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35154438" w:displacedByCustomXml="next"/>
    <w:sdt>
      <w:sdtPr>
        <w:id w:val="-380938646"/>
        <w:docPartObj>
          <w:docPartGallery w:val="Cover Pages"/>
          <w:docPartUnique/>
        </w:docPartObj>
      </w:sdtPr>
      <w:sdtEndPr>
        <w:rPr>
          <w:rFonts w:ascii="Noto Sans" w:eastAsia="Quattrocento Sans" w:hAnsi="Noto Sans" w:cs="Times New Roman"/>
          <w:b/>
          <w:color w:val="71BC3F" w:themeColor="accent4"/>
          <w:sz w:val="36"/>
          <w:lang w:bidi="ar-SY"/>
        </w:rPr>
      </w:sdtEndPr>
      <w:sdtContent>
        <w:p w14:paraId="60C4B832" w14:textId="7640A61B" w:rsidR="00B64886" w:rsidRDefault="00B64886"/>
        <w:p w14:paraId="006DF4BA" w14:textId="598F93D7" w:rsidR="00B64886" w:rsidRDefault="00B64886">
          <w:pPr>
            <w:rPr>
              <w:rFonts w:ascii="Noto Sans" w:eastAsia="Quattrocento Sans" w:hAnsi="Noto Sans" w:cs="Noto Sans"/>
              <w:b/>
              <w:color w:val="71BC3F" w:themeColor="accent4"/>
              <w:sz w:val="36"/>
              <w:rtl/>
              <w:lang w:bidi="ar-SY"/>
            </w:rPr>
          </w:pPr>
          <w:r>
            <w:rPr>
              <w:noProof/>
            </w:rPr>
            <mc:AlternateContent>
              <mc:Choice Requires="wpg">
                <w:drawing>
                  <wp:anchor distT="0" distB="0" distL="114300" distR="114300" simplePos="0" relativeHeight="251777024" behindDoc="1" locked="0" layoutInCell="1" allowOverlap="1" wp14:anchorId="4E7BED1F" wp14:editId="2E05A6EB">
                    <wp:simplePos x="0" y="0"/>
                    <wp:positionH relativeFrom="margin">
                      <wp:posOffset>0</wp:posOffset>
                    </wp:positionH>
                    <wp:positionV relativeFrom="page">
                      <wp:posOffset>3371850</wp:posOffset>
                    </wp:positionV>
                    <wp:extent cx="6867525" cy="6523673"/>
                    <wp:effectExtent l="0" t="0" r="9525" b="0"/>
                    <wp:wrapNone/>
                    <wp:docPr id="119" name="Group 25"/>
                    <wp:cNvGraphicFramePr/>
                    <a:graphic xmlns:a="http://schemas.openxmlformats.org/drawingml/2006/main">
                      <a:graphicData uri="http://schemas.microsoft.com/office/word/2010/wordprocessingGroup">
                        <wpg:wgp>
                          <wpg:cNvGrpSpPr/>
                          <wpg:grpSpPr>
                            <a:xfrm>
                              <a:off x="0" y="0"/>
                              <a:ext cx="6867525" cy="6523673"/>
                              <a:chOff x="0" y="2747932"/>
                              <a:chExt cx="6867525" cy="6523818"/>
                            </a:xfrm>
                          </wpg:grpSpPr>
                          <wps:wsp>
                            <wps:cNvPr id="120" name="Rectangle 120"/>
                            <wps:cNvSpPr/>
                            <wps:spPr>
                              <a:xfrm>
                                <a:off x="9525" y="7165017"/>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DC1204" w14:textId="3C6B52E9" w:rsidR="0050120F" w:rsidRDefault="0050120F" w:rsidP="008F5D7B">
                                  <w:pPr>
                                    <w:pStyle w:val="a8"/>
                                    <w:rPr>
                                      <w:rFonts w:ascii="Arial" w:hAnsi="Arial" w:cs="Arial"/>
                                      <w:color w:val="FFFFFF" w:themeColor="background1"/>
                                      <w:sz w:val="32"/>
                                      <w:szCs w:val="32"/>
                                      <w:lang w:bidi="ar-SA"/>
                                    </w:rPr>
                                  </w:pPr>
                                  <w:r>
                                    <w:rPr>
                                      <w:rFonts w:ascii="Arial" w:hAnsi="Arial" w:cs="Arial"/>
                                      <w:color w:val="FFFFFF" w:themeColor="background1"/>
                                      <w:sz w:val="32"/>
                                      <w:szCs w:val="32"/>
                                      <w:lang w:bidi="ar-SA"/>
                                    </w:rPr>
                                    <w:t>{{OFFER_NO}}</w:t>
                                  </w:r>
                                </w:p>
                                <w:p w14:paraId="25D006A3" w14:textId="2B27CD04" w:rsidR="00B64886" w:rsidRDefault="00B64886" w:rsidP="008F5D7B">
                                  <w:pPr>
                                    <w:pStyle w:val="a8"/>
                                    <w:rPr>
                                      <w:caps/>
                                      <w:color w:val="FFFFFF" w:themeColor="background1"/>
                                    </w:rPr>
                                  </w:pPr>
                                  <w:r>
                                    <w:rPr>
                                      <w:caps/>
                                      <w:color w:val="FFFFFF" w:themeColor="background1"/>
                                    </w:rPr>
                                    <w:t>OFFER NO</w:t>
                                  </w:r>
                                  <w:r w:rsidR="0050120F">
                                    <w:rPr>
                                      <w:caps/>
                                      <w:color w:val="FFFFFF" w:themeColor="background1"/>
                                    </w:rPr>
                                    <w:t xml:space="preserve">. {{OFFER_NO}}</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1095376" y="2747932"/>
                                <a:ext cx="4867275" cy="2971866"/>
                              </a:xfrm>
                              <a:prstGeom prst="rect">
                                <a:avLst/>
                              </a:prstGeom>
                              <a:noFill/>
                              <a:ln w="1270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89B635F" w14:textId="0D26D119" w:rsidR="00B64886" w:rsidRDefault="00B64886" w:rsidP="00B64886">
                                  <w:pPr>
                                    <w:pStyle w:val="a8"/>
                                    <w:bidi/>
                                    <w:jc w:val="center"/>
                                    <w:rPr>
                                      <w:rFonts w:asciiTheme="minorBidi" w:eastAsiaTheme="majorEastAsia" w:hAnsiTheme="minorBidi" w:cs="Noto Sans Arabic Medium"/>
                                      <w:color w:val="71BC3F" w:themeColor="accent3"/>
                                      <w:spacing w:val="5"/>
                                      <w:kern w:val="28"/>
                                      <w:sz w:val="32"/>
                                      <w:szCs w:val="32"/>
                                      <w:lang w:bidi="ar-SY"/>
                                    </w:rPr>
                                  </w:pPr>
                                  <w:r w:rsidRPr="00982C7D">
                                    <w:rPr>
                                      <w:rFonts w:asciiTheme="minorBidi" w:eastAsiaTheme="majorEastAsia" w:hAnsiTheme="minorBidi" w:cs="Noto Sans Arabic Medium" w:hint="cs"/>
                                      <w:color w:val="71BC3F" w:themeColor="accent3"/>
                                      <w:spacing w:val="5"/>
                                      <w:kern w:val="28"/>
                                      <w:sz w:val="32"/>
                                      <w:szCs w:val="32"/>
                                      <w:rtl/>
                                      <w:lang w:bidi="ar-SY"/>
                                    </w:rPr>
                                    <w:t>عرض</w:t>
                                  </w:r>
                                  <w:r w:rsidRPr="00982C7D">
                                    <w:rPr>
                                      <w:rFonts w:asciiTheme="minorBidi" w:eastAsiaTheme="majorEastAsia" w:hAnsiTheme="minorBidi" w:cs="Noto Sans Arabic Medium"/>
                                      <w:color w:val="71BC3F" w:themeColor="accent3"/>
                                      <w:spacing w:val="5"/>
                                      <w:kern w:val="28"/>
                                      <w:sz w:val="32"/>
                                      <w:szCs w:val="32"/>
                                      <w:rtl/>
                                      <w:lang w:bidi="ar-SY"/>
                                    </w:rPr>
                                    <w:t xml:space="preserve"> </w:t>
                                  </w:r>
                                  <w:r w:rsidRPr="00982C7D">
                                    <w:rPr>
                                      <w:rFonts w:asciiTheme="minorBidi" w:eastAsiaTheme="majorEastAsia" w:hAnsiTheme="minorBidi" w:cs="Noto Sans Arabic Medium" w:hint="cs"/>
                                      <w:color w:val="71BC3F" w:themeColor="accent3"/>
                                      <w:spacing w:val="5"/>
                                      <w:kern w:val="28"/>
                                      <w:sz w:val="32"/>
                                      <w:szCs w:val="32"/>
                                      <w:rtl/>
                                      <w:lang w:bidi="ar-SY"/>
                                    </w:rPr>
                                    <w:t>توريد</w:t>
                                  </w:r>
                                  <w:r w:rsidRPr="00982C7D">
                                    <w:rPr>
                                      <w:rFonts w:asciiTheme="minorBidi" w:eastAsiaTheme="majorEastAsia" w:hAnsiTheme="minorBidi" w:cs="Noto Sans Arabic Medium"/>
                                      <w:color w:val="71BC3F" w:themeColor="accent3"/>
                                      <w:spacing w:val="5"/>
                                      <w:kern w:val="28"/>
                                      <w:sz w:val="32"/>
                                      <w:szCs w:val="32"/>
                                      <w:rtl/>
                                      <w:lang w:bidi="ar-SY"/>
                                    </w:rPr>
                                    <w:t xml:space="preserve"> </w:t>
                                  </w:r>
                                  <w:r w:rsidR="00CD7F13" w:rsidRPr="00982C7D">
                                    <w:rPr>
                                      <w:rFonts w:asciiTheme="minorBidi" w:eastAsiaTheme="majorEastAsia" w:hAnsiTheme="minorBidi" w:cs="Noto Sans Arabic Medium" w:hint="cs"/>
                                      <w:color w:val="71BC3F" w:themeColor="accent3"/>
                                      <w:spacing w:val="5"/>
                                      <w:kern w:val="28"/>
                                      <w:sz w:val="32"/>
                                      <w:szCs w:val="32"/>
                                      <w:rtl/>
                                      <w:lang w:bidi="ar-SY"/>
                                    </w:rPr>
                                    <w:t>وتركيب</w:t>
                                  </w:r>
                                </w:p>
                                <w:p w14:paraId="54F062FD" w14:textId="63AC7CC3" w:rsidR="003748B1" w:rsidRPr="003748B1" w:rsidRDefault="003748B1" w:rsidP="003748B1">
                                  <w:pPr>
                                    <w:pStyle w:val="a8"/>
                                    <w:bidi/>
                                    <w:jc w:val="center"/>
                                    <w:rPr>
                                      <w:rFonts w:asciiTheme="minorBidi" w:eastAsiaTheme="majorEastAsia" w:hAnsiTheme="minorBidi" w:cs="Noto Sans Arabic Medium"/>
                                      <w:color w:val="71BC3F" w:themeColor="accent3"/>
                                      <w:spacing w:val="5"/>
                                      <w:kern w:val="28"/>
                                      <w:sz w:val="32"/>
                                      <w:szCs w:val="32"/>
                                      <w:rtl/>
                                      <w:lang w:bidi="ar-SY"/>
                                    </w:rPr>
                                  </w:pPr>
                                  <w:r>
                                    <w:rPr>
                                      <w:rFonts w:asciiTheme="minorBidi" w:eastAsiaTheme="majorEastAsia" w:hAnsiTheme="minorBidi" w:cs="Noto Sans Arabic Medium" w:hint="cs"/>
                                      <w:color w:val="71BC3F" w:themeColor="accent3"/>
                                      <w:spacing w:val="5"/>
                                      <w:kern w:val="28"/>
                                      <w:sz w:val="32"/>
                                      <w:szCs w:val="32"/>
                                      <w:rtl/>
                                      <w:lang w:bidi="ar-SY"/>
                                    </w:rPr>
                                    <w:t xml:space="preserve">مصاعد </w:t>
                                  </w:r>
                                  <w:r>
                                    <w:rPr>
                                      <w:rFonts w:asciiTheme="minorBidi" w:eastAsiaTheme="majorEastAsia" w:hAnsiTheme="minorBidi" w:cs="Noto Sans Arabic Medium"/>
                                      <w:color w:val="71BC3F" w:themeColor="accent3"/>
                                      <w:spacing w:val="5"/>
                                      <w:kern w:val="28"/>
                                      <w:sz w:val="32"/>
                                      <w:szCs w:val="32"/>
                                      <w:lang w:bidi="ar-SY"/>
                                    </w:rPr>
                                    <w:t>SHARP</w:t>
                                  </w:r>
                                </w:p>
                                <w:p w14:paraId="7D6E8BB5" w14:textId="3A88A62D" w:rsidR="0050120F" w:rsidRPr="0050120F" w:rsidRDefault="0050120F" w:rsidP="00B64886">
                                  <w:pPr>
                                    <w:pStyle w:val="a8"/>
                                    <w:bidi/>
                                    <w:jc w:val="center"/>
                                    <w:rPr>
                                      <w:rFonts w:ascii="Arial" w:eastAsiaTheme="majorEastAsia" w:hAnsi="Arial" w:cs="Noto Sans Arabic Light"/>
                                      <w:color w:val="auto"/>
                                      <w:spacing w:val="5"/>
                                      <w:kern w:val="28"/>
                                      <w:sz w:val="28"/>
                                      <w:szCs w:val="28"/>
                                      <w:rtl/>
                                      <w:lang w:bidi="ar-SY"/>
                                    </w:rPr>
                                  </w:pPr>
                                  <w:r w:rsidRPr="0050120F">
                                    <w:rPr>
                                      <w:rFonts w:ascii="Arial" w:eastAsiaTheme="majorEastAsia" w:hAnsi="Arial" w:cs="Noto Sans Arabic Light" w:hint="cs"/>
                                      <w:color w:val="auto"/>
                                      <w:spacing w:val="5"/>
                                      <w:kern w:val="28"/>
                                      <w:sz w:val="28"/>
                                      <w:szCs w:val="28"/>
                                      <w:rtl/>
                                      <w:lang w:bidi="ar-SY"/>
                                    </w:rPr>
                                    <w:t>{{PROJECT_NAME}}</w:t>
                                  </w:r>
                                </w:p>
                                <w:p w14:paraId="7FD72CAA" w14:textId="4FDD7216" w:rsidR="00B64886" w:rsidRPr="00982C7D" w:rsidRDefault="00B64886" w:rsidP="0050120F">
                                  <w:pPr>
                                    <w:pStyle w:val="a8"/>
                                    <w:bidi/>
                                    <w:jc w:val="center"/>
                                    <w:rPr>
                                      <w:rFonts w:ascii="Noto Sans" w:eastAsiaTheme="majorEastAsia" w:hAnsi="Noto Sans" w:cs="Noto Sans Arabic Light"/>
                                      <w:color w:val="auto"/>
                                      <w:spacing w:val="5"/>
                                      <w:kern w:val="28"/>
                                      <w:sz w:val="28"/>
                                      <w:szCs w:val="28"/>
                                      <w:lang w:bidi="ar-SY"/>
                                    </w:rPr>
                                  </w:pPr>
                                  <w:r w:rsidRPr="00982C7D">
                                    <w:rPr>
                                      <w:rFonts w:ascii="Arial" w:eastAsiaTheme="majorEastAsia" w:hAnsi="Arial" w:cs="Noto Sans Arabic Light" w:hint="cs"/>
                                      <w:color w:val="auto"/>
                                      <w:spacing w:val="5"/>
                                      <w:kern w:val="28"/>
                                      <w:sz w:val="28"/>
                                      <w:szCs w:val="28"/>
                                      <w:rtl/>
                                      <w:lang w:bidi="ar-SY"/>
                                    </w:rPr>
                                    <w:t>المقدم</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من</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شركة</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فات</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للهندسة</w:t>
                                  </w:r>
                                  <w:r w:rsidRPr="00982C7D">
                                    <w:rPr>
                                      <w:rFonts w:ascii="Noto Sans" w:eastAsiaTheme="majorEastAsia" w:hAnsi="Noto Sans" w:cs="Noto Sans Arabic Light"/>
                                      <w:color w:val="auto"/>
                                      <w:spacing w:val="5"/>
                                      <w:kern w:val="28"/>
                                      <w:sz w:val="28"/>
                                      <w:szCs w:val="28"/>
                                      <w:rtl/>
                                      <w:lang w:bidi="ar-SY"/>
                                    </w:rPr>
                                    <w:t xml:space="preserve"> </w:t>
                                  </w:r>
                                </w:p>
                                <w:p w14:paraId="7CD98504" w14:textId="77777777" w:rsidR="00B64886" w:rsidRPr="000D70B8" w:rsidRDefault="00B64886" w:rsidP="00B64886">
                                  <w:pPr>
                                    <w:pStyle w:val="a8"/>
                                    <w:bidi/>
                                    <w:jc w:val="center"/>
                                    <w:rPr>
                                      <w:rFonts w:ascii="Roboto" w:eastAsiaTheme="majorEastAsia" w:hAnsi="Roboto" w:cs="Noto Sans Arabic"/>
                                      <w:caps/>
                                      <w:color w:val="auto"/>
                                      <w:sz w:val="28"/>
                                      <w:szCs w:val="28"/>
                                      <w:lang w:val="af-ZA"/>
                                    </w:rPr>
                                  </w:pP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E7BED1F" id="Group 25" o:spid="_x0000_s1026" style="position:absolute;margin-left:0;margin-top:265.5pt;width:540.75pt;height:513.7pt;z-index:-251539456;mso-position-horizontal-relative:margin;mso-position-vertical-relative:page" coordorigin=",27479" coordsize="68675,6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">
                    <v:rect id="Rectangle 120" o:spid="_x0000_s1027" style="position:absolute;left:95;top:71650;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" fillcolor="#71bc3f [3204]" stroked="f" strokeweight="2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" fillcolor="#272727 [2749]" stroked="f" strokeweight="2pt">
                      <v:textbox inset="36pt,14.4pt,36pt,36pt">
                        <w:txbxContent>
                          <w:p w14:paraId="1DDC1204" w14:textId="3C6B52E9" w:rsidR="0050120F" w:rsidRDefault="0050120F" w:rsidP="008F5D7B">
                            <w:pPr>
                              <w:pStyle w:val="a8"/>
                              <w:rPr>
                                <w:rFonts w:ascii="Arial" w:hAnsi="Arial" w:cs="Arial"/>
                                <w:color w:val="FFFFFF" w:themeColor="background1"/>
                                <w:sz w:val="32"/>
                                <w:szCs w:val="32"/>
                                <w:lang w:bidi="ar-SA"/>
                              </w:rPr>
                            </w:pPr>
                            <w:r>
                              <w:rPr>
                                <w:rFonts w:ascii="Arial" w:hAnsi="Arial" w:cs="Arial"/>
                                <w:color w:val="FFFFFF" w:themeColor="background1"/>
                                <w:sz w:val="32"/>
                                <w:szCs w:val="32"/>
                                <w:lang w:bidi="ar-SA"/>
                              </w:rPr>
                              <w:t>{{OFFER_NO}}</w:t>
                            </w:r>
                          </w:p>
                          <w:p w14:paraId="25D006A3" w14:textId="2B27CD04" w:rsidR="00B64886" w:rsidRDefault="00B64886" w:rsidP="008F5D7B">
                            <w:pPr>
                              <w:pStyle w:val="a8"/>
                              <w:rPr>
                                <w:caps/>
                                <w:color w:val="FFFFFF" w:themeColor="background1"/>
                              </w:rPr>
                            </w:pPr>
                            <w:r>
                              <w:rPr>
                                <w:caps/>
                                <w:color w:val="FFFFFF" w:themeColor="background1"/>
                              </w:rPr>
                              <w:t>OFFER NO</w:t>
                            </w:r>
                            <w:r w:rsidR="0050120F">
                              <w:rPr>
                                <w:caps/>
                                <w:color w:val="FFFFFF" w:themeColor="background1"/>
                              </w:rPr>
                              <w:t xml:space="preserve">. {{OFFER_NO}}</w:t>
                            </w:r>
                          </w:p>
                        </w:txbxContent>
                      </v:textbox>
                    </v:rect>
                    <v:shapetype id="_x0000_t202" coordsize="21600,21600" o:spt="202" path="m,l,21600r21600,l21600,xe">
                      <v:stroke joinstyle="miter"/>
                      <v:path gradientshapeok="t" o:connecttype="rect"/>
                    </v:shapetype>
                    <v:shape id="Text Box 122" o:spid="_x0000_s1029" type="#_x0000_t202" style="position:absolute;left:10953;top:27479;width:48673;height:29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" filled="f" strokecolor="#f2f2f2 [3052]" strokeweight="1pt">
                      <v:textbox inset="36pt,36pt,36pt,36pt">
                        <w:txbxContent>
                          <w:p w14:paraId="389B635F" w14:textId="0D26D119" w:rsidR="00B64886" w:rsidRDefault="00B64886" w:rsidP="00B64886">
                            <w:pPr>
                              <w:pStyle w:val="a8"/>
                              <w:bidi/>
                              <w:jc w:val="center"/>
                              <w:rPr>
                                <w:rFonts w:asciiTheme="minorBidi" w:eastAsiaTheme="majorEastAsia" w:hAnsiTheme="minorBidi" w:cs="Noto Sans Arabic Medium"/>
                                <w:color w:val="71BC3F" w:themeColor="accent3"/>
                                <w:spacing w:val="5"/>
                                <w:kern w:val="28"/>
                                <w:sz w:val="32"/>
                                <w:szCs w:val="32"/>
                                <w:lang w:bidi="ar-SY"/>
                              </w:rPr>
                            </w:pPr>
                            <w:r w:rsidRPr="00982C7D">
                              <w:rPr>
                                <w:rFonts w:asciiTheme="minorBidi" w:eastAsiaTheme="majorEastAsia" w:hAnsiTheme="minorBidi" w:cs="Noto Sans Arabic Medium" w:hint="cs"/>
                                <w:color w:val="71BC3F" w:themeColor="accent3"/>
                                <w:spacing w:val="5"/>
                                <w:kern w:val="28"/>
                                <w:sz w:val="32"/>
                                <w:szCs w:val="32"/>
                                <w:rtl/>
                                <w:lang w:bidi="ar-SY"/>
                              </w:rPr>
                              <w:t>عرض</w:t>
                            </w:r>
                            <w:r w:rsidRPr="00982C7D">
                              <w:rPr>
                                <w:rFonts w:asciiTheme="minorBidi" w:eastAsiaTheme="majorEastAsia" w:hAnsiTheme="minorBidi" w:cs="Noto Sans Arabic Medium"/>
                                <w:color w:val="71BC3F" w:themeColor="accent3"/>
                                <w:spacing w:val="5"/>
                                <w:kern w:val="28"/>
                                <w:sz w:val="32"/>
                                <w:szCs w:val="32"/>
                                <w:rtl/>
                                <w:lang w:bidi="ar-SY"/>
                              </w:rPr>
                              <w:t xml:space="preserve"> </w:t>
                            </w:r>
                            <w:r w:rsidRPr="00982C7D">
                              <w:rPr>
                                <w:rFonts w:asciiTheme="minorBidi" w:eastAsiaTheme="majorEastAsia" w:hAnsiTheme="minorBidi" w:cs="Noto Sans Arabic Medium" w:hint="cs"/>
                                <w:color w:val="71BC3F" w:themeColor="accent3"/>
                                <w:spacing w:val="5"/>
                                <w:kern w:val="28"/>
                                <w:sz w:val="32"/>
                                <w:szCs w:val="32"/>
                                <w:rtl/>
                                <w:lang w:bidi="ar-SY"/>
                              </w:rPr>
                              <w:t>توريد</w:t>
                            </w:r>
                            <w:r w:rsidRPr="00982C7D">
                              <w:rPr>
                                <w:rFonts w:asciiTheme="minorBidi" w:eastAsiaTheme="majorEastAsia" w:hAnsiTheme="minorBidi" w:cs="Noto Sans Arabic Medium"/>
                                <w:color w:val="71BC3F" w:themeColor="accent3"/>
                                <w:spacing w:val="5"/>
                                <w:kern w:val="28"/>
                                <w:sz w:val="32"/>
                                <w:szCs w:val="32"/>
                                <w:rtl/>
                                <w:lang w:bidi="ar-SY"/>
                              </w:rPr>
                              <w:t xml:space="preserve"> </w:t>
                            </w:r>
                            <w:r w:rsidR="00CD7F13" w:rsidRPr="00982C7D">
                              <w:rPr>
                                <w:rFonts w:asciiTheme="minorBidi" w:eastAsiaTheme="majorEastAsia" w:hAnsiTheme="minorBidi" w:cs="Noto Sans Arabic Medium" w:hint="cs"/>
                                <w:color w:val="71BC3F" w:themeColor="accent3"/>
                                <w:spacing w:val="5"/>
                                <w:kern w:val="28"/>
                                <w:sz w:val="32"/>
                                <w:szCs w:val="32"/>
                                <w:rtl/>
                                <w:lang w:bidi="ar-SY"/>
                              </w:rPr>
                              <w:t>وتركيب</w:t>
                            </w:r>
                          </w:p>
                          <w:p w14:paraId="54F062FD" w14:textId="63AC7CC3" w:rsidR="003748B1" w:rsidRPr="003748B1" w:rsidRDefault="003748B1" w:rsidP="003748B1">
                            <w:pPr>
                              <w:pStyle w:val="a8"/>
                              <w:bidi/>
                              <w:jc w:val="center"/>
                              <w:rPr>
                                <w:rFonts w:asciiTheme="minorBidi" w:eastAsiaTheme="majorEastAsia" w:hAnsiTheme="minorBidi" w:cs="Noto Sans Arabic Medium"/>
                                <w:color w:val="71BC3F" w:themeColor="accent3"/>
                                <w:spacing w:val="5"/>
                                <w:kern w:val="28"/>
                                <w:sz w:val="32"/>
                                <w:szCs w:val="32"/>
                                <w:rtl/>
                                <w:lang w:bidi="ar-SY"/>
                              </w:rPr>
                            </w:pPr>
                            <w:r>
                              <w:rPr>
                                <w:rFonts w:asciiTheme="minorBidi" w:eastAsiaTheme="majorEastAsia" w:hAnsiTheme="minorBidi" w:cs="Noto Sans Arabic Medium" w:hint="cs"/>
                                <w:color w:val="71BC3F" w:themeColor="accent3"/>
                                <w:spacing w:val="5"/>
                                <w:kern w:val="28"/>
                                <w:sz w:val="32"/>
                                <w:szCs w:val="32"/>
                                <w:rtl/>
                                <w:lang w:bidi="ar-SY"/>
                              </w:rPr>
                              <w:t xml:space="preserve">مصاعد </w:t>
                            </w:r>
                            <w:r>
                              <w:rPr>
                                <w:rFonts w:asciiTheme="minorBidi" w:eastAsiaTheme="majorEastAsia" w:hAnsiTheme="minorBidi" w:cs="Noto Sans Arabic Medium"/>
                                <w:color w:val="71BC3F" w:themeColor="accent3"/>
                                <w:spacing w:val="5"/>
                                <w:kern w:val="28"/>
                                <w:sz w:val="32"/>
                                <w:szCs w:val="32"/>
                                <w:lang w:bidi="ar-SY"/>
                              </w:rPr>
                              <w:t>SHARP</w:t>
                            </w:r>
                          </w:p>
                          <w:p w14:paraId="7D6E8BB5" w14:textId="3A88A62D" w:rsidR="0050120F" w:rsidRPr="0050120F" w:rsidRDefault="0050120F" w:rsidP="00B64886">
                            <w:pPr>
                              <w:pStyle w:val="a8"/>
                              <w:bidi/>
                              <w:jc w:val="center"/>
                              <w:rPr>
                                <w:rFonts w:ascii="Arial" w:eastAsiaTheme="majorEastAsia" w:hAnsi="Arial" w:cs="Noto Sans Arabic Light"/>
                                <w:color w:val="auto"/>
                                <w:spacing w:val="5"/>
                                <w:kern w:val="28"/>
                                <w:sz w:val="28"/>
                                <w:szCs w:val="28"/>
                                <w:rtl/>
                                <w:lang w:bidi="ar-SY"/>
                              </w:rPr>
                            </w:pPr>
                            <w:r w:rsidRPr="0050120F">
                              <w:rPr>
                                <w:rFonts w:ascii="Arial" w:eastAsiaTheme="majorEastAsia" w:hAnsi="Arial" w:cs="Noto Sans Arabic Light" w:hint="cs"/>
                                <w:color w:val="auto"/>
                                <w:spacing w:val="5"/>
                                <w:kern w:val="28"/>
                                <w:sz w:val="28"/>
                                <w:szCs w:val="28"/>
                                <w:rtl/>
                                <w:lang w:bidi="ar-SY"/>
                              </w:rPr>
                              <w:t>{{PROJECT_NAME}}</w:t>
                            </w:r>
                          </w:p>
                          <w:p w14:paraId="7FD72CAA" w14:textId="4FDD7216" w:rsidR="00B64886" w:rsidRPr="00982C7D" w:rsidRDefault="00B64886" w:rsidP="0050120F">
                            <w:pPr>
                              <w:pStyle w:val="a8"/>
                              <w:bidi/>
                              <w:jc w:val="center"/>
                              <w:rPr>
                                <w:rFonts w:ascii="Noto Sans" w:eastAsiaTheme="majorEastAsia" w:hAnsi="Noto Sans" w:cs="Noto Sans Arabic Light"/>
                                <w:color w:val="auto"/>
                                <w:spacing w:val="5"/>
                                <w:kern w:val="28"/>
                                <w:sz w:val="28"/>
                                <w:szCs w:val="28"/>
                                <w:lang w:bidi="ar-SY"/>
                              </w:rPr>
                            </w:pPr>
                            <w:r w:rsidRPr="00982C7D">
                              <w:rPr>
                                <w:rFonts w:ascii="Arial" w:eastAsiaTheme="majorEastAsia" w:hAnsi="Arial" w:cs="Noto Sans Arabic Light" w:hint="cs"/>
                                <w:color w:val="auto"/>
                                <w:spacing w:val="5"/>
                                <w:kern w:val="28"/>
                                <w:sz w:val="28"/>
                                <w:szCs w:val="28"/>
                                <w:rtl/>
                                <w:lang w:bidi="ar-SY"/>
                              </w:rPr>
                              <w:t>المقدم</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من</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شركة</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فات</w:t>
                            </w:r>
                            <w:r w:rsidRPr="00982C7D">
                              <w:rPr>
                                <w:rFonts w:ascii="Noto Sans" w:eastAsiaTheme="majorEastAsia" w:hAnsi="Noto Sans" w:cs="Noto Sans Arabic Light"/>
                                <w:color w:val="auto"/>
                                <w:spacing w:val="5"/>
                                <w:kern w:val="28"/>
                                <w:sz w:val="28"/>
                                <w:szCs w:val="28"/>
                                <w:rtl/>
                                <w:lang w:bidi="ar-SY"/>
                              </w:rPr>
                              <w:t xml:space="preserve"> </w:t>
                            </w:r>
                            <w:r w:rsidRPr="00982C7D">
                              <w:rPr>
                                <w:rFonts w:ascii="Arial" w:eastAsiaTheme="majorEastAsia" w:hAnsi="Arial" w:cs="Noto Sans Arabic Light" w:hint="cs"/>
                                <w:color w:val="auto"/>
                                <w:spacing w:val="5"/>
                                <w:kern w:val="28"/>
                                <w:sz w:val="28"/>
                                <w:szCs w:val="28"/>
                                <w:rtl/>
                                <w:lang w:bidi="ar-SY"/>
                              </w:rPr>
                              <w:t>للهندسة</w:t>
                            </w:r>
                            <w:r w:rsidRPr="00982C7D">
                              <w:rPr>
                                <w:rFonts w:ascii="Noto Sans" w:eastAsiaTheme="majorEastAsia" w:hAnsi="Noto Sans" w:cs="Noto Sans Arabic Light"/>
                                <w:color w:val="auto"/>
                                <w:spacing w:val="5"/>
                                <w:kern w:val="28"/>
                                <w:sz w:val="28"/>
                                <w:szCs w:val="28"/>
                                <w:rtl/>
                                <w:lang w:bidi="ar-SY"/>
                              </w:rPr>
                              <w:t xml:space="preserve"> </w:t>
                            </w:r>
                          </w:p>
                          <w:p w14:paraId="7CD98504" w14:textId="77777777" w:rsidR="00B64886" w:rsidRPr="000D70B8" w:rsidRDefault="00B64886" w:rsidP="00B64886">
                            <w:pPr>
                              <w:pStyle w:val="a8"/>
                              <w:bidi/>
                              <w:jc w:val="center"/>
                              <w:rPr>
                                <w:rFonts w:ascii="Roboto" w:eastAsiaTheme="majorEastAsia" w:hAnsi="Roboto" w:cs="Noto Sans Arabic"/>
                                <w:caps/>
                                <w:color w:val="auto"/>
                                <w:sz w:val="28"/>
                                <w:szCs w:val="28"/>
                                <w:lang w:val="af-ZA"/>
                              </w:rPr>
                            </w:pPr>
                          </w:p>
                        </w:txbxContent>
                      </v:textbox>
                    </v:shape>
                    <w10:wrap anchorx="margin" anchory="page"/>
                  </v:group>
                </w:pict>
              </mc:Fallback>
            </mc:AlternateContent>
          </w:r>
          <w:r>
            <w:rPr>
              <w:rFonts w:ascii="Noto Sans" w:eastAsia="Quattrocento Sans" w:hAnsi="Noto Sans" w:cs="Times New Roman"/>
              <w:b/>
              <w:color w:val="71BC3F" w:themeColor="accent4"/>
              <w:sz w:val="36"/>
              <w:rtl/>
              <w:lang w:bidi="ar-SY"/>
            </w:rPr>
            <w:br w:type="page"/>
          </w:r>
        </w:p>
      </w:sdtContent>
    </w:sdt>
    <w:p w14:paraId="52F28858" w14:textId="77777777" w:rsidR="00B64886" w:rsidRDefault="00B64886" w:rsidP="00B64886">
      <w:pPr>
        <w:bidi/>
        <w:spacing w:after="0" w:line="300" w:lineRule="auto"/>
        <w:contextualSpacing/>
        <w:jc w:val="both"/>
        <w:rPr>
          <w:rFonts w:ascii="Arial" w:hAnsi="Arial" w:cs="Noto Sans Arabic Medium"/>
          <w:color w:val="auto"/>
          <w:sz w:val="24"/>
          <w:szCs w:val="24"/>
          <w:rtl/>
          <w:lang w:bidi="ar-SY"/>
        </w:rPr>
      </w:pPr>
    </w:p>
    <w:p w14:paraId="0D6A693A" w14:textId="283DB465" w:rsidR="008E1564" w:rsidRPr="00B64886" w:rsidRDefault="00196391" w:rsidP="00B64886">
      <w:pPr>
        <w:bidi/>
        <w:spacing w:after="0" w:line="300" w:lineRule="auto"/>
        <w:contextualSpacing/>
        <w:jc w:val="both"/>
        <w:rPr>
          <w:rFonts w:ascii="Noto Sans" w:hAnsi="Noto Sans" w:cs="Calibri"/>
          <w:b/>
          <w:bCs/>
          <w:sz w:val="24"/>
          <w:szCs w:val="24"/>
          <w:rtl/>
          <w:lang w:bidi="ar-JO"/>
        </w:rPr>
      </w:pPr>
      <w:r w:rsidRPr="002D587A">
        <w:rPr>
          <w:rFonts w:ascii="Arial" w:hAnsi="Arial" w:cs="Noto Sans Arabic Medium" w:hint="cs"/>
          <w:b/>
          <w:bCs/>
          <w:color w:val="auto"/>
          <w:sz w:val="24"/>
          <w:szCs w:val="24"/>
          <w:rtl/>
          <w:lang w:bidi="ar-SY"/>
        </w:rPr>
        <w:t>التاريخ: {{PROPOSAL_DATE}}</w:t>
      </w:r>
      <w:r w:rsidR="00F07575" w:rsidRPr="002D587A">
        <w:rPr>
          <w:rFonts w:ascii="Arial" w:hAnsi="Arial" w:cs="Noto Sans Arabic Medium" w:hint="cs"/>
          <w:b/>
          <w:bCs/>
          <w:color w:val="auto"/>
          <w:sz w:val="24"/>
          <w:szCs w:val="24"/>
          <w:rtl/>
          <w:lang w:bidi="ar-SY"/>
        </w:rPr>
      </w:r>
      <w:r w:rsidR="00B64886" w:rsidRPr="008F5D7B">
        <w:rPr>
          <w:rFonts w:ascii="Arial" w:hAnsi="Arial" w:cs="Noto Sans Arabic Medium" w:hint="cs"/>
          <w:color w:val="auto"/>
          <w:sz w:val="24"/>
          <w:szCs w:val="24"/>
          <w:rtl/>
          <w:lang w:bidi="ar-SY"/>
        </w:rPr>
      </w:r>
      <w:r w:rsidR="0050120F">
        <w:rPr>
          <w:rFonts w:ascii="Roboto Light" w:hAnsi="Roboto Light" w:cs="Cambria" w:hint="cs"/>
          <w:color w:val="auto"/>
          <w:sz w:val="24"/>
          <w:szCs w:val="24"/>
          <w:rtl/>
          <w:lang w:bidi="ar-SY"/>
        </w:rPr>
      </w:r>
      <w:r w:rsidR="0050120F">
        <w:rPr>
          <w:rFonts w:ascii="Roboto Light" w:hAnsi="Roboto Light" w:cs="Arial" w:hint="cs"/>
          <w:color w:val="auto"/>
          <w:sz w:val="24"/>
          <w:szCs w:val="24"/>
          <w:rtl/>
          <w:lang w:bidi="ar-SY"/>
        </w:rPr>
      </w:r>
      <w:r w:rsidR="0050120F">
        <w:rPr>
          <w:rFonts w:ascii="Roboto Light" w:hAnsi="Roboto Light" w:cs="Cambria" w:hint="cs"/>
          <w:color w:val="auto"/>
          <w:sz w:val="24"/>
          <w:szCs w:val="24"/>
          <w:rtl/>
          <w:lang w:bidi="ar-SY"/>
        </w:rPr>
      </w:r>
      <w:r w:rsidR="00B64886" w:rsidRPr="008F5D7B">
        <w:rPr>
          <w:rFonts w:ascii="Roboto Light" w:hAnsi="Roboto Light" w:cs="Noto Sans Arabic Light"/>
          <w:color w:val="auto"/>
          <w:sz w:val="24"/>
          <w:szCs w:val="24"/>
          <w:rtl/>
          <w:lang w:bidi="ar-SY"/>
        </w:rPr>
      </w:r>
    </w:p>
    <w:p w14:paraId="480C6D4E" w14:textId="07447506" w:rsidR="008625E8" w:rsidRPr="00B64886" w:rsidRDefault="009007F4" w:rsidP="00FD370C">
      <w:pPr>
        <w:bidi/>
        <w:rPr>
          <w:rFonts w:ascii="Noto Sans" w:hAnsi="Noto Sans" w:cs="Noto Sans Arabic Light"/>
          <w:b/>
          <w:bCs/>
          <w:color w:val="auto"/>
          <w:sz w:val="24"/>
          <w:szCs w:val="24"/>
          <w:rtl/>
          <w:lang w:bidi="ar-SY"/>
        </w:rPr>
      </w:pPr>
      <w:proofErr w:type="gramStart"/>
      <w:r w:rsidRPr="002D587A">
        <w:rPr>
          <w:rFonts w:ascii="Arial" w:hAnsi="Arial" w:cs="Noto Sans Arabic Medium" w:hint="cs"/>
          <w:b/>
          <w:bCs/>
          <w:color w:val="auto"/>
          <w:sz w:val="24"/>
          <w:szCs w:val="24"/>
          <w:rtl/>
          <w:lang w:bidi="ar-SY"/>
        </w:rPr>
        <w:t>المشروع {{PROJECT_NAME}}</w:t>
      </w:r>
      <w:r w:rsidR="00FD370C">
        <w:rPr>
          <w:rFonts w:ascii="Arial" w:hAnsi="Arial" w:cs="Noto Sans Arabic Medium" w:hint="cs"/>
          <w:b/>
          <w:bCs/>
          <w:color w:val="auto"/>
          <w:sz w:val="24"/>
          <w:szCs w:val="24"/>
          <w:rtl/>
          <w:lang w:bidi="ar-SY"/>
        </w:rPr>
      </w:r>
      <w:r w:rsidR="00FD370C">
        <w:rPr>
          <w:rFonts w:ascii="Roboto Light" w:hAnsi="Roboto Light" w:cs="Cambria" w:hint="cs"/>
          <w:color w:val="auto"/>
          <w:sz w:val="24"/>
          <w:szCs w:val="24"/>
          <w:rtl/>
          <w:lang w:bidi="ar-SY"/>
        </w:rPr>
      </w:r>
      <w:proofErr w:type="gramEnd"/>
      <w:r w:rsidR="00FD370C">
        <w:rPr>
          <w:rFonts w:ascii="Roboto Light" w:hAnsi="Roboto Light" w:cs="Arial" w:hint="cs"/>
          <w:color w:val="auto"/>
          <w:sz w:val="24"/>
          <w:szCs w:val="24"/>
          <w:rtl/>
          <w:lang w:bidi="ar-SY"/>
        </w:rPr>
      </w:r>
      <w:r w:rsidR="00FD370C">
        <w:rPr>
          <w:rFonts w:ascii="Roboto Light" w:hAnsi="Roboto Light" w:cs="Cambria" w:hint="cs"/>
          <w:color w:val="auto"/>
          <w:sz w:val="24"/>
          <w:szCs w:val="24"/>
          <w:rtl/>
          <w:lang w:bidi="ar-SY"/>
        </w:rPr>
      </w:r>
      <w:r w:rsidR="00FD370C" w:rsidRPr="008F5D7B">
        <w:rPr>
          <w:rFonts w:ascii="Roboto Light" w:hAnsi="Roboto Light" w:cs="Noto Sans Arabic Light"/>
          <w:color w:val="auto"/>
          <w:sz w:val="24"/>
          <w:szCs w:val="24"/>
          <w:rtl/>
          <w:lang w:bidi="ar-SY"/>
        </w:rPr>
      </w:r>
    </w:p>
    <w:p w14:paraId="2FE79BAE" w14:textId="713F7DBF" w:rsidR="00C430A6" w:rsidRPr="002D587A" w:rsidRDefault="00C430A6" w:rsidP="00C430A6">
      <w:pPr>
        <w:bidi/>
        <w:rPr>
          <w:rFonts w:ascii="Noto Sans" w:hAnsi="Noto Sans" w:cs="Noto Sans Arabic Light"/>
          <w:color w:val="auto"/>
          <w:sz w:val="32"/>
          <w:szCs w:val="28"/>
          <w:rtl/>
          <w:lang w:bidi="ar-SY"/>
        </w:rPr>
      </w:pPr>
      <w:r w:rsidRPr="002D587A">
        <w:rPr>
          <w:rFonts w:ascii="Arial" w:hAnsi="Arial" w:cs="Noto Sans Arabic Medium" w:hint="cs"/>
          <w:color w:val="auto"/>
          <w:sz w:val="32"/>
          <w:szCs w:val="28"/>
          <w:rtl/>
          <w:lang w:bidi="ar-SY"/>
        </w:rPr>
        <w:t>عناية السيد {{CLIENT_NAME}}</w:t>
      </w:r>
      <w:r w:rsidRPr="002D587A">
        <w:rPr>
          <w:rFonts w:ascii="Noto Sans" w:hAnsi="Noto Sans" w:cs="Noto Sans Arabic Medium"/>
          <w:color w:val="auto"/>
          <w:sz w:val="32"/>
          <w:szCs w:val="28"/>
          <w:rtl/>
          <w:lang w:bidi="ar-SY"/>
        </w:rPr>
      </w:r>
      <w:r w:rsidRPr="002D587A">
        <w:rPr>
          <w:rFonts w:ascii="Arial" w:hAnsi="Arial" w:cs="Noto Sans Arabic Medium" w:hint="cs"/>
          <w:color w:val="auto"/>
          <w:sz w:val="32"/>
          <w:szCs w:val="28"/>
          <w:rtl/>
          <w:lang w:bidi="ar-SY"/>
        </w:rPr>
      </w:r>
      <w:r w:rsidR="008F5D7B" w:rsidRPr="002D587A">
        <w:rPr>
          <w:rFonts w:ascii="Noto Sans" w:hAnsi="Noto Sans" w:cs="Noto Sans Arabic Light" w:hint="cs"/>
          <w:color w:val="auto"/>
          <w:sz w:val="32"/>
          <w:szCs w:val="28"/>
          <w:rtl/>
          <w:lang w:bidi="ar-SY"/>
        </w:rPr>
      </w:r>
      <w:r w:rsidR="00FD370C">
        <w:rPr>
          <w:rFonts w:ascii="Roboto Light" w:hAnsi="Roboto Light" w:cs="Cambria" w:hint="cs"/>
          <w:color w:val="auto"/>
          <w:sz w:val="24"/>
          <w:szCs w:val="24"/>
          <w:rtl/>
          <w:lang w:bidi="ar-SY"/>
        </w:rPr>
      </w:r>
      <w:r w:rsidR="00FD370C">
        <w:rPr>
          <w:rFonts w:ascii="Roboto Light" w:hAnsi="Roboto Light" w:cs="Arial" w:hint="cs"/>
          <w:color w:val="auto"/>
          <w:sz w:val="24"/>
          <w:szCs w:val="24"/>
          <w:rtl/>
          <w:lang w:bidi="ar-SY"/>
        </w:rPr>
      </w:r>
      <w:r w:rsidR="00FD370C">
        <w:rPr>
          <w:rFonts w:ascii="Roboto Light" w:hAnsi="Roboto Light" w:cs="Cambria" w:hint="cs"/>
          <w:color w:val="auto"/>
          <w:sz w:val="24"/>
          <w:szCs w:val="24"/>
          <w:rtl/>
          <w:lang w:bidi="ar-SY"/>
        </w:rPr>
      </w:r>
      <w:r w:rsidR="00FD370C" w:rsidRPr="008F5D7B">
        <w:rPr>
          <w:rFonts w:ascii="Roboto Light" w:hAnsi="Roboto Light" w:cs="Noto Sans Arabic Light"/>
          <w:color w:val="auto"/>
          <w:sz w:val="24"/>
          <w:szCs w:val="24"/>
          <w:rtl/>
          <w:lang w:bidi="ar-SY"/>
        </w:rPr>
      </w:r>
    </w:p>
    <w:p w14:paraId="269C7C6B" w14:textId="2ED1C15D" w:rsidR="00D14F77" w:rsidRPr="00697C7C" w:rsidRDefault="00D14F77" w:rsidP="005E5532">
      <w:pPr>
        <w:bidi/>
        <w:jc w:val="both"/>
        <w:rPr>
          <w:rFonts w:ascii="Noto Sans" w:hAnsi="Noto Sans" w:cs="Noto Sans Arabic Light"/>
          <w:color w:val="auto"/>
          <w:sz w:val="24"/>
          <w:szCs w:val="24"/>
          <w:rtl/>
          <w:lang w:bidi="ar-SY"/>
        </w:rPr>
      </w:pPr>
      <w:bookmarkStart w:id="1" w:name="_Hlk150857770"/>
      <w:r w:rsidRPr="00697C7C">
        <w:rPr>
          <w:rFonts w:ascii="Arial" w:hAnsi="Arial" w:cs="Noto Sans Arabic Light" w:hint="cs"/>
          <w:color w:val="auto"/>
          <w:sz w:val="24"/>
          <w:szCs w:val="24"/>
          <w:rtl/>
          <w:lang w:bidi="ar-SY"/>
        </w:rPr>
        <w:t>يسر</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شركة</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فـات</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للهندسة</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أن</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تقدم</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لحضرتكم</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عرضها</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الفني</w:t>
      </w:r>
      <w:r w:rsidRPr="00697C7C">
        <w:rPr>
          <w:rFonts w:ascii="Noto Sans" w:hAnsi="Noto Sans" w:cs="Noto Sans Arabic Light"/>
          <w:color w:val="auto"/>
          <w:sz w:val="24"/>
          <w:szCs w:val="24"/>
          <w:rtl/>
          <w:lang w:bidi="ar-SY"/>
        </w:rPr>
        <w:t xml:space="preserve"> </w:t>
      </w:r>
      <w:r w:rsidR="00EB37BE" w:rsidRPr="00697C7C">
        <w:rPr>
          <w:rFonts w:ascii="Arial" w:hAnsi="Arial" w:cs="Noto Sans Arabic Light" w:hint="cs"/>
          <w:color w:val="auto"/>
          <w:sz w:val="24"/>
          <w:szCs w:val="24"/>
          <w:rtl/>
          <w:lang w:bidi="ar-SY"/>
        </w:rPr>
        <w:t>والمالي،</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آملين</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بأن</w:t>
      </w:r>
      <w:r w:rsidRPr="00697C7C">
        <w:rPr>
          <w:rFonts w:ascii="Noto Sans" w:hAnsi="Noto Sans" w:cs="Noto Sans Arabic Light"/>
          <w:color w:val="auto"/>
          <w:sz w:val="24"/>
          <w:szCs w:val="24"/>
          <w:rtl/>
          <w:lang w:bidi="ar-SY"/>
        </w:rPr>
        <w:t xml:space="preserve"> </w:t>
      </w:r>
      <w:r w:rsidR="00EB37BE" w:rsidRPr="00697C7C">
        <w:rPr>
          <w:rFonts w:ascii="Arial" w:hAnsi="Arial" w:cs="Noto Sans Arabic Light" w:hint="cs"/>
          <w:color w:val="auto"/>
          <w:sz w:val="24"/>
          <w:szCs w:val="24"/>
          <w:rtl/>
          <w:lang w:bidi="ar-SY"/>
        </w:rPr>
        <w:t>يلبي</w:t>
      </w:r>
      <w:r w:rsidR="00EB37BE" w:rsidRPr="00697C7C">
        <w:rPr>
          <w:rFonts w:ascii="Noto Sans" w:hAnsi="Noto Sans" w:cs="Noto Sans Arabic Light"/>
          <w:color w:val="auto"/>
          <w:sz w:val="24"/>
          <w:szCs w:val="24"/>
          <w:rtl/>
          <w:lang w:bidi="ar-SY"/>
        </w:rPr>
        <w:t xml:space="preserve"> </w:t>
      </w:r>
      <w:r w:rsidR="00EB37BE" w:rsidRPr="00697C7C">
        <w:rPr>
          <w:rFonts w:ascii="Arial" w:hAnsi="Arial" w:cs="Noto Sans Arabic Light" w:hint="cs"/>
          <w:color w:val="auto"/>
          <w:sz w:val="24"/>
          <w:szCs w:val="24"/>
          <w:rtl/>
          <w:lang w:bidi="ar-SY"/>
        </w:rPr>
        <w:t>احتياجاتكم</w:t>
      </w:r>
      <w:r w:rsidRPr="00697C7C">
        <w:rPr>
          <w:rFonts w:ascii="Noto Sans" w:hAnsi="Noto Sans" w:cs="Noto Sans Arabic Light"/>
          <w:color w:val="auto"/>
          <w:sz w:val="24"/>
          <w:szCs w:val="24"/>
          <w:rtl/>
          <w:lang w:bidi="ar-SY"/>
        </w:rPr>
        <w:t>.</w:t>
      </w:r>
    </w:p>
    <w:p w14:paraId="0EDB95D1" w14:textId="23F69AB8" w:rsidR="0000012D" w:rsidRPr="00697C7C" w:rsidRDefault="004A0389" w:rsidP="00697C7C">
      <w:pPr>
        <w:bidi/>
        <w:spacing w:line="276" w:lineRule="auto"/>
        <w:jc w:val="both"/>
        <w:rPr>
          <w:rFonts w:ascii="Noto Sans" w:hAnsi="Noto Sans" w:cs="Noto Sans Arabic Light"/>
          <w:color w:val="auto"/>
          <w:sz w:val="24"/>
          <w:szCs w:val="24"/>
          <w:lang w:bidi="ar-SY"/>
        </w:rPr>
      </w:pPr>
      <w:r w:rsidRPr="00697C7C">
        <w:rPr>
          <w:rFonts w:ascii="Arial" w:hAnsi="Arial" w:cs="Noto Sans Arabic Light" w:hint="cs"/>
          <w:color w:val="auto"/>
          <w:sz w:val="24"/>
          <w:szCs w:val="24"/>
          <w:rtl/>
          <w:lang w:bidi="ar-SY"/>
        </w:rPr>
        <w:t>بفضل</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خبرتنا</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الواسعة</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وفريق</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العمل</w:t>
      </w:r>
      <w:r w:rsidRPr="00697C7C">
        <w:rPr>
          <w:rFonts w:ascii="Noto Sans" w:hAnsi="Noto Sans" w:cs="Noto Sans Arabic Light"/>
          <w:color w:val="auto"/>
          <w:sz w:val="24"/>
          <w:szCs w:val="24"/>
          <w:rtl/>
          <w:lang w:bidi="ar-SY"/>
        </w:rPr>
        <w:t xml:space="preserve"> </w:t>
      </w:r>
      <w:r w:rsidR="005E5532" w:rsidRPr="00697C7C">
        <w:rPr>
          <w:rFonts w:ascii="Arial" w:hAnsi="Arial" w:cs="Noto Sans Arabic Light" w:hint="cs"/>
          <w:color w:val="auto"/>
          <w:sz w:val="24"/>
          <w:szCs w:val="24"/>
          <w:rtl/>
          <w:lang w:bidi="ar-SY"/>
        </w:rPr>
        <w:t>المتخصص</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لدينا،</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نقدم</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الحلول</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المثلى</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والتصاميم</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المبتكرة</w:t>
      </w:r>
      <w:r w:rsidRPr="00697C7C">
        <w:rPr>
          <w:rFonts w:ascii="Noto Sans" w:hAnsi="Noto Sans" w:cs="Noto Sans Arabic Light"/>
          <w:color w:val="auto"/>
          <w:sz w:val="24"/>
          <w:szCs w:val="24"/>
          <w:rtl/>
          <w:lang w:bidi="ar-SY"/>
        </w:rPr>
        <w:t xml:space="preserve"> </w:t>
      </w:r>
      <w:r w:rsidRPr="00697C7C">
        <w:rPr>
          <w:rFonts w:ascii="Arial" w:hAnsi="Arial" w:cs="Noto Sans Arabic Light" w:hint="cs"/>
          <w:color w:val="auto"/>
          <w:sz w:val="24"/>
          <w:szCs w:val="24"/>
          <w:rtl/>
          <w:lang w:bidi="ar-SY"/>
        </w:rPr>
        <w:t>لتلبية</w:t>
      </w:r>
      <w:r w:rsidRPr="00697C7C">
        <w:rPr>
          <w:rFonts w:ascii="Noto Sans" w:hAnsi="Noto Sans" w:cs="Noto Sans Arabic Light"/>
          <w:color w:val="auto"/>
          <w:sz w:val="24"/>
          <w:szCs w:val="24"/>
          <w:rtl/>
          <w:lang w:bidi="ar-SY"/>
        </w:rPr>
        <w:t xml:space="preserve"> </w:t>
      </w:r>
      <w:r w:rsidR="005E5532" w:rsidRPr="00697C7C">
        <w:rPr>
          <w:rFonts w:ascii="Arial" w:hAnsi="Arial" w:cs="Noto Sans Arabic Light" w:hint="cs"/>
          <w:color w:val="auto"/>
          <w:sz w:val="24"/>
          <w:szCs w:val="24"/>
          <w:rtl/>
          <w:lang w:bidi="ar-SY"/>
        </w:rPr>
        <w:t>احتياجاتكم،</w:t>
      </w:r>
      <w:bookmarkEnd w:id="1"/>
      <w:r w:rsidR="00697C7C">
        <w:rPr>
          <w:rFonts w:ascii="Noto Sans" w:hAnsi="Noto Sans" w:cs="Noto Sans Arabic Light" w:hint="cs"/>
          <w:color w:val="auto"/>
          <w:sz w:val="24"/>
          <w:szCs w:val="24"/>
          <w:rtl/>
          <w:lang w:bidi="ar-SY"/>
        </w:rPr>
        <w:t xml:space="preserve"> </w:t>
      </w:r>
      <w:r w:rsidR="00023631" w:rsidRPr="00697C7C">
        <w:rPr>
          <w:rFonts w:ascii="Arial" w:hAnsi="Arial" w:cs="Noto Sans Arabic Medium" w:hint="cs"/>
          <w:color w:val="auto"/>
          <w:sz w:val="24"/>
          <w:szCs w:val="24"/>
          <w:u w:val="single"/>
          <w:rtl/>
          <w:lang w:bidi="ar-SY"/>
        </w:rPr>
        <w:t>من</w:t>
      </w:r>
      <w:r w:rsidR="00023631" w:rsidRPr="00697C7C">
        <w:rPr>
          <w:rFonts w:ascii="Noto Sans" w:hAnsi="Noto Sans" w:cs="Noto Sans Arabic Medium"/>
          <w:color w:val="auto"/>
          <w:sz w:val="24"/>
          <w:szCs w:val="24"/>
          <w:u w:val="single"/>
          <w:rtl/>
          <w:lang w:bidi="ar-SY"/>
        </w:rPr>
        <w:t xml:space="preserve"> </w:t>
      </w:r>
      <w:r w:rsidR="00023631" w:rsidRPr="00697C7C">
        <w:rPr>
          <w:rFonts w:ascii="Arial" w:hAnsi="Arial" w:cs="Noto Sans Arabic Medium" w:hint="cs"/>
          <w:color w:val="auto"/>
          <w:sz w:val="24"/>
          <w:szCs w:val="24"/>
          <w:u w:val="single"/>
          <w:rtl/>
          <w:lang w:bidi="ar-SY"/>
        </w:rPr>
        <w:t>خلال</w:t>
      </w:r>
      <w:r w:rsidR="00697C7C">
        <w:rPr>
          <w:rFonts w:ascii="Arial" w:hAnsi="Arial" w:cs="Noto Sans Arabic Medium" w:hint="cs"/>
          <w:color w:val="auto"/>
          <w:sz w:val="24"/>
          <w:szCs w:val="24"/>
          <w:u w:val="single"/>
          <w:rtl/>
          <w:lang w:bidi="ar-SY"/>
        </w:rPr>
        <w:t>:</w:t>
      </w:r>
    </w:p>
    <w:p w14:paraId="09FF1EE5" w14:textId="210D420C" w:rsidR="00023631" w:rsidRPr="00B64886" w:rsidRDefault="0000012D" w:rsidP="00B027A8">
      <w:pPr>
        <w:bidi/>
        <w:spacing w:line="276" w:lineRule="auto"/>
        <w:rPr>
          <w:rFonts w:ascii="Noto Sans" w:hAnsi="Noto Sans" w:cs="Noto Sans Arabic Light"/>
          <w:color w:val="auto"/>
          <w:sz w:val="24"/>
          <w:szCs w:val="24"/>
          <w:rtl/>
          <w:lang w:bidi="ar-SY"/>
        </w:rPr>
      </w:pPr>
      <w:r w:rsidRPr="00B64886">
        <w:rPr>
          <w:rFonts w:ascii="Roboto Medium" w:hAnsi="Roboto Medium" w:cs="Noto Sans Arabic Light"/>
          <w:color w:val="auto"/>
          <w:sz w:val="24"/>
          <w:szCs w:val="24"/>
          <w:rtl/>
          <w:lang w:bidi="ar-SY"/>
        </w:rPr>
        <w:t>1</w:t>
      </w:r>
      <w:r w:rsidRPr="00B64886">
        <w:rPr>
          <w:rFonts w:ascii="Noto Sans" w:hAnsi="Noto Sans" w:cs="Noto Sans Arabic Light"/>
          <w:b/>
          <w:bCs/>
          <w:color w:val="auto"/>
          <w:sz w:val="24"/>
          <w:szCs w:val="24"/>
          <w:rtl/>
          <w:lang w:bidi="ar-SY"/>
        </w:rPr>
        <w:t xml:space="preserve">. </w:t>
      </w:r>
      <w:r w:rsidRPr="00B64886">
        <w:rPr>
          <w:rFonts w:ascii="Arial" w:hAnsi="Arial" w:cs="Noto Sans Arabic Light" w:hint="cs"/>
          <w:b/>
          <w:bCs/>
          <w:color w:val="auto"/>
          <w:sz w:val="24"/>
          <w:szCs w:val="24"/>
          <w:u w:val="single"/>
          <w:rtl/>
          <w:lang w:bidi="ar-SY"/>
        </w:rPr>
        <w:t>حلول</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مخصصة</w:t>
      </w:r>
      <w:r w:rsidRPr="00B64886">
        <w:rPr>
          <w:rFonts w:ascii="Noto Sans" w:hAnsi="Noto Sans" w:cs="Noto Sans Arabic Light"/>
          <w:b/>
          <w:bCs/>
          <w:color w:val="auto"/>
          <w:sz w:val="24"/>
          <w:szCs w:val="24"/>
          <w:u w:val="single"/>
          <w:rtl/>
          <w:lang w:bidi="ar-SY"/>
        </w:rPr>
        <w:t>:</w:t>
      </w:r>
      <w:r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نقدم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تصميما</w:t>
      </w:r>
      <w:r w:rsidR="005E5532" w:rsidRPr="00B64886">
        <w:rPr>
          <w:rFonts w:ascii="Arial" w:hAnsi="Arial" w:cs="Noto Sans Arabic Light" w:hint="cs"/>
          <w:color w:val="auto"/>
          <w:sz w:val="24"/>
          <w:szCs w:val="24"/>
          <w:rtl/>
          <w:lang w:bidi="ar-SY"/>
        </w:rPr>
        <w:t>ً</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مخصّص</w:t>
      </w:r>
      <w:r w:rsidR="005E5532" w:rsidRPr="00B64886">
        <w:rPr>
          <w:rFonts w:ascii="Arial" w:hAnsi="Arial" w:cs="Noto Sans Arabic Light" w:hint="cs"/>
          <w:color w:val="auto"/>
          <w:sz w:val="24"/>
          <w:szCs w:val="24"/>
          <w:rtl/>
          <w:lang w:bidi="ar-SY"/>
        </w:rPr>
        <w:t>اً</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لتركيب</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المصاعد</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يلبي</w:t>
      </w:r>
      <w:r w:rsidR="00023631" w:rsidRPr="00B64886">
        <w:rPr>
          <w:rFonts w:ascii="Noto Sans" w:hAnsi="Noto Sans" w:cs="Noto Sans Arabic Light"/>
          <w:color w:val="auto"/>
          <w:sz w:val="24"/>
          <w:szCs w:val="24"/>
          <w:rtl/>
          <w:lang w:bidi="ar-SY"/>
        </w:rPr>
        <w:t xml:space="preserve"> </w:t>
      </w:r>
      <w:r w:rsidR="005E5532" w:rsidRPr="00B64886">
        <w:rPr>
          <w:rFonts w:ascii="Arial" w:hAnsi="Arial" w:cs="Noto Sans Arabic Light" w:hint="cs"/>
          <w:color w:val="auto"/>
          <w:sz w:val="24"/>
          <w:szCs w:val="24"/>
          <w:rtl/>
          <w:lang w:bidi="ar-SY"/>
        </w:rPr>
        <w:t>رغبتكم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وأهدافكم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المحددة</w:t>
      </w:r>
      <w:r w:rsidR="00023631" w:rsidRPr="00B64886">
        <w:rPr>
          <w:rFonts w:ascii="Noto Sans" w:hAnsi="Noto Sans" w:cs="Noto Sans Arabic Light"/>
          <w:color w:val="auto"/>
          <w:sz w:val="24"/>
          <w:szCs w:val="24"/>
          <w:rtl/>
          <w:lang w:bidi="ar-SY"/>
        </w:rPr>
        <w:t>.</w:t>
      </w:r>
    </w:p>
    <w:p w14:paraId="74C574A6" w14:textId="0D17FCDF" w:rsidR="0000012D" w:rsidRPr="00B64886" w:rsidRDefault="0000012D" w:rsidP="00B027A8">
      <w:pPr>
        <w:bidi/>
        <w:spacing w:line="276" w:lineRule="auto"/>
        <w:rPr>
          <w:rFonts w:ascii="Noto Sans" w:hAnsi="Noto Sans" w:cs="Noto Sans Arabic Light"/>
          <w:color w:val="auto"/>
          <w:sz w:val="24"/>
          <w:szCs w:val="24"/>
          <w:lang w:bidi="ar-SY"/>
        </w:rPr>
      </w:pPr>
      <w:r w:rsidRPr="00B64886">
        <w:rPr>
          <w:rFonts w:ascii="Roboto Medium" w:hAnsi="Roboto Medium" w:cs="Noto Sans Arabic Light"/>
          <w:color w:val="auto"/>
          <w:sz w:val="24"/>
          <w:szCs w:val="24"/>
          <w:rtl/>
          <w:lang w:bidi="ar-SY"/>
        </w:rPr>
        <w:t>2</w:t>
      </w:r>
      <w:r w:rsidRPr="00B64886">
        <w:rPr>
          <w:rFonts w:ascii="Noto Sans" w:hAnsi="Noto Sans" w:cs="Noto Sans Arabic Light"/>
          <w:b/>
          <w:bCs/>
          <w:color w:val="auto"/>
          <w:sz w:val="24"/>
          <w:szCs w:val="24"/>
          <w:rtl/>
          <w:lang w:bidi="ar-SY"/>
        </w:rPr>
        <w:t xml:space="preserve">. </w:t>
      </w:r>
      <w:r w:rsidRPr="00B64886">
        <w:rPr>
          <w:rFonts w:ascii="Arial" w:hAnsi="Arial" w:cs="Noto Sans Arabic Light" w:hint="cs"/>
          <w:b/>
          <w:bCs/>
          <w:color w:val="auto"/>
          <w:sz w:val="24"/>
          <w:szCs w:val="24"/>
          <w:u w:val="single"/>
          <w:rtl/>
          <w:lang w:bidi="ar-SY"/>
        </w:rPr>
        <w:t>ضمان</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الجودة</w:t>
      </w:r>
      <w:r w:rsidRPr="00B64886">
        <w:rPr>
          <w:rFonts w:ascii="Noto Sans" w:hAnsi="Noto Sans" w:cs="Noto Sans Arabic Light"/>
          <w:b/>
          <w:bCs/>
          <w:color w:val="auto"/>
          <w:sz w:val="24"/>
          <w:szCs w:val="24"/>
          <w:u w:val="single"/>
          <w:rtl/>
          <w:lang w:bidi="ar-SY"/>
        </w:rPr>
        <w:t>:</w:t>
      </w:r>
      <w:r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نحرص</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على</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استخدام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معدات</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عالية</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الجودة</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وضمان</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الالتزام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بمعايير</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السلامة</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و</w:t>
      </w:r>
      <w:r w:rsidRPr="00B64886">
        <w:rPr>
          <w:rFonts w:ascii="Arial" w:hAnsi="Arial" w:cs="Noto Sans Arabic Light" w:hint="cs"/>
          <w:color w:val="auto"/>
          <w:sz w:val="24"/>
          <w:szCs w:val="24"/>
          <w:rtl/>
          <w:lang w:bidi="ar-SY"/>
        </w:rPr>
        <w:t>الأم</w:t>
      </w:r>
      <w:r w:rsidR="00023631" w:rsidRPr="00B64886">
        <w:rPr>
          <w:rFonts w:ascii="Arial" w:hAnsi="Arial" w:cs="Noto Sans Arabic Light" w:hint="cs"/>
          <w:color w:val="auto"/>
          <w:sz w:val="24"/>
          <w:szCs w:val="24"/>
          <w:rtl/>
          <w:lang w:bidi="ar-SY"/>
        </w:rPr>
        <w:t>ان</w:t>
      </w:r>
      <w:r w:rsidRPr="00B64886">
        <w:rPr>
          <w:rFonts w:ascii="Noto Sans" w:hAnsi="Noto Sans" w:cs="Noto Sans Arabic Light"/>
          <w:color w:val="auto"/>
          <w:sz w:val="24"/>
          <w:szCs w:val="24"/>
          <w:rtl/>
          <w:lang w:bidi="ar-SY"/>
        </w:rPr>
        <w:t>.</w:t>
      </w:r>
    </w:p>
    <w:p w14:paraId="5618F572" w14:textId="2A4BCBCB" w:rsidR="0000012D" w:rsidRPr="00B64886" w:rsidRDefault="0000012D" w:rsidP="0000012D">
      <w:pPr>
        <w:bidi/>
        <w:spacing w:line="240" w:lineRule="auto"/>
        <w:rPr>
          <w:rFonts w:ascii="Noto Sans" w:hAnsi="Noto Sans" w:cs="Noto Sans Arabic Light"/>
          <w:color w:val="auto"/>
          <w:sz w:val="24"/>
          <w:szCs w:val="24"/>
          <w:lang w:bidi="ar-SY"/>
        </w:rPr>
      </w:pPr>
      <w:r w:rsidRPr="00B64886">
        <w:rPr>
          <w:rFonts w:ascii="Roboto Medium" w:hAnsi="Roboto Medium" w:cs="Noto Sans Arabic Light"/>
          <w:color w:val="auto"/>
          <w:sz w:val="24"/>
          <w:szCs w:val="24"/>
          <w:rtl/>
          <w:lang w:bidi="ar-SY"/>
        </w:rPr>
        <w:t>3</w:t>
      </w:r>
      <w:r w:rsidRPr="00B64886">
        <w:rPr>
          <w:rFonts w:ascii="Noto Sans" w:hAnsi="Noto Sans" w:cs="Noto Sans Arabic Light"/>
          <w:b/>
          <w:bCs/>
          <w:color w:val="auto"/>
          <w:sz w:val="24"/>
          <w:szCs w:val="24"/>
          <w:rtl/>
          <w:lang w:bidi="ar-SY"/>
        </w:rPr>
        <w:t xml:space="preserve">. </w:t>
      </w:r>
      <w:r w:rsidRPr="00B64886">
        <w:rPr>
          <w:rFonts w:ascii="Arial" w:hAnsi="Arial" w:cs="Noto Sans Arabic Light" w:hint="cs"/>
          <w:b/>
          <w:bCs/>
          <w:color w:val="auto"/>
          <w:sz w:val="24"/>
          <w:szCs w:val="24"/>
          <w:u w:val="single"/>
          <w:rtl/>
          <w:lang w:bidi="ar-SY"/>
        </w:rPr>
        <w:t>التنفيذ</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في</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الوقت</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المحدد</w:t>
      </w:r>
      <w:r w:rsidRPr="00B64886">
        <w:rPr>
          <w:rFonts w:ascii="Noto Sans" w:hAnsi="Noto Sans" w:cs="Noto Sans Arabic Light"/>
          <w:b/>
          <w:bCs/>
          <w:color w:val="auto"/>
          <w:sz w:val="24"/>
          <w:szCs w:val="24"/>
          <w:u w:val="single"/>
          <w:rtl/>
          <w:lang w:bidi="ar-SY"/>
        </w:rPr>
        <w:t>:</w:t>
      </w:r>
      <w:r w:rsidRPr="00B64886">
        <w:rPr>
          <w:rFonts w:ascii="Noto Sans" w:hAnsi="Noto Sans" w:cs="Noto Sans Arabic Light"/>
          <w:color w:val="auto"/>
          <w:sz w:val="24"/>
          <w:szCs w:val="24"/>
          <w:rtl/>
          <w:lang w:bidi="ar-SY"/>
        </w:rPr>
        <w:t xml:space="preserve"> </w:t>
      </w:r>
      <w:r w:rsidR="0088695F" w:rsidRPr="00B64886">
        <w:rPr>
          <w:rFonts w:ascii="Arial" w:hAnsi="Arial" w:cs="Noto Sans Arabic Light" w:hint="cs"/>
          <w:color w:val="auto"/>
          <w:sz w:val="24"/>
          <w:szCs w:val="24"/>
          <w:rtl/>
          <w:lang w:bidi="ar-SY"/>
        </w:rPr>
        <w:t>نلت</w:t>
      </w:r>
      <w:r w:rsidR="00023631" w:rsidRPr="00B64886">
        <w:rPr>
          <w:rFonts w:ascii="Arial" w:hAnsi="Arial" w:cs="Noto Sans Arabic Light" w:hint="cs"/>
          <w:color w:val="auto"/>
          <w:sz w:val="24"/>
          <w:szCs w:val="24"/>
          <w:rtl/>
          <w:lang w:bidi="ar-SY"/>
        </w:rPr>
        <w:t>زم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بالإطار</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الزمني</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المتفق</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عليه</w:t>
      </w:r>
      <w:r w:rsidR="00023631"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دون</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المساومة</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على</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الجودة</w:t>
      </w:r>
      <w:r w:rsidRPr="00B64886">
        <w:rPr>
          <w:rFonts w:ascii="Noto Sans" w:hAnsi="Noto Sans" w:cs="Noto Sans Arabic Light"/>
          <w:color w:val="auto"/>
          <w:sz w:val="24"/>
          <w:szCs w:val="24"/>
          <w:rtl/>
          <w:lang w:bidi="ar-SY"/>
        </w:rPr>
        <w:t>.</w:t>
      </w:r>
    </w:p>
    <w:p w14:paraId="4F20D211" w14:textId="02A98AE0" w:rsidR="0000012D" w:rsidRPr="00B64886" w:rsidRDefault="0000012D" w:rsidP="008D62C9">
      <w:pPr>
        <w:bidi/>
        <w:spacing w:line="240" w:lineRule="auto"/>
        <w:rPr>
          <w:rFonts w:ascii="Noto Sans" w:hAnsi="Noto Sans" w:cs="Noto Sans Arabic Light"/>
          <w:color w:val="auto"/>
          <w:sz w:val="24"/>
          <w:szCs w:val="24"/>
          <w:lang w:bidi="ar-SY"/>
        </w:rPr>
      </w:pPr>
      <w:r w:rsidRPr="00B64886">
        <w:rPr>
          <w:rFonts w:ascii="Roboto Medium" w:hAnsi="Roboto Medium" w:cs="Noto Sans Arabic Light"/>
          <w:color w:val="auto"/>
          <w:sz w:val="24"/>
          <w:szCs w:val="24"/>
          <w:rtl/>
          <w:lang w:bidi="ar-SY"/>
        </w:rPr>
        <w:t>4</w:t>
      </w:r>
      <w:r w:rsidRPr="00B64886">
        <w:rPr>
          <w:rFonts w:ascii="Noto Sans" w:hAnsi="Noto Sans" w:cs="Noto Sans Arabic Light"/>
          <w:b/>
          <w:bCs/>
          <w:color w:val="auto"/>
          <w:sz w:val="24"/>
          <w:szCs w:val="24"/>
          <w:rtl/>
          <w:lang w:bidi="ar-SY"/>
        </w:rPr>
        <w:t xml:space="preserve">. </w:t>
      </w:r>
      <w:r w:rsidRPr="00B64886">
        <w:rPr>
          <w:rFonts w:ascii="Arial" w:hAnsi="Arial" w:cs="Noto Sans Arabic Light" w:hint="cs"/>
          <w:b/>
          <w:bCs/>
          <w:color w:val="auto"/>
          <w:sz w:val="24"/>
          <w:szCs w:val="24"/>
          <w:u w:val="single"/>
          <w:rtl/>
          <w:lang w:bidi="ar-SY"/>
        </w:rPr>
        <w:t>الدعم</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بعد</w:t>
      </w:r>
      <w:r w:rsidRPr="00B64886">
        <w:rPr>
          <w:rFonts w:ascii="Noto Sans" w:hAnsi="Noto Sans" w:cs="Noto Sans Arabic Light"/>
          <w:b/>
          <w:bCs/>
          <w:color w:val="auto"/>
          <w:sz w:val="24"/>
          <w:szCs w:val="24"/>
          <w:u w:val="single"/>
          <w:rtl/>
          <w:lang w:bidi="ar-SY"/>
        </w:rPr>
        <w:t xml:space="preserve"> </w:t>
      </w:r>
      <w:r w:rsidRPr="00B64886">
        <w:rPr>
          <w:rFonts w:ascii="Arial" w:hAnsi="Arial" w:cs="Noto Sans Arabic Light" w:hint="cs"/>
          <w:b/>
          <w:bCs/>
          <w:color w:val="auto"/>
          <w:sz w:val="24"/>
          <w:szCs w:val="24"/>
          <w:u w:val="single"/>
          <w:rtl/>
          <w:lang w:bidi="ar-SY"/>
        </w:rPr>
        <w:t>التركيب</w:t>
      </w:r>
      <w:r w:rsidRPr="00B64886">
        <w:rPr>
          <w:rFonts w:ascii="Noto Sans" w:hAnsi="Noto Sans" w:cs="Noto Sans Arabic Light"/>
          <w:b/>
          <w:bCs/>
          <w:color w:val="auto"/>
          <w:sz w:val="24"/>
          <w:szCs w:val="24"/>
          <w:u w:val="single"/>
          <w:rtl/>
          <w:lang w:bidi="ar-SY"/>
        </w:rPr>
        <w:t>:</w:t>
      </w:r>
      <w:r w:rsidRPr="00B64886">
        <w:rPr>
          <w:rFonts w:ascii="Noto Sans" w:hAnsi="Noto Sans" w:cs="Noto Sans Arabic Light"/>
          <w:color w:val="auto"/>
          <w:sz w:val="24"/>
          <w:szCs w:val="24"/>
          <w:rtl/>
          <w:lang w:bidi="ar-SY"/>
        </w:rPr>
        <w:t xml:space="preserve"> </w:t>
      </w:r>
      <w:r w:rsidR="0088695F" w:rsidRPr="00B64886">
        <w:rPr>
          <w:rFonts w:ascii="Arial" w:hAnsi="Arial" w:cs="Noto Sans Arabic Light" w:hint="cs"/>
          <w:color w:val="auto"/>
          <w:sz w:val="24"/>
          <w:szCs w:val="24"/>
          <w:rtl/>
          <w:lang w:bidi="ar-SY"/>
        </w:rPr>
        <w:t>ن</w:t>
      </w:r>
      <w:r w:rsidRPr="00B64886">
        <w:rPr>
          <w:rFonts w:ascii="Arial" w:hAnsi="Arial" w:cs="Noto Sans Arabic Light" w:hint="cs"/>
          <w:color w:val="auto"/>
          <w:sz w:val="24"/>
          <w:szCs w:val="24"/>
          <w:rtl/>
          <w:lang w:bidi="ar-SY"/>
        </w:rPr>
        <w:t>قدم</w:t>
      </w:r>
      <w:r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w:t>
      </w:r>
      <w:r w:rsidRPr="00B64886">
        <w:rPr>
          <w:rFonts w:ascii="Arial" w:hAnsi="Arial" w:cs="Noto Sans Arabic Light" w:hint="cs"/>
          <w:color w:val="auto"/>
          <w:sz w:val="24"/>
          <w:szCs w:val="24"/>
          <w:rtl/>
          <w:lang w:bidi="ar-SY"/>
        </w:rPr>
        <w:t>صيانة</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و</w:t>
      </w:r>
      <w:r w:rsidR="00023631" w:rsidRPr="00B64886">
        <w:rPr>
          <w:rFonts w:ascii="Arial" w:hAnsi="Arial" w:cs="Noto Sans Arabic Light" w:hint="cs"/>
          <w:color w:val="auto"/>
          <w:sz w:val="24"/>
          <w:szCs w:val="24"/>
          <w:rtl/>
          <w:lang w:bidi="ar-SY"/>
        </w:rPr>
        <w:t>ال</w:t>
      </w:r>
      <w:r w:rsidRPr="00B64886">
        <w:rPr>
          <w:rFonts w:ascii="Arial" w:hAnsi="Arial" w:cs="Noto Sans Arabic Light" w:hint="cs"/>
          <w:color w:val="auto"/>
          <w:sz w:val="24"/>
          <w:szCs w:val="24"/>
          <w:rtl/>
          <w:lang w:bidi="ar-SY"/>
        </w:rPr>
        <w:t>دعم</w:t>
      </w:r>
      <w:r w:rsidR="00023631"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الفني</w:t>
      </w:r>
      <w:r w:rsidRPr="00B64886">
        <w:rPr>
          <w:rFonts w:ascii="Noto Sans" w:hAnsi="Noto Sans" w:cs="Noto Sans Arabic Light"/>
          <w:color w:val="auto"/>
          <w:sz w:val="24"/>
          <w:szCs w:val="24"/>
          <w:rtl/>
          <w:lang w:bidi="ar-SY"/>
        </w:rPr>
        <w:t xml:space="preserve"> </w:t>
      </w:r>
      <w:r w:rsidR="0088695F" w:rsidRPr="00B64886">
        <w:rPr>
          <w:rFonts w:ascii="Arial" w:hAnsi="Arial" w:cs="Noto Sans Arabic Light" w:hint="cs"/>
          <w:color w:val="auto"/>
          <w:sz w:val="24"/>
          <w:szCs w:val="24"/>
          <w:rtl/>
          <w:lang w:bidi="ar-SY"/>
        </w:rPr>
        <w:t>ال</w:t>
      </w:r>
      <w:r w:rsidRPr="00B64886">
        <w:rPr>
          <w:rFonts w:ascii="Arial" w:hAnsi="Arial" w:cs="Noto Sans Arabic Light" w:hint="cs"/>
          <w:color w:val="auto"/>
          <w:sz w:val="24"/>
          <w:szCs w:val="24"/>
          <w:rtl/>
          <w:lang w:bidi="ar-SY"/>
        </w:rPr>
        <w:t>شامل</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لتعزيز</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عمر</w:t>
      </w:r>
      <w:r w:rsidRPr="00B64886">
        <w:rPr>
          <w:rFonts w:ascii="Noto Sans" w:hAnsi="Noto Sans" w:cs="Noto Sans Arabic Light"/>
          <w:color w:val="auto"/>
          <w:sz w:val="24"/>
          <w:szCs w:val="24"/>
          <w:rtl/>
          <w:lang w:bidi="ar-SY"/>
        </w:rPr>
        <w:t xml:space="preserve"> </w:t>
      </w:r>
      <w:r w:rsidR="00023631" w:rsidRPr="00B64886">
        <w:rPr>
          <w:rFonts w:ascii="Arial" w:hAnsi="Arial" w:cs="Noto Sans Arabic Light" w:hint="cs"/>
          <w:color w:val="auto"/>
          <w:sz w:val="24"/>
          <w:szCs w:val="24"/>
          <w:rtl/>
          <w:lang w:bidi="ar-SY"/>
        </w:rPr>
        <w:t>المعدات</w:t>
      </w:r>
      <w:r w:rsidRPr="00B64886">
        <w:rPr>
          <w:rFonts w:ascii="Noto Sans" w:hAnsi="Noto Sans" w:cs="Noto Sans Arabic Light"/>
          <w:color w:val="auto"/>
          <w:sz w:val="24"/>
          <w:szCs w:val="24"/>
          <w:rtl/>
          <w:lang w:bidi="ar-SY"/>
        </w:rPr>
        <w:t>.</w:t>
      </w:r>
    </w:p>
    <w:p w14:paraId="6D374A6C" w14:textId="4B792748" w:rsidR="00074FA7" w:rsidRPr="00B64886" w:rsidRDefault="00023631" w:rsidP="008D62C9">
      <w:pPr>
        <w:bidi/>
        <w:spacing w:before="360" w:line="240" w:lineRule="auto"/>
        <w:rPr>
          <w:rFonts w:ascii="Noto Sans" w:hAnsi="Noto Sans" w:cs="Noto Sans Arabic Light"/>
          <w:color w:val="auto"/>
          <w:sz w:val="24"/>
          <w:szCs w:val="24"/>
          <w:rtl/>
          <w:lang w:bidi="ar-SY"/>
        </w:rPr>
      </w:pPr>
      <w:r w:rsidRPr="00B64886">
        <w:rPr>
          <w:rFonts w:ascii="Arial" w:hAnsi="Arial" w:cs="Noto Sans Arabic Light" w:hint="cs"/>
          <w:color w:val="auto"/>
          <w:sz w:val="24"/>
          <w:szCs w:val="24"/>
          <w:rtl/>
          <w:lang w:bidi="ar-SY"/>
        </w:rPr>
        <w:t>نتطلع</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قدماً</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لتعاون</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مشترك</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ومثمر</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بيننا</w:t>
      </w:r>
      <w:r w:rsidRPr="00B64886">
        <w:rPr>
          <w:rFonts w:ascii="Noto Sans" w:hAnsi="Noto Sans" w:cs="Noto Sans Arabic Light"/>
          <w:color w:val="auto"/>
          <w:sz w:val="24"/>
          <w:szCs w:val="24"/>
          <w:rtl/>
          <w:lang w:bidi="ar-SY"/>
        </w:rPr>
        <w:t xml:space="preserve"> </w:t>
      </w:r>
      <w:r w:rsidRPr="00B64886">
        <w:rPr>
          <w:rFonts w:ascii="Arial" w:hAnsi="Arial" w:cs="Noto Sans Arabic Light" w:hint="cs"/>
          <w:color w:val="auto"/>
          <w:sz w:val="24"/>
          <w:szCs w:val="24"/>
          <w:rtl/>
          <w:lang w:bidi="ar-SY"/>
        </w:rPr>
        <w:t>وبينكم</w:t>
      </w:r>
      <w:r w:rsidRPr="00B64886">
        <w:rPr>
          <w:rFonts w:ascii="Noto Sans" w:hAnsi="Noto Sans" w:cs="Noto Sans Arabic Light"/>
          <w:color w:val="auto"/>
          <w:sz w:val="24"/>
          <w:szCs w:val="24"/>
          <w:rtl/>
          <w:lang w:bidi="ar-SY"/>
        </w:rPr>
        <w:t xml:space="preserve">. </w:t>
      </w:r>
    </w:p>
    <w:p w14:paraId="251CBE6F" w14:textId="5706462F" w:rsidR="00371B26" w:rsidRPr="00B64886" w:rsidRDefault="00117831" w:rsidP="00B64886">
      <w:pPr>
        <w:bidi/>
        <w:rPr>
          <w:rFonts w:ascii="Noto Sans" w:hAnsi="Noto Sans" w:cs="Noto Sans Arabic Light"/>
          <w:color w:val="auto"/>
          <w:sz w:val="24"/>
          <w:szCs w:val="24"/>
          <w:rtl/>
          <w:lang w:bidi="ar-SY"/>
        </w:rPr>
      </w:pPr>
      <w:r w:rsidRPr="00B64886">
        <w:rPr>
          <w:rFonts w:ascii="Arial" w:hAnsi="Arial" w:cs="Noto Sans Arabic Light" w:hint="cs"/>
          <w:color w:val="auto"/>
          <w:sz w:val="24"/>
          <w:szCs w:val="24"/>
          <w:rtl/>
          <w:lang w:bidi="ar-SY"/>
        </w:rPr>
        <w:t>يبقى هذا العرض ساري المفعول حتى ({{VALIDITY_DAYS}}) يوماً من تاريخ هذا الكتاب، علماً أن الشروط والبنود المذكورة قابلة للتعديل والتغيير قبل توقيع العرض في أي وقت تبعاً لرغباتكم وبما يتناسب مع سياسات شركتنا.</w:t>
      </w:r>
      <w:r w:rsidRPr="00B64886">
        <w:rPr>
          <w:rFonts w:ascii="Noto Sans" w:hAnsi="Noto Sans" w:cs="Noto Sans Arabic Light"/>
          <w:color w:val="auto"/>
          <w:sz w:val="24"/>
          <w:szCs w:val="24"/>
          <w:rtl/>
          <w:lang w:bidi="ar-SY"/>
        </w:rPr>
      </w:r>
      <w:r w:rsidRPr="00B64886">
        <w:rPr>
          <w:rFonts w:ascii="Arial" w:hAnsi="Arial" w:cs="Noto Sans Arabic Light" w:hint="cs"/>
          <w:color w:val="auto"/>
          <w:sz w:val="24"/>
          <w:szCs w:val="24"/>
          <w:rtl/>
          <w:lang w:bidi="ar-SY"/>
        </w:rPr>
      </w:r>
      <w:r w:rsidRPr="00B64886">
        <w:rPr>
          <w:rFonts w:ascii="Noto Sans" w:hAnsi="Noto Sans" w:cs="Noto Sans Arabic Light"/>
          <w:color w:val="auto"/>
          <w:sz w:val="24"/>
          <w:szCs w:val="24"/>
          <w:rtl/>
          <w:lang w:bidi="ar-SY"/>
        </w:rPr>
      </w:r>
      <w:r w:rsidRPr="00B64886">
        <w:rPr>
          <w:rFonts w:ascii="Arial" w:hAnsi="Arial" w:cs="Noto Sans Arabic Light" w:hint="cs"/>
          <w:color w:val="auto"/>
          <w:sz w:val="24"/>
          <w:szCs w:val="24"/>
          <w:rtl/>
          <w:lang w:bidi="ar-SY"/>
        </w:rPr>
      </w:r>
      <w:r w:rsidRPr="00B64886">
        <w:rPr>
          <w:rFonts w:ascii="Noto Sans" w:hAnsi="Noto Sans" w:cs="Noto Sans Arabic Light"/>
          <w:color w:val="auto"/>
          <w:sz w:val="24"/>
          <w:szCs w:val="24"/>
          <w:rtl/>
          <w:lang w:bidi="ar-SY"/>
        </w:rPr>
      </w:r>
      <w:r w:rsidRPr="00B64886">
        <w:rPr>
          <w:rFonts w:ascii="Arial" w:hAnsi="Arial" w:cs="Noto Sans Arabic Light" w:hint="cs"/>
          <w:color w:val="auto"/>
          <w:sz w:val="24"/>
          <w:szCs w:val="24"/>
          <w:rtl/>
          <w:lang w:bidi="ar-SY"/>
        </w:rPr>
      </w:r>
      <w:r w:rsidRPr="00B64886">
        <w:rPr>
          <w:rFonts w:ascii="Noto Sans" w:hAnsi="Noto Sans" w:cs="Noto Sans Arabic Light"/>
          <w:color w:val="auto"/>
          <w:sz w:val="24"/>
          <w:szCs w:val="24"/>
          <w:rtl/>
          <w:lang w:bidi="ar-SY"/>
        </w:rPr>
      </w:r>
      <w:r w:rsidRPr="00B64886">
        <w:rPr>
          <w:rFonts w:ascii="Arial" w:hAnsi="Arial" w:cs="Noto Sans Arabic Light" w:hint="cs"/>
          <w:color w:val="auto"/>
          <w:sz w:val="24"/>
          <w:szCs w:val="24"/>
          <w:rtl/>
          <w:lang w:bidi="ar-SY"/>
        </w:rPr>
      </w:r>
      <w:r w:rsidRPr="00B64886">
        <w:rPr>
          <w:rFonts w:ascii="Noto Sans" w:hAnsi="Noto Sans" w:cs="Noto Sans Arabic Light"/>
          <w:color w:val="auto"/>
          <w:sz w:val="24"/>
          <w:szCs w:val="24"/>
          <w:rtl/>
          <w:lang w:bidi="ar-SY"/>
        </w:rPr>
      </w:r>
      <w:r w:rsidR="00CD7F13" w:rsidRPr="00B64886">
        <w:rPr>
          <w:rFonts w:ascii="Arial" w:hAnsi="Arial" w:cs="Noto Sans Arabic Light" w:hint="cs"/>
          <w:color w:val="auto"/>
          <w:sz w:val="24"/>
          <w:szCs w:val="24"/>
          <w:rtl/>
          <w:lang w:bidi="ar-SY"/>
        </w:rPr>
      </w:r>
      <w:r w:rsidR="00CD7F13" w:rsidRPr="00B64886">
        <w:rPr>
          <w:rFonts w:ascii="Roboto" w:hAnsi="Roboto" w:cs="Noto Sans Arabic Medium"/>
          <w:color w:val="auto"/>
          <w:sz w:val="24"/>
          <w:szCs w:val="24"/>
          <w:lang w:bidi="ar-SY"/>
        </w:rPr>
      </w:r>
      <w:r w:rsidR="00CD7F13">
        <w:rPr>
          <w:rFonts w:ascii="Arial" w:hAnsi="Arial" w:cs="Noto Sans Arabic Light"/>
          <w:color w:val="auto"/>
          <w:sz w:val="24"/>
          <w:szCs w:val="24"/>
          <w:lang w:bidi="ar-SY"/>
        </w:rPr>
      </w:r>
      <w:r w:rsidR="00CD7F13" w:rsidRPr="00B64886">
        <w:rPr>
          <w:rFonts w:ascii="Noto Sans" w:hAnsi="Noto Sans"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CD7F13" w:rsidRPr="00B64886">
        <w:rPr>
          <w:rFonts w:ascii="Arial" w:hAnsi="Arial" w:cs="Noto Sans Arabic Light" w:hint="cs"/>
          <w:color w:val="auto"/>
          <w:sz w:val="24"/>
          <w:szCs w:val="24"/>
          <w:rtl/>
          <w:lang w:bidi="ar-SY"/>
        </w:rPr>
      </w:r>
      <w:r w:rsidR="00CD7F13" w:rsidRPr="00B64886">
        <w:rPr>
          <w:rFonts w:ascii="Noto Sans" w:hAnsi="Noto Sans"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6F54AD" w:rsidRPr="00B64886">
        <w:rPr>
          <w:rFonts w:ascii="Arial" w:hAnsi="Arial" w:cs="Noto Sans Arabic Light" w:hint="cs"/>
          <w:color w:val="auto"/>
          <w:sz w:val="24"/>
          <w:szCs w:val="24"/>
          <w:rtl/>
          <w:lang w:bidi="ar-SY"/>
        </w:rPr>
      </w:r>
      <w:r w:rsidR="006F54AD" w:rsidRPr="00B64886">
        <w:rPr>
          <w:rFonts w:ascii="Noto Sans" w:hAnsi="Noto Sans" w:cs="Noto Sans Arabic Light"/>
          <w:color w:val="auto"/>
          <w:sz w:val="24"/>
          <w:szCs w:val="24"/>
          <w:rtl/>
          <w:lang w:bidi="ar-SY"/>
        </w:rPr>
      </w:r>
      <w:r w:rsidR="006F54AD" w:rsidRPr="00B64886">
        <w:rPr>
          <w:rFonts w:ascii="Arial" w:hAnsi="Arial" w:cs="Noto Sans Arabic Light" w:hint="cs"/>
          <w:color w:val="auto"/>
          <w:sz w:val="24"/>
          <w:szCs w:val="24"/>
          <w:rtl/>
          <w:lang w:bidi="ar-SY"/>
        </w:rPr>
      </w:r>
      <w:r w:rsidR="006F54AD" w:rsidRPr="00B64886">
        <w:rPr>
          <w:rFonts w:ascii="Noto Sans" w:hAnsi="Noto Sans" w:cs="Noto Sans Arabic Light"/>
          <w:color w:val="auto"/>
          <w:sz w:val="24"/>
          <w:szCs w:val="24"/>
          <w:rtl/>
          <w:lang w:bidi="ar-SY"/>
        </w:rPr>
      </w:r>
      <w:r w:rsidR="006F54AD" w:rsidRPr="00B64886">
        <w:rPr>
          <w:rFonts w:ascii="Arial" w:hAnsi="Arial" w:cs="Noto Sans Arabic Light" w:hint="cs"/>
          <w:color w:val="auto"/>
          <w:sz w:val="24"/>
          <w:szCs w:val="24"/>
          <w:rtl/>
          <w:lang w:bidi="ar-SY"/>
        </w:rPr>
      </w:r>
      <w:r w:rsidR="006F54AD"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074FA7" w:rsidRPr="00B64886">
        <w:rPr>
          <w:rFonts w:ascii="Noto Sans" w:hAnsi="Noto Sans" w:cs="Noto Sans Arabic Light"/>
          <w:color w:val="auto"/>
          <w:sz w:val="24"/>
          <w:szCs w:val="24"/>
          <w:rtl/>
          <w:lang w:bidi="ar-SY"/>
        </w:rPr>
      </w:r>
      <w:r w:rsidR="00074FA7" w:rsidRPr="00B64886">
        <w:rPr>
          <w:rFonts w:ascii="Arial" w:hAnsi="Arial" w:cs="Noto Sans Arabic Light" w:hint="cs"/>
          <w:color w:val="auto"/>
          <w:sz w:val="24"/>
          <w:szCs w:val="24"/>
          <w:rtl/>
          <w:lang w:bidi="ar-SY"/>
        </w:rPr>
      </w:r>
      <w:r w:rsidR="00931141" w:rsidRPr="00B64886">
        <w:rPr>
          <w:rFonts w:ascii="Noto Sans" w:hAnsi="Noto Sans" w:cs="Noto Sans Arabic Light"/>
          <w:color w:val="auto"/>
          <w:sz w:val="24"/>
          <w:szCs w:val="24"/>
          <w:rtl/>
          <w:lang w:bidi="ar-SY"/>
        </w:rPr>
      </w:r>
    </w:p>
    <w:p w14:paraId="28F8EABA" w14:textId="77777777" w:rsidR="00697C7C" w:rsidRDefault="00697C7C" w:rsidP="00766B4D">
      <w:pPr>
        <w:tabs>
          <w:tab w:val="left" w:pos="423"/>
        </w:tabs>
        <w:bidi/>
        <w:spacing w:line="240" w:lineRule="auto"/>
        <w:ind w:right="1080"/>
        <w:jc w:val="both"/>
        <w:rPr>
          <w:rFonts w:ascii="Segoe UI" w:hAnsi="Segoe UI" w:cs="Segoe UI"/>
          <w:color w:val="FF0000"/>
          <w:sz w:val="24"/>
          <w:szCs w:val="24"/>
          <w:rtl/>
          <w:lang w:bidi="ar-SY"/>
        </w:rPr>
      </w:pPr>
    </w:p>
    <w:p w14:paraId="76AE6B9C" w14:textId="469A4FEC" w:rsidR="004B6E00" w:rsidRPr="00347D49" w:rsidRDefault="00162B95" w:rsidP="00697C7C">
      <w:pPr>
        <w:tabs>
          <w:tab w:val="left" w:pos="423"/>
        </w:tabs>
        <w:bidi/>
        <w:spacing w:line="240" w:lineRule="auto"/>
        <w:ind w:right="1080"/>
        <w:jc w:val="both"/>
        <w:rPr>
          <w:rFonts w:ascii="Segoe UI" w:hAnsi="Segoe UI" w:cs="Segoe UI"/>
          <w:color w:val="FF0000"/>
          <w:sz w:val="24"/>
          <w:szCs w:val="24"/>
          <w:rtl/>
          <w:lang w:bidi="ar-SY"/>
        </w:rPr>
      </w:pPr>
      <w:r w:rsidRPr="00347D49">
        <w:rPr>
          <w:rFonts w:ascii="Segoe UI" w:hAnsi="Segoe UI" w:cs="Segoe UI"/>
          <w:noProof/>
          <w:color w:val="auto"/>
          <w:sz w:val="24"/>
          <w:szCs w:val="24"/>
          <w:lang w:bidi="ar-SY"/>
        </w:rPr>
        <mc:AlternateContent>
          <mc:Choice Requires="wps">
            <w:drawing>
              <wp:anchor distT="45720" distB="45720" distL="114300" distR="114300" simplePos="0" relativeHeight="251669504" behindDoc="0" locked="0" layoutInCell="1" allowOverlap="1" wp14:anchorId="7E4ED8DB" wp14:editId="687BF8CD">
                <wp:simplePos x="0" y="0"/>
                <wp:positionH relativeFrom="column">
                  <wp:posOffset>336550</wp:posOffset>
                </wp:positionH>
                <wp:positionV relativeFrom="paragraph">
                  <wp:posOffset>121743</wp:posOffset>
                </wp:positionV>
                <wp:extent cx="22466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6630" cy="1404620"/>
                        </a:xfrm>
                        <a:prstGeom prst="rect">
                          <a:avLst/>
                        </a:prstGeom>
                        <a:noFill/>
                        <a:ln w="9525">
                          <a:noFill/>
                          <a:miter lim="800000"/>
                          <a:headEnd/>
                          <a:tailEnd/>
                        </a:ln>
                      </wps:spPr>
                      <wps:txbx>
                        <w:txbxContent>
                          <w:p w14:paraId="51B8FC12" w14:textId="06D967B3" w:rsidR="00931141" w:rsidRPr="00697C7C" w:rsidRDefault="00B027A8" w:rsidP="00B027A8">
                            <w:pPr>
                              <w:bidi/>
                              <w:spacing w:after="120"/>
                              <w:jc w:val="center"/>
                              <w:rPr>
                                <w:rFonts w:ascii="Noto Sans" w:hAnsi="Noto Sans" w:cs="Noto Sans Arabic Light"/>
                                <w:b/>
                                <w:bCs/>
                                <w:sz w:val="24"/>
                                <w:szCs w:val="24"/>
                                <w:rtl/>
                                <w:lang w:bidi="ar-SY"/>
                              </w:rPr>
                            </w:pPr>
                            <w:r w:rsidRPr="00697C7C">
                              <w:rPr>
                                <w:rFonts w:ascii="Arial" w:hAnsi="Arial" w:cs="Noto Sans Arabic Light" w:hint="cs"/>
                                <w:b/>
                                <w:bCs/>
                                <w:sz w:val="24"/>
                                <w:szCs w:val="24"/>
                                <w:rtl/>
                                <w:lang w:bidi="ar-SA"/>
                              </w:rPr>
                              <w:t>وتفضلوا</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بقبول</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فائق</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الاحترام</w:t>
                            </w:r>
                          </w:p>
                          <w:p w14:paraId="2F918227" w14:textId="2A1B5A73" w:rsidR="00931141" w:rsidRPr="00697C7C" w:rsidRDefault="00931141" w:rsidP="00B027A8">
                            <w:pPr>
                              <w:bidi/>
                              <w:spacing w:after="120"/>
                              <w:jc w:val="center"/>
                              <w:rPr>
                                <w:rFonts w:ascii="Noto Sans" w:hAnsi="Noto Sans" w:cs="Noto Sans Arabic"/>
                                <w:b/>
                                <w:bCs/>
                                <w:sz w:val="24"/>
                                <w:szCs w:val="24"/>
                                <w:rtl/>
                                <w:lang w:bidi="ar-SA"/>
                              </w:rPr>
                            </w:pPr>
                            <w:r w:rsidRPr="00697C7C">
                              <w:rPr>
                                <w:rFonts w:ascii="Arial" w:hAnsi="Arial" w:cs="Noto Sans Arabic" w:hint="cs"/>
                                <w:b/>
                                <w:bCs/>
                                <w:sz w:val="24"/>
                                <w:szCs w:val="24"/>
                                <w:rtl/>
                                <w:lang w:bidi="ar-SA"/>
                              </w:rPr>
                              <w:t>شركة</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ف</w:t>
                            </w:r>
                            <w:r w:rsidR="001E2E44" w:rsidRPr="00697C7C">
                              <w:rPr>
                                <w:rFonts w:ascii="Arial" w:hAnsi="Arial" w:cs="Noto Sans Arabic" w:hint="cs"/>
                                <w:b/>
                                <w:bCs/>
                                <w:sz w:val="24"/>
                                <w:szCs w:val="24"/>
                                <w:rtl/>
                                <w:lang w:bidi="ar-SA"/>
                              </w:rPr>
                              <w:t>ـ</w:t>
                            </w:r>
                            <w:r w:rsidRPr="00697C7C">
                              <w:rPr>
                                <w:rFonts w:ascii="Arial" w:hAnsi="Arial" w:cs="Noto Sans Arabic" w:hint="cs"/>
                                <w:b/>
                                <w:bCs/>
                                <w:sz w:val="24"/>
                                <w:szCs w:val="24"/>
                                <w:rtl/>
                                <w:lang w:bidi="ar-SA"/>
                              </w:rPr>
                              <w:t>ات</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للهندس</w:t>
                            </w:r>
                            <w:r w:rsidR="001E2E44" w:rsidRPr="00697C7C">
                              <w:rPr>
                                <w:rFonts w:ascii="Arial" w:hAnsi="Arial" w:cs="Noto Sans Arabic" w:hint="cs"/>
                                <w:b/>
                                <w:bCs/>
                                <w:sz w:val="24"/>
                                <w:szCs w:val="24"/>
                                <w:rtl/>
                                <w:lang w:bidi="ar-SA"/>
                              </w:rPr>
                              <w:t>ـ</w:t>
                            </w:r>
                            <w:r w:rsidRPr="00697C7C">
                              <w:rPr>
                                <w:rFonts w:ascii="Arial" w:hAnsi="Arial" w:cs="Noto Sans Arabic" w:hint="cs"/>
                                <w:b/>
                                <w:bCs/>
                                <w:sz w:val="24"/>
                                <w:szCs w:val="24"/>
                                <w:rtl/>
                                <w:lang w:bidi="ar-SA"/>
                              </w:rPr>
                              <w:t>ة</w:t>
                            </w:r>
                          </w:p>
                          <w:p w14:paraId="32A8EDF6" w14:textId="24DDEA46" w:rsidR="00931141" w:rsidRPr="00697C7C" w:rsidRDefault="00931141" w:rsidP="00B027A8">
                            <w:pPr>
                              <w:bidi/>
                              <w:spacing w:after="120"/>
                              <w:jc w:val="center"/>
                              <w:rPr>
                                <w:rFonts w:ascii="Noto Sans" w:hAnsi="Noto Sans" w:cs="Noto Sans Arabic"/>
                                <w:b/>
                                <w:bCs/>
                                <w:sz w:val="24"/>
                                <w:szCs w:val="24"/>
                              </w:rPr>
                            </w:pPr>
                            <w:r w:rsidRPr="00697C7C">
                              <w:rPr>
                                <w:rFonts w:ascii="Arial" w:hAnsi="Arial" w:cs="Noto Sans Arabic" w:hint="cs"/>
                                <w:b/>
                                <w:bCs/>
                                <w:sz w:val="24"/>
                                <w:szCs w:val="24"/>
                                <w:rtl/>
                                <w:lang w:bidi="ar-SA"/>
                              </w:rPr>
                              <w:t>م</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فارس</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العطار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4ED8DB" id="Text Box 2" o:spid="_x0000_s1030" type="#_x0000_t202" style="position:absolute;left:0;text-align:left;margin-left:26.5pt;margin-top:9.6pt;width:176.9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" filled="f" stroked="f">
                <v:textbox style="mso-fit-shape-to-text:t">
                  <w:txbxContent>
                    <w:p w14:paraId="51B8FC12" w14:textId="06D967B3" w:rsidR="00931141" w:rsidRPr="00697C7C" w:rsidRDefault="00B027A8" w:rsidP="00B027A8">
                      <w:pPr>
                        <w:bidi/>
                        <w:spacing w:after="120"/>
                        <w:jc w:val="center"/>
                        <w:rPr>
                          <w:rFonts w:ascii="Noto Sans" w:hAnsi="Noto Sans" w:cs="Noto Sans Arabic Light"/>
                          <w:b/>
                          <w:bCs/>
                          <w:sz w:val="24"/>
                          <w:szCs w:val="24"/>
                          <w:rtl/>
                          <w:lang w:bidi="ar-SY"/>
                        </w:rPr>
                      </w:pPr>
                      <w:r w:rsidRPr="00697C7C">
                        <w:rPr>
                          <w:rFonts w:ascii="Arial" w:hAnsi="Arial" w:cs="Noto Sans Arabic Light" w:hint="cs"/>
                          <w:b/>
                          <w:bCs/>
                          <w:sz w:val="24"/>
                          <w:szCs w:val="24"/>
                          <w:rtl/>
                          <w:lang w:bidi="ar-SA"/>
                        </w:rPr>
                        <w:t>وتفضلوا</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بقبول</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فائق</w:t>
                      </w:r>
                      <w:r w:rsidRPr="00697C7C">
                        <w:rPr>
                          <w:rFonts w:ascii="Noto Sans" w:hAnsi="Noto Sans" w:cs="Noto Sans Arabic Light"/>
                          <w:b/>
                          <w:bCs/>
                          <w:sz w:val="24"/>
                          <w:szCs w:val="24"/>
                          <w:rtl/>
                          <w:lang w:bidi="ar-SA"/>
                        </w:rPr>
                        <w:t xml:space="preserve"> </w:t>
                      </w:r>
                      <w:r w:rsidRPr="00697C7C">
                        <w:rPr>
                          <w:rFonts w:ascii="Arial" w:hAnsi="Arial" w:cs="Noto Sans Arabic Light" w:hint="cs"/>
                          <w:b/>
                          <w:bCs/>
                          <w:sz w:val="24"/>
                          <w:szCs w:val="24"/>
                          <w:rtl/>
                          <w:lang w:bidi="ar-SA"/>
                        </w:rPr>
                        <w:t>الاحترام</w:t>
                      </w:r>
                    </w:p>
                    <w:p w14:paraId="2F918227" w14:textId="2A1B5A73" w:rsidR="00931141" w:rsidRPr="00697C7C" w:rsidRDefault="00931141" w:rsidP="00B027A8">
                      <w:pPr>
                        <w:bidi/>
                        <w:spacing w:after="120"/>
                        <w:jc w:val="center"/>
                        <w:rPr>
                          <w:rFonts w:ascii="Noto Sans" w:hAnsi="Noto Sans" w:cs="Noto Sans Arabic"/>
                          <w:b/>
                          <w:bCs/>
                          <w:sz w:val="24"/>
                          <w:szCs w:val="24"/>
                          <w:rtl/>
                          <w:lang w:bidi="ar-SA"/>
                        </w:rPr>
                      </w:pPr>
                      <w:r w:rsidRPr="00697C7C">
                        <w:rPr>
                          <w:rFonts w:ascii="Arial" w:hAnsi="Arial" w:cs="Noto Sans Arabic" w:hint="cs"/>
                          <w:b/>
                          <w:bCs/>
                          <w:sz w:val="24"/>
                          <w:szCs w:val="24"/>
                          <w:rtl/>
                          <w:lang w:bidi="ar-SA"/>
                        </w:rPr>
                        <w:t>شركة</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ف</w:t>
                      </w:r>
                      <w:r w:rsidR="001E2E44" w:rsidRPr="00697C7C">
                        <w:rPr>
                          <w:rFonts w:ascii="Arial" w:hAnsi="Arial" w:cs="Noto Sans Arabic" w:hint="cs"/>
                          <w:b/>
                          <w:bCs/>
                          <w:sz w:val="24"/>
                          <w:szCs w:val="24"/>
                          <w:rtl/>
                          <w:lang w:bidi="ar-SA"/>
                        </w:rPr>
                        <w:t>ـ</w:t>
                      </w:r>
                      <w:r w:rsidRPr="00697C7C">
                        <w:rPr>
                          <w:rFonts w:ascii="Arial" w:hAnsi="Arial" w:cs="Noto Sans Arabic" w:hint="cs"/>
                          <w:b/>
                          <w:bCs/>
                          <w:sz w:val="24"/>
                          <w:szCs w:val="24"/>
                          <w:rtl/>
                          <w:lang w:bidi="ar-SA"/>
                        </w:rPr>
                        <w:t>ات</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للهندس</w:t>
                      </w:r>
                      <w:r w:rsidR="001E2E44" w:rsidRPr="00697C7C">
                        <w:rPr>
                          <w:rFonts w:ascii="Arial" w:hAnsi="Arial" w:cs="Noto Sans Arabic" w:hint="cs"/>
                          <w:b/>
                          <w:bCs/>
                          <w:sz w:val="24"/>
                          <w:szCs w:val="24"/>
                          <w:rtl/>
                          <w:lang w:bidi="ar-SA"/>
                        </w:rPr>
                        <w:t>ـ</w:t>
                      </w:r>
                      <w:r w:rsidRPr="00697C7C">
                        <w:rPr>
                          <w:rFonts w:ascii="Arial" w:hAnsi="Arial" w:cs="Noto Sans Arabic" w:hint="cs"/>
                          <w:b/>
                          <w:bCs/>
                          <w:sz w:val="24"/>
                          <w:szCs w:val="24"/>
                          <w:rtl/>
                          <w:lang w:bidi="ar-SA"/>
                        </w:rPr>
                        <w:t>ة</w:t>
                      </w:r>
                    </w:p>
                    <w:p w14:paraId="32A8EDF6" w14:textId="24DDEA46" w:rsidR="00931141" w:rsidRPr="00697C7C" w:rsidRDefault="00931141" w:rsidP="00B027A8">
                      <w:pPr>
                        <w:bidi/>
                        <w:spacing w:after="120"/>
                        <w:jc w:val="center"/>
                        <w:rPr>
                          <w:rFonts w:ascii="Noto Sans" w:hAnsi="Noto Sans" w:cs="Noto Sans Arabic"/>
                          <w:b/>
                          <w:bCs/>
                          <w:sz w:val="24"/>
                          <w:szCs w:val="24"/>
                        </w:rPr>
                      </w:pPr>
                      <w:r w:rsidRPr="00697C7C">
                        <w:rPr>
                          <w:rFonts w:ascii="Arial" w:hAnsi="Arial" w:cs="Noto Sans Arabic" w:hint="cs"/>
                          <w:b/>
                          <w:bCs/>
                          <w:sz w:val="24"/>
                          <w:szCs w:val="24"/>
                          <w:rtl/>
                          <w:lang w:bidi="ar-SA"/>
                        </w:rPr>
                        <w:t>م</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فارس</w:t>
                      </w:r>
                      <w:r w:rsidRPr="00697C7C">
                        <w:rPr>
                          <w:rFonts w:ascii="Noto Sans" w:hAnsi="Noto Sans" w:cs="Noto Sans Arabic"/>
                          <w:b/>
                          <w:bCs/>
                          <w:sz w:val="24"/>
                          <w:szCs w:val="24"/>
                          <w:rtl/>
                          <w:lang w:bidi="ar-SA"/>
                        </w:rPr>
                        <w:t xml:space="preserve"> </w:t>
                      </w:r>
                      <w:r w:rsidRPr="00697C7C">
                        <w:rPr>
                          <w:rFonts w:ascii="Arial" w:hAnsi="Arial" w:cs="Noto Sans Arabic" w:hint="cs"/>
                          <w:b/>
                          <w:bCs/>
                          <w:sz w:val="24"/>
                          <w:szCs w:val="24"/>
                          <w:rtl/>
                          <w:lang w:bidi="ar-SA"/>
                        </w:rPr>
                        <w:t>العطار</w:t>
                      </w:r>
                    </w:p>
                  </w:txbxContent>
                </v:textbox>
                <w10:wrap type="square"/>
              </v:shape>
            </w:pict>
          </mc:Fallback>
        </mc:AlternateContent>
      </w:r>
    </w:p>
    <w:p w14:paraId="744DC387" w14:textId="77777777" w:rsidR="00901EA9" w:rsidRPr="00347D49" w:rsidRDefault="00901EA9" w:rsidP="00766B4D">
      <w:pPr>
        <w:bidi/>
        <w:rPr>
          <w:rFonts w:ascii="Segoe UI" w:hAnsi="Segoe UI" w:cs="Segoe UI"/>
          <w:color w:val="FF0000"/>
          <w:sz w:val="24"/>
          <w:szCs w:val="24"/>
        </w:rPr>
      </w:pPr>
    </w:p>
    <w:bookmarkEnd w:id="0"/>
    <w:p w14:paraId="3C398D7E" w14:textId="77777777" w:rsidR="00766B4D" w:rsidRPr="00347D49" w:rsidRDefault="00766B4D" w:rsidP="00766B4D">
      <w:pPr>
        <w:bidi/>
        <w:rPr>
          <w:rFonts w:ascii="Segoe UI" w:hAnsi="Segoe UI" w:cs="Segoe UI"/>
          <w:caps/>
          <w:color w:val="auto"/>
          <w:sz w:val="24"/>
          <w:szCs w:val="24"/>
          <w:lang w:bidi="ar-SY"/>
        </w:rPr>
      </w:pPr>
    </w:p>
    <w:p w14:paraId="583E968F" w14:textId="6212B0DA" w:rsidR="00901EA9" w:rsidRDefault="00901EA9" w:rsidP="00766B4D">
      <w:pPr>
        <w:bidi/>
        <w:rPr>
          <w:rFonts w:ascii="Segoe UI" w:hAnsi="Segoe UI" w:cs="Segoe UI"/>
          <w:color w:val="auto"/>
          <w:sz w:val="24"/>
          <w:szCs w:val="24"/>
          <w:lang w:bidi="ar-SY"/>
        </w:rPr>
      </w:pPr>
    </w:p>
    <w:p w14:paraId="57AE4624" w14:textId="77777777" w:rsidR="00B64886" w:rsidRDefault="00B64886" w:rsidP="00B64886">
      <w:pPr>
        <w:bidi/>
        <w:rPr>
          <w:rFonts w:ascii="Segoe UI" w:hAnsi="Segoe UI" w:cs="Segoe UI"/>
          <w:color w:val="auto"/>
          <w:sz w:val="24"/>
          <w:szCs w:val="24"/>
          <w:lang w:bidi="ar-SY"/>
        </w:rPr>
      </w:pPr>
    </w:p>
    <w:p w14:paraId="686242D3" w14:textId="42193DFF" w:rsidR="00B64886" w:rsidRPr="00B64886" w:rsidRDefault="00B64886" w:rsidP="00B64886">
      <w:pPr>
        <w:pStyle w:val="1"/>
        <w:bidi/>
        <w:rPr>
          <w:rFonts w:ascii="Segoe UI" w:hAnsi="Segoe UI" w:cs="Noto Sans Arabic Medium"/>
          <w:lang w:bidi="ar-SY"/>
        </w:rPr>
      </w:pPr>
      <w:r w:rsidRPr="00B64886">
        <w:rPr>
          <w:rFonts w:cs="Noto Sans Arabic Medium"/>
          <w:rtl/>
        </w:rPr>
        <w:lastRenderedPageBreak/>
        <w:t>العرض الفني</w:t>
      </w:r>
    </w:p>
    <w:tbl>
      <w:tblPr>
        <w:tblW w:w="10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4"/>
        <w:gridCol w:w="4239"/>
      </w:tblGrid>
      <w:tr w:rsidR="00BF3687" w:rsidRPr="00347D49" w14:paraId="1A40C751" w14:textId="77777777" w:rsidTr="00D23A7D">
        <w:trPr>
          <w:trHeight w:val="454"/>
          <w:jc w:val="center"/>
        </w:trPr>
        <w:tc>
          <w:tcPr>
            <w:tcW w:w="10493" w:type="dxa"/>
            <w:gridSpan w:val="2"/>
            <w:shd w:val="clear" w:color="auto" w:fill="262626" w:themeFill="text1" w:themeFillTint="D9"/>
            <w:vAlign w:val="center"/>
            <w:hideMark/>
          </w:tcPr>
          <w:p w14:paraId="6C5BD67F" w14:textId="7EE9DC0A" w:rsidR="00BF3687" w:rsidRPr="00697C7C" w:rsidRDefault="0043633F" w:rsidP="00D23A7D">
            <w:pPr>
              <w:bidi/>
              <w:spacing w:after="0" w:line="240" w:lineRule="auto"/>
              <w:jc w:val="center"/>
              <w:rPr>
                <w:rFonts w:ascii="Segoe UI" w:eastAsia="Times New Roman" w:hAnsi="Segoe UI" w:cs="Noto Sans Arabic Light"/>
                <w:b/>
                <w:bCs/>
                <w:color w:val="000000"/>
                <w:sz w:val="24"/>
                <w:szCs w:val="24"/>
                <w:rtl/>
                <w:lang w:bidi="ar-SY"/>
              </w:rPr>
            </w:pPr>
            <w:r w:rsidRPr="00697C7C">
              <w:rPr>
                <w:rFonts w:ascii="Segoe UI" w:eastAsia="Times New Roman" w:hAnsi="Segoe UI" w:cs="Noto Sans Arabic Light"/>
                <w:b/>
                <w:bCs/>
                <w:color w:val="FFFFFF" w:themeColor="background1"/>
                <w:sz w:val="24"/>
                <w:szCs w:val="24"/>
                <w:rtl/>
                <w:lang w:bidi="ar-SA"/>
              </w:rPr>
              <w:t>المواصفات العامة</w:t>
            </w:r>
            <w:r w:rsidR="008C6415" w:rsidRPr="00697C7C">
              <w:rPr>
                <w:rFonts w:ascii="Segoe UI" w:eastAsia="Times New Roman" w:hAnsi="Segoe UI" w:cs="Noto Sans Arabic Light"/>
                <w:b/>
                <w:bCs/>
                <w:color w:val="FFFFFF" w:themeColor="background1"/>
                <w:sz w:val="24"/>
                <w:szCs w:val="24"/>
                <w:rtl/>
                <w:lang w:bidi="ar-SA"/>
              </w:rPr>
              <w:t xml:space="preserve"> للمصعد</w:t>
            </w:r>
          </w:p>
        </w:tc>
      </w:tr>
      <w:tr w:rsidR="00CD7F13" w:rsidRPr="00D23A7D" w14:paraId="7C8DD8BF" w14:textId="77777777" w:rsidTr="00FD370C">
        <w:trPr>
          <w:trHeight w:val="454"/>
          <w:jc w:val="center"/>
        </w:trPr>
        <w:tc>
          <w:tcPr>
            <w:tcW w:w="6254" w:type="dxa"/>
            <w:shd w:val="clear" w:color="auto" w:fill="auto"/>
            <w:noWrap/>
            <w:vAlign w:val="center"/>
          </w:tcPr>
          <w:p>
            <w:r>
              <w:t>{{ELV_NAME}}</w:t>
            </w:r>
          </w:p>
        </w:tc>
        <w:tc>
          <w:tcPr>
            <w:tcW w:w="4239" w:type="dxa"/>
            <w:shd w:val="clear" w:color="auto" w:fill="FFFFFF" w:themeFill="background1"/>
            <w:noWrap/>
            <w:vAlign w:val="center"/>
            <w:hideMark/>
          </w:tcPr>
          <w:p w14:paraId="504EDD55" w14:textId="76164E78"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hint="cs"/>
                <w:b/>
                <w:bCs/>
                <w:color w:val="auto"/>
                <w:sz w:val="22"/>
                <w:rtl/>
                <w:lang w:bidi="ar-SY"/>
              </w:rPr>
              <w:t>اسم المصعد</w:t>
            </w:r>
          </w:p>
        </w:tc>
      </w:tr>
      <w:tr w:rsidR="00CD7F13" w:rsidRPr="00D23A7D" w14:paraId="35B950A4" w14:textId="77777777" w:rsidTr="00D23A7D">
        <w:trPr>
          <w:trHeight w:val="454"/>
          <w:jc w:val="center"/>
        </w:trPr>
        <w:tc>
          <w:tcPr>
            <w:tcW w:w="6254" w:type="dxa"/>
            <w:shd w:val="clear" w:color="auto" w:fill="D9D9D9" w:themeFill="background1" w:themeFillShade="D9"/>
            <w:noWrap/>
            <w:vAlign w:val="center"/>
          </w:tcPr>
          <w:p>
            <w:r>
              <w:t>{{ELV_MODEL}}</w:t>
            </w:r>
          </w:p>
        </w:tc>
        <w:tc>
          <w:tcPr>
            <w:tcW w:w="4239" w:type="dxa"/>
            <w:shd w:val="clear" w:color="auto" w:fill="D9D9D9" w:themeFill="background1" w:themeFillShade="D9"/>
            <w:noWrap/>
            <w:vAlign w:val="center"/>
          </w:tcPr>
          <w:p w14:paraId="31A8D9D3" w14:textId="560A4F4C"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hint="cs"/>
                <w:b/>
                <w:bCs/>
                <w:color w:val="auto"/>
                <w:sz w:val="22"/>
                <w:rtl/>
                <w:lang w:bidi="ar-SY"/>
              </w:rPr>
              <w:t>طراز المصعد</w:t>
            </w:r>
          </w:p>
        </w:tc>
      </w:tr>
      <w:tr w:rsidR="00CD7F13" w:rsidRPr="00D23A7D" w14:paraId="0B9136EC" w14:textId="77777777" w:rsidTr="00D23A7D">
        <w:trPr>
          <w:trHeight w:val="454"/>
          <w:jc w:val="center"/>
        </w:trPr>
        <w:tc>
          <w:tcPr>
            <w:tcW w:w="6254" w:type="dxa"/>
            <w:shd w:val="clear" w:color="auto" w:fill="auto"/>
            <w:noWrap/>
            <w:vAlign w:val="center"/>
          </w:tcPr>
          <w:p>
            <w:r>
              <w:t>{{ELV_COUNT}}</w:t>
            </w:r>
          </w:p>
        </w:tc>
        <w:tc>
          <w:tcPr>
            <w:tcW w:w="4239" w:type="dxa"/>
            <w:shd w:val="clear" w:color="auto" w:fill="FFFFFF" w:themeFill="background1"/>
            <w:noWrap/>
            <w:vAlign w:val="center"/>
          </w:tcPr>
          <w:p w14:paraId="52C285BB" w14:textId="50CD5072"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عدد المصاعد</w:t>
            </w:r>
          </w:p>
        </w:tc>
      </w:tr>
      <w:tr w:rsidR="00CD7F13" w:rsidRPr="00D23A7D" w14:paraId="5A353453" w14:textId="77777777" w:rsidTr="00FD370C">
        <w:trPr>
          <w:trHeight w:val="454"/>
          <w:jc w:val="center"/>
        </w:trPr>
        <w:tc>
          <w:tcPr>
            <w:tcW w:w="6254" w:type="dxa"/>
            <w:shd w:val="clear" w:color="auto" w:fill="D9D9D9" w:themeFill="background1" w:themeFillShade="D9"/>
            <w:noWrap/>
            <w:vAlign w:val="center"/>
          </w:tcPr>
          <w:p>
            <w:r>
              <w:t>{{ELV_TYPE}}</w:t>
            </w:r>
          </w:p>
        </w:tc>
        <w:tc>
          <w:tcPr>
            <w:tcW w:w="4239" w:type="dxa"/>
            <w:shd w:val="clear" w:color="auto" w:fill="D9D9D9" w:themeFill="background1" w:themeFillShade="D9"/>
            <w:noWrap/>
            <w:vAlign w:val="center"/>
            <w:hideMark/>
          </w:tcPr>
          <w:p w14:paraId="7E03287D" w14:textId="6F94132E" w:rsidR="00CD7F13" w:rsidRPr="00FD370C" w:rsidRDefault="00CD7F13" w:rsidP="00D23A7D">
            <w:pPr>
              <w:bidi/>
              <w:spacing w:after="0" w:line="240" w:lineRule="auto"/>
              <w:jc w:val="center"/>
              <w:rPr>
                <w:rFonts w:ascii="Segoe UI" w:eastAsia="Times New Roman" w:hAnsi="Segoe UI" w:cs="Noto Sans Arabic"/>
                <w:b/>
                <w:bCs/>
                <w:color w:val="auto"/>
                <w:sz w:val="22"/>
                <w:lang w:bidi="ar-SY"/>
              </w:rPr>
            </w:pPr>
            <w:r w:rsidRPr="00FD370C">
              <w:rPr>
                <w:rFonts w:ascii="Segoe UI" w:eastAsia="Times New Roman" w:hAnsi="Segoe UI" w:cs="Noto Sans Arabic"/>
                <w:b/>
                <w:bCs/>
                <w:color w:val="auto"/>
                <w:sz w:val="22"/>
                <w:rtl/>
                <w:lang w:bidi="ar-SY"/>
              </w:rPr>
              <w:t>نوع المصعد</w:t>
            </w:r>
          </w:p>
        </w:tc>
      </w:tr>
      <w:tr w:rsidR="00CD7F13" w:rsidRPr="00D23A7D" w14:paraId="19E7B632" w14:textId="77777777" w:rsidTr="00FD370C">
        <w:trPr>
          <w:trHeight w:val="454"/>
          <w:jc w:val="center"/>
        </w:trPr>
        <w:tc>
          <w:tcPr>
            <w:tcW w:w="6254" w:type="dxa"/>
            <w:shd w:val="clear" w:color="auto" w:fill="auto"/>
            <w:noWrap/>
            <w:vAlign w:val="center"/>
          </w:tcPr>
          <w:p>
            <w:r>
              <w:t>{{ELV_CAPACITY}}</w:t>
            </w:r>
          </w:p>
        </w:tc>
        <w:tc>
          <w:tcPr>
            <w:tcW w:w="4239" w:type="dxa"/>
            <w:shd w:val="clear" w:color="auto" w:fill="FFFFFF" w:themeFill="background1"/>
            <w:noWrap/>
            <w:vAlign w:val="center"/>
            <w:hideMark/>
          </w:tcPr>
          <w:p w14:paraId="1F9B0A52" w14:textId="1EB0CFE3"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الحمولة (</w:t>
            </w:r>
            <w:r w:rsidRPr="00FD370C">
              <w:rPr>
                <w:rFonts w:ascii="Segoe UI" w:eastAsia="Times New Roman" w:hAnsi="Segoe UI" w:cs="Noto Sans Arabic"/>
                <w:b/>
                <w:bCs/>
                <w:color w:val="auto"/>
                <w:sz w:val="22"/>
                <w:lang w:bidi="ar-SY"/>
              </w:rPr>
              <w:t>Kg</w:t>
            </w:r>
            <w:r w:rsidRPr="00FD370C">
              <w:rPr>
                <w:rFonts w:ascii="Segoe UI" w:eastAsia="Times New Roman" w:hAnsi="Segoe UI" w:cs="Noto Sans Arabic"/>
                <w:b/>
                <w:bCs/>
                <w:color w:val="auto"/>
                <w:sz w:val="22"/>
                <w:rtl/>
                <w:lang w:bidi="ar-SY"/>
              </w:rPr>
              <w:t>)</w:t>
            </w:r>
          </w:p>
        </w:tc>
      </w:tr>
      <w:tr w:rsidR="00CD7F13" w:rsidRPr="00D23A7D" w14:paraId="326455FA" w14:textId="77777777" w:rsidTr="00FD370C">
        <w:trPr>
          <w:trHeight w:val="454"/>
          <w:jc w:val="center"/>
        </w:trPr>
        <w:tc>
          <w:tcPr>
            <w:tcW w:w="6254" w:type="dxa"/>
            <w:shd w:val="clear" w:color="auto" w:fill="D9D9D9" w:themeFill="background1" w:themeFillShade="D9"/>
            <w:noWrap/>
            <w:vAlign w:val="center"/>
          </w:tcPr>
          <w:p>
            <w:r>
              <w:t>{{ELV_PERSONS}}</w:t>
            </w:r>
          </w:p>
        </w:tc>
        <w:tc>
          <w:tcPr>
            <w:tcW w:w="4239" w:type="dxa"/>
            <w:shd w:val="clear" w:color="auto" w:fill="D9D9D9" w:themeFill="background1" w:themeFillShade="D9"/>
            <w:noWrap/>
            <w:vAlign w:val="center"/>
            <w:hideMark/>
          </w:tcPr>
          <w:p w14:paraId="252C5FCF" w14:textId="0023FAD4"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عدد الأشخاص</w:t>
            </w:r>
          </w:p>
        </w:tc>
      </w:tr>
      <w:tr w:rsidR="00CD7F13" w:rsidRPr="00D23A7D" w14:paraId="71FA8526" w14:textId="77777777" w:rsidTr="00FD370C">
        <w:trPr>
          <w:trHeight w:val="454"/>
          <w:jc w:val="center"/>
        </w:trPr>
        <w:tc>
          <w:tcPr>
            <w:tcW w:w="6254" w:type="dxa"/>
            <w:shd w:val="clear" w:color="auto" w:fill="auto"/>
            <w:noWrap/>
            <w:vAlign w:val="center"/>
          </w:tcPr>
          <w:p>
            <w:r>
              <w:t>{{ELV_FLOORS_STOPS_OPENINGS}}</w:t>
            </w:r>
          </w:p>
        </w:tc>
        <w:tc>
          <w:tcPr>
            <w:tcW w:w="4239" w:type="dxa"/>
            <w:shd w:val="clear" w:color="auto" w:fill="FFFFFF" w:themeFill="background1"/>
            <w:noWrap/>
            <w:vAlign w:val="center"/>
            <w:hideMark/>
          </w:tcPr>
          <w:p w14:paraId="00345055" w14:textId="7F5A55CD"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الطوابق/ المواقف / الفتحات</w:t>
            </w:r>
          </w:p>
        </w:tc>
      </w:tr>
      <w:tr w:rsidR="00CD7F13" w:rsidRPr="00D23A7D" w14:paraId="7F87D664" w14:textId="77777777" w:rsidTr="00D23A7D">
        <w:trPr>
          <w:trHeight w:val="454"/>
          <w:jc w:val="center"/>
        </w:trPr>
        <w:tc>
          <w:tcPr>
            <w:tcW w:w="6254" w:type="dxa"/>
            <w:shd w:val="clear" w:color="auto" w:fill="D9D9D9" w:themeFill="background1" w:themeFillShade="D9"/>
            <w:noWrap/>
            <w:vAlign w:val="center"/>
          </w:tcPr>
          <w:p>
            <w:r>
              <w:t>{{ELV_SERVED_STOPS}}</w:t>
            </w:r>
          </w:p>
        </w:tc>
        <w:tc>
          <w:tcPr>
            <w:tcW w:w="4239" w:type="dxa"/>
            <w:shd w:val="clear" w:color="auto" w:fill="D9D9D9" w:themeFill="background1" w:themeFillShade="D9"/>
            <w:noWrap/>
            <w:vAlign w:val="center"/>
          </w:tcPr>
          <w:p w14:paraId="475AC016" w14:textId="479AA1EB"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أسماء المواقف المخدمة</w:t>
            </w:r>
          </w:p>
        </w:tc>
      </w:tr>
      <w:tr w:rsidR="00CD7F13" w:rsidRPr="00D23A7D" w14:paraId="5F82D8C5" w14:textId="77777777" w:rsidTr="00D23A7D">
        <w:trPr>
          <w:trHeight w:val="454"/>
          <w:jc w:val="center"/>
        </w:trPr>
        <w:tc>
          <w:tcPr>
            <w:tcW w:w="6254" w:type="dxa"/>
            <w:shd w:val="clear" w:color="auto" w:fill="auto"/>
            <w:noWrap/>
            <w:vAlign w:val="center"/>
          </w:tcPr>
          <w:p>
            <w:r>
              <w:t>{{ELV_DOOR_DIM}}</w:t>
            </w:r>
          </w:p>
        </w:tc>
        <w:tc>
          <w:tcPr>
            <w:tcW w:w="4239" w:type="dxa"/>
            <w:shd w:val="clear" w:color="auto" w:fill="FFFFFF" w:themeFill="background1"/>
            <w:noWrap/>
            <w:vAlign w:val="center"/>
          </w:tcPr>
          <w:p w14:paraId="044ED660" w14:textId="71AC9C12"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 xml:space="preserve">أبعاد </w:t>
            </w:r>
            <w:r w:rsidRPr="00FD370C">
              <w:rPr>
                <w:rFonts w:ascii="Segoe UI" w:eastAsia="Times New Roman" w:hAnsi="Segoe UI" w:cs="Noto Sans Arabic" w:hint="cs"/>
                <w:b/>
                <w:bCs/>
                <w:color w:val="auto"/>
                <w:sz w:val="22"/>
                <w:rtl/>
                <w:lang w:bidi="ar-SY"/>
              </w:rPr>
              <w:t>الباب (</w:t>
            </w:r>
            <w:r w:rsidRPr="00FD370C">
              <w:rPr>
                <w:rFonts w:ascii="Segoe UI" w:eastAsia="Times New Roman" w:hAnsi="Segoe UI" w:cs="Noto Sans Arabic"/>
                <w:b/>
                <w:bCs/>
                <w:color w:val="auto"/>
                <w:sz w:val="22"/>
                <w:rtl/>
                <w:lang w:bidi="ar-SY"/>
              </w:rPr>
              <w:t>العرض</w:t>
            </w:r>
            <w:r w:rsidRPr="00FD370C">
              <w:rPr>
                <w:rFonts w:ascii="Cambria" w:eastAsia="Times New Roman" w:hAnsi="Cambria" w:cs="Cambria" w:hint="cs"/>
                <w:b/>
                <w:bCs/>
                <w:color w:val="auto"/>
                <w:sz w:val="22"/>
                <w:rtl/>
                <w:lang w:bidi="ar-SY"/>
              </w:rPr>
              <w:t>×</w:t>
            </w:r>
            <w:r w:rsidRPr="00FD370C">
              <w:rPr>
                <w:rFonts w:ascii="Segoe UI" w:eastAsia="Times New Roman" w:hAnsi="Segoe UI" w:cs="Noto Sans Arabic"/>
                <w:b/>
                <w:bCs/>
                <w:color w:val="auto"/>
                <w:sz w:val="22"/>
                <w:rtl/>
                <w:lang w:bidi="ar-SY"/>
              </w:rPr>
              <w:t xml:space="preserve"> </w:t>
            </w:r>
            <w:r w:rsidRPr="00FD370C">
              <w:rPr>
                <w:rFonts w:ascii="Segoe UI" w:eastAsia="Times New Roman" w:hAnsi="Segoe UI" w:cs="Noto Sans Arabic" w:hint="cs"/>
                <w:b/>
                <w:bCs/>
                <w:color w:val="auto"/>
                <w:sz w:val="22"/>
                <w:rtl/>
                <w:lang w:bidi="ar-SY"/>
              </w:rPr>
              <w:t>الارتفاع</w:t>
            </w:r>
            <w:r w:rsidRPr="00FD370C">
              <w:rPr>
                <w:rFonts w:ascii="Segoe UI" w:eastAsia="Times New Roman" w:hAnsi="Segoe UI" w:cs="Noto Sans Arabic"/>
                <w:b/>
                <w:bCs/>
                <w:color w:val="auto"/>
                <w:sz w:val="22"/>
                <w:rtl/>
                <w:lang w:bidi="ar-SY"/>
              </w:rPr>
              <w:t xml:space="preserve">) </w:t>
            </w:r>
            <w:r w:rsidRPr="00FD370C">
              <w:rPr>
                <w:rFonts w:ascii="Segoe UI" w:eastAsia="Times New Roman" w:hAnsi="Segoe UI" w:cs="Noto Sans Arabic" w:hint="cs"/>
                <w:b/>
                <w:bCs/>
                <w:color w:val="auto"/>
                <w:sz w:val="22"/>
                <w:rtl/>
                <w:lang w:bidi="ar-SY"/>
              </w:rPr>
              <w:t>مم</w:t>
            </w:r>
          </w:p>
        </w:tc>
      </w:tr>
      <w:tr w:rsidR="00CD7F13" w:rsidRPr="00D23A7D" w14:paraId="6A662D52" w14:textId="77777777" w:rsidTr="00D23A7D">
        <w:trPr>
          <w:trHeight w:val="454"/>
          <w:jc w:val="center"/>
        </w:trPr>
        <w:tc>
          <w:tcPr>
            <w:tcW w:w="6254" w:type="dxa"/>
            <w:shd w:val="clear" w:color="auto" w:fill="D9D9D9" w:themeFill="background1" w:themeFillShade="D9"/>
            <w:noWrap/>
            <w:vAlign w:val="center"/>
          </w:tcPr>
          <w:p>
            <w:r>
              <w:t>{{ELV_LANDING_DOOR_DIRECTION}}</w:t>
            </w:r>
          </w:p>
        </w:tc>
        <w:tc>
          <w:tcPr>
            <w:tcW w:w="4239" w:type="dxa"/>
            <w:shd w:val="clear" w:color="auto" w:fill="D9D9D9" w:themeFill="background1" w:themeFillShade="D9"/>
            <w:noWrap/>
            <w:vAlign w:val="center"/>
          </w:tcPr>
          <w:p w14:paraId="05B42117" w14:textId="1F2B35B9"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اتجاه الأبواب الطابقية</w:t>
            </w:r>
          </w:p>
        </w:tc>
      </w:tr>
      <w:tr w:rsidR="00CD7F13" w:rsidRPr="00D23A7D" w14:paraId="34AD2E39" w14:textId="77777777" w:rsidTr="00D23A7D">
        <w:trPr>
          <w:trHeight w:val="454"/>
          <w:jc w:val="center"/>
        </w:trPr>
        <w:tc>
          <w:tcPr>
            <w:tcW w:w="6254" w:type="dxa"/>
            <w:shd w:val="clear" w:color="auto" w:fill="auto"/>
            <w:noWrap/>
            <w:vAlign w:val="center"/>
          </w:tcPr>
          <w:p>
            <w:r>
              <w:t>{{ELV_LANDING_DOOR_TYPE}}</w:t>
            </w:r>
          </w:p>
        </w:tc>
        <w:tc>
          <w:tcPr>
            <w:tcW w:w="4239" w:type="dxa"/>
            <w:shd w:val="clear" w:color="auto" w:fill="FFFFFF" w:themeFill="background1"/>
            <w:noWrap/>
            <w:vAlign w:val="center"/>
            <w:hideMark/>
          </w:tcPr>
          <w:p w14:paraId="3C2A0FCE" w14:textId="57B8AF2E" w:rsidR="00CD7F13" w:rsidRPr="00FD370C" w:rsidRDefault="00CD7F13" w:rsidP="00D23A7D">
            <w:pPr>
              <w:bidi/>
              <w:spacing w:after="0" w:line="240" w:lineRule="auto"/>
              <w:jc w:val="center"/>
              <w:rPr>
                <w:rFonts w:ascii="Segoe UI" w:eastAsia="Times New Roman" w:hAnsi="Segoe UI" w:cs="Noto Sans Arabic"/>
                <w:b/>
                <w:bCs/>
                <w:color w:val="auto"/>
                <w:sz w:val="22"/>
                <w:lang w:bidi="ar-SY"/>
              </w:rPr>
            </w:pPr>
            <w:r w:rsidRPr="00FD370C">
              <w:rPr>
                <w:rFonts w:ascii="Segoe UI" w:eastAsia="Times New Roman" w:hAnsi="Segoe UI" w:cs="Noto Sans Arabic"/>
                <w:b/>
                <w:bCs/>
                <w:color w:val="auto"/>
                <w:sz w:val="22"/>
                <w:rtl/>
                <w:lang w:bidi="ar-SY"/>
              </w:rPr>
              <w:t>نوع الأبواب الطابقية</w:t>
            </w:r>
          </w:p>
        </w:tc>
      </w:tr>
      <w:tr w:rsidR="00CD7F13" w:rsidRPr="00D23A7D" w14:paraId="3367E4F3" w14:textId="77777777" w:rsidTr="00D23A7D">
        <w:trPr>
          <w:trHeight w:val="454"/>
          <w:jc w:val="center"/>
        </w:trPr>
        <w:tc>
          <w:tcPr>
            <w:tcW w:w="6254" w:type="dxa"/>
            <w:shd w:val="clear" w:color="auto" w:fill="D9D9D9" w:themeFill="background1" w:themeFillShade="D9"/>
            <w:noWrap/>
            <w:vAlign w:val="center"/>
          </w:tcPr>
          <w:p>
            <w:r>
              <w:t>{{ELV_SHAFT_CONSTRUCTION}}</w:t>
            </w:r>
          </w:p>
        </w:tc>
        <w:tc>
          <w:tcPr>
            <w:tcW w:w="4239" w:type="dxa"/>
            <w:shd w:val="clear" w:color="auto" w:fill="D9D9D9" w:themeFill="background1" w:themeFillShade="D9"/>
            <w:noWrap/>
            <w:vAlign w:val="center"/>
            <w:hideMark/>
          </w:tcPr>
          <w:p w14:paraId="2777A0FE" w14:textId="632561A8"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إنشاء البئر</w:t>
            </w:r>
          </w:p>
        </w:tc>
      </w:tr>
      <w:tr w:rsidR="00CD7F13" w:rsidRPr="00D23A7D" w14:paraId="05B0B350" w14:textId="77777777" w:rsidTr="00D23A7D">
        <w:trPr>
          <w:trHeight w:val="454"/>
          <w:jc w:val="center"/>
        </w:trPr>
        <w:tc>
          <w:tcPr>
            <w:tcW w:w="6254" w:type="dxa"/>
            <w:shd w:val="clear" w:color="auto" w:fill="auto"/>
            <w:noWrap/>
            <w:vAlign w:val="center"/>
          </w:tcPr>
          <w:p>
            <w:r>
              <w:t>{{ELV_SHAFT_DIM}}</w:t>
            </w:r>
          </w:p>
        </w:tc>
        <w:tc>
          <w:tcPr>
            <w:tcW w:w="4239" w:type="dxa"/>
            <w:shd w:val="clear" w:color="auto" w:fill="FFFFFF" w:themeFill="background1"/>
            <w:noWrap/>
            <w:vAlign w:val="center"/>
          </w:tcPr>
          <w:p w14:paraId="5DA45DD6" w14:textId="78F54BD2"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 xml:space="preserve">أبعاد البئر (العرض </w:t>
            </w:r>
            <w:r w:rsidRPr="00FD370C">
              <w:rPr>
                <w:rFonts w:ascii="Cambria" w:eastAsia="Times New Roman" w:hAnsi="Cambria" w:cs="Cambria" w:hint="cs"/>
                <w:b/>
                <w:bCs/>
                <w:color w:val="auto"/>
                <w:sz w:val="22"/>
                <w:rtl/>
                <w:lang w:bidi="ar-SY"/>
              </w:rPr>
              <w:t>×</w:t>
            </w:r>
            <w:r w:rsidRPr="00FD370C">
              <w:rPr>
                <w:rFonts w:ascii="Segoe UI" w:eastAsia="Times New Roman" w:hAnsi="Segoe UI" w:cs="Noto Sans Arabic"/>
                <w:b/>
                <w:bCs/>
                <w:color w:val="auto"/>
                <w:sz w:val="22"/>
                <w:rtl/>
                <w:lang w:bidi="ar-SY"/>
              </w:rPr>
              <w:t xml:space="preserve"> </w:t>
            </w:r>
            <w:r w:rsidRPr="00FD370C">
              <w:rPr>
                <w:rFonts w:ascii="Segoe UI" w:eastAsia="Times New Roman" w:hAnsi="Segoe UI" w:cs="Noto Sans Arabic" w:hint="cs"/>
                <w:b/>
                <w:bCs/>
                <w:color w:val="auto"/>
                <w:sz w:val="22"/>
                <w:rtl/>
                <w:lang w:bidi="ar-SY"/>
              </w:rPr>
              <w:t>الارتفاع</w:t>
            </w:r>
            <w:r w:rsidRPr="00FD370C">
              <w:rPr>
                <w:rFonts w:ascii="Segoe UI" w:eastAsia="Times New Roman" w:hAnsi="Segoe UI" w:cs="Noto Sans Arabic"/>
                <w:b/>
                <w:bCs/>
                <w:color w:val="auto"/>
                <w:sz w:val="22"/>
                <w:rtl/>
                <w:lang w:bidi="ar-SY"/>
              </w:rPr>
              <w:t>) مم</w:t>
            </w:r>
          </w:p>
        </w:tc>
      </w:tr>
      <w:tr w:rsidR="00CD7F13" w:rsidRPr="00D23A7D" w14:paraId="5E2D6559" w14:textId="77777777" w:rsidTr="00D23A7D">
        <w:trPr>
          <w:trHeight w:val="454"/>
          <w:jc w:val="center"/>
        </w:trPr>
        <w:tc>
          <w:tcPr>
            <w:tcW w:w="6254" w:type="dxa"/>
            <w:shd w:val="clear" w:color="auto" w:fill="D9D9D9" w:themeFill="background1" w:themeFillShade="D9"/>
            <w:noWrap/>
            <w:vAlign w:val="center"/>
          </w:tcPr>
          <w:p>
            <w:r>
              <w:t>{{ELV_OVERHEAD}}</w:t>
            </w:r>
          </w:p>
        </w:tc>
        <w:tc>
          <w:tcPr>
            <w:tcW w:w="4239" w:type="dxa"/>
            <w:shd w:val="clear" w:color="auto" w:fill="D9D9D9" w:themeFill="background1" w:themeFillShade="D9"/>
            <w:noWrap/>
            <w:vAlign w:val="center"/>
          </w:tcPr>
          <w:p w14:paraId="4F2BCB91" w14:textId="756ABF35"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ارتفاع البئر عند أخر طابق</w:t>
            </w:r>
          </w:p>
        </w:tc>
      </w:tr>
      <w:tr w:rsidR="00CD7F13" w:rsidRPr="00D23A7D" w14:paraId="452B2519" w14:textId="77777777" w:rsidTr="00D23A7D">
        <w:trPr>
          <w:trHeight w:val="454"/>
          <w:jc w:val="center"/>
        </w:trPr>
        <w:tc>
          <w:tcPr>
            <w:tcW w:w="6254" w:type="dxa"/>
            <w:shd w:val="clear" w:color="auto" w:fill="auto"/>
            <w:noWrap/>
            <w:vAlign w:val="center"/>
          </w:tcPr>
          <w:p>
            <w:r>
              <w:t>{{ELV_PIT_DEPTH}}</w:t>
            </w:r>
          </w:p>
        </w:tc>
        <w:tc>
          <w:tcPr>
            <w:tcW w:w="4239" w:type="dxa"/>
            <w:shd w:val="clear" w:color="auto" w:fill="FFFFFF" w:themeFill="background1"/>
            <w:noWrap/>
            <w:vAlign w:val="center"/>
          </w:tcPr>
          <w:p w14:paraId="2DFC5A90" w14:textId="1B364147"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عمق الحفرة أسفل البئر</w:t>
            </w:r>
          </w:p>
        </w:tc>
      </w:tr>
      <w:tr w:rsidR="00CD7F13" w:rsidRPr="00D23A7D" w14:paraId="4AB01CCF" w14:textId="77777777" w:rsidTr="00D23A7D">
        <w:trPr>
          <w:trHeight w:val="454"/>
          <w:jc w:val="center"/>
        </w:trPr>
        <w:tc>
          <w:tcPr>
            <w:tcW w:w="6254" w:type="dxa"/>
            <w:shd w:val="clear" w:color="auto" w:fill="D9D9D9" w:themeFill="background1" w:themeFillShade="D9"/>
            <w:noWrap/>
            <w:vAlign w:val="center"/>
          </w:tcPr>
          <w:p>
            <w:r>
              <w:t>{{ELV_TRAVEL}}</w:t>
            </w:r>
          </w:p>
        </w:tc>
        <w:tc>
          <w:tcPr>
            <w:tcW w:w="4239" w:type="dxa"/>
            <w:shd w:val="clear" w:color="auto" w:fill="D9D9D9" w:themeFill="background1" w:themeFillShade="D9"/>
            <w:noWrap/>
            <w:vAlign w:val="center"/>
          </w:tcPr>
          <w:p w14:paraId="04123CB8" w14:textId="0B72FF5D"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Y"/>
              </w:rPr>
              <w:t>شوط الصاعدة</w:t>
            </w:r>
          </w:p>
        </w:tc>
      </w:tr>
      <w:tr w:rsidR="00CD7F13" w:rsidRPr="00D23A7D" w14:paraId="6D27B198" w14:textId="77777777" w:rsidTr="00D23A7D">
        <w:trPr>
          <w:trHeight w:val="454"/>
          <w:jc w:val="center"/>
        </w:trPr>
        <w:tc>
          <w:tcPr>
            <w:tcW w:w="6254" w:type="dxa"/>
            <w:shd w:val="clear" w:color="auto" w:fill="auto"/>
            <w:noWrap/>
            <w:vAlign w:val="center"/>
          </w:tcPr>
          <w:p>
            <w:r>
              <w:t>{{ELV_TOTAL_HEIGHT}}</w:t>
            </w:r>
          </w:p>
        </w:tc>
        <w:tc>
          <w:tcPr>
            <w:tcW w:w="4239" w:type="dxa"/>
            <w:shd w:val="clear" w:color="auto" w:fill="FFFFFF" w:themeFill="background1"/>
            <w:noWrap/>
            <w:vAlign w:val="center"/>
          </w:tcPr>
          <w:p w14:paraId="7631BCDF" w14:textId="55BB3999" w:rsidR="00CD7F13" w:rsidRPr="00FD370C" w:rsidRDefault="00CD7F13" w:rsidP="00D23A7D">
            <w:pPr>
              <w:bidi/>
              <w:spacing w:after="0" w:line="240" w:lineRule="auto"/>
              <w:jc w:val="center"/>
              <w:rPr>
                <w:rFonts w:ascii="Segoe UI" w:eastAsia="Times New Roman" w:hAnsi="Segoe UI" w:cs="Noto Sans Arabic"/>
                <w:b/>
                <w:bCs/>
                <w:color w:val="auto"/>
                <w:sz w:val="22"/>
                <w:lang w:bidi="ar-SA"/>
              </w:rPr>
            </w:pPr>
            <w:r w:rsidRPr="00FD370C">
              <w:rPr>
                <w:rFonts w:ascii="Segoe UI" w:eastAsia="Times New Roman" w:hAnsi="Segoe UI" w:cs="Noto Sans Arabic"/>
                <w:b/>
                <w:bCs/>
                <w:color w:val="auto"/>
                <w:sz w:val="22"/>
                <w:rtl/>
                <w:lang w:bidi="ar-SA"/>
              </w:rPr>
              <w:t>الارتفاع الكلي</w:t>
            </w:r>
          </w:p>
        </w:tc>
      </w:tr>
      <w:tr w:rsidR="00CD7F13" w:rsidRPr="00D23A7D" w14:paraId="1E132857" w14:textId="77777777" w:rsidTr="00FD370C">
        <w:trPr>
          <w:trHeight w:val="454"/>
          <w:jc w:val="center"/>
        </w:trPr>
        <w:tc>
          <w:tcPr>
            <w:tcW w:w="6254" w:type="dxa"/>
            <w:shd w:val="clear" w:color="auto" w:fill="D9D9D9" w:themeFill="background1" w:themeFillShade="D9"/>
            <w:noWrap/>
            <w:vAlign w:val="center"/>
          </w:tcPr>
          <w:p>
            <w:r>
              <w:t>{{ELV_CAR_DIM}}</w:t>
            </w:r>
          </w:p>
        </w:tc>
        <w:tc>
          <w:tcPr>
            <w:tcW w:w="4239" w:type="dxa"/>
            <w:shd w:val="clear" w:color="auto" w:fill="D9D9D9" w:themeFill="background1" w:themeFillShade="D9"/>
            <w:noWrap/>
            <w:vAlign w:val="center"/>
            <w:hideMark/>
          </w:tcPr>
          <w:p w14:paraId="52AEFC55" w14:textId="7C2275E5" w:rsidR="00CD7F13" w:rsidRPr="00FD370C" w:rsidRDefault="00CD7F13" w:rsidP="00D23A7D">
            <w:pPr>
              <w:bidi/>
              <w:spacing w:after="0" w:line="240" w:lineRule="auto"/>
              <w:jc w:val="center"/>
              <w:rPr>
                <w:rFonts w:ascii="Segoe UI" w:eastAsia="Times New Roman" w:hAnsi="Segoe UI" w:cs="Noto Sans Arabic"/>
                <w:b/>
                <w:bCs/>
                <w:color w:val="auto"/>
                <w:sz w:val="22"/>
                <w:lang w:bidi="ar-SA"/>
              </w:rPr>
            </w:pPr>
            <w:r w:rsidRPr="00FD370C">
              <w:rPr>
                <w:rFonts w:ascii="Segoe UI" w:eastAsia="Times New Roman" w:hAnsi="Segoe UI" w:cs="Noto Sans Arabic"/>
                <w:b/>
                <w:bCs/>
                <w:color w:val="auto"/>
                <w:sz w:val="22"/>
                <w:rtl/>
                <w:lang w:bidi="ar-SA"/>
              </w:rPr>
              <w:t>أبعاد الصاعدة (العرض</w:t>
            </w:r>
            <w:r w:rsidRPr="00FD370C">
              <w:rPr>
                <w:rFonts w:ascii="Cambria" w:eastAsia="Times New Roman" w:hAnsi="Cambria" w:cs="Cambria" w:hint="cs"/>
                <w:b/>
                <w:bCs/>
                <w:color w:val="auto"/>
                <w:sz w:val="22"/>
                <w:rtl/>
                <w:lang w:bidi="ar-SA"/>
              </w:rPr>
              <w:t>×</w:t>
            </w:r>
            <w:r w:rsidRPr="00FD370C">
              <w:rPr>
                <w:rFonts w:ascii="Segoe UI" w:eastAsia="Times New Roman" w:hAnsi="Segoe UI" w:cs="Noto Sans Arabic" w:hint="cs"/>
                <w:b/>
                <w:bCs/>
                <w:color w:val="auto"/>
                <w:sz w:val="22"/>
                <w:rtl/>
                <w:lang w:bidi="ar-SA"/>
              </w:rPr>
              <w:t>العمق</w:t>
            </w:r>
            <w:r w:rsidRPr="00FD370C">
              <w:rPr>
                <w:rFonts w:ascii="Cambria" w:eastAsia="Times New Roman" w:hAnsi="Cambria" w:cs="Cambria" w:hint="cs"/>
                <w:b/>
                <w:bCs/>
                <w:color w:val="auto"/>
                <w:sz w:val="22"/>
                <w:rtl/>
                <w:lang w:bidi="ar-SA"/>
              </w:rPr>
              <w:t>×</w:t>
            </w:r>
            <w:r w:rsidRPr="00FD370C">
              <w:rPr>
                <w:rFonts w:ascii="Segoe UI" w:eastAsia="Times New Roman" w:hAnsi="Segoe UI" w:cs="Noto Sans Arabic" w:hint="cs"/>
                <w:b/>
                <w:bCs/>
                <w:color w:val="auto"/>
                <w:sz w:val="22"/>
                <w:rtl/>
                <w:lang w:bidi="ar-SA"/>
              </w:rPr>
              <w:t>الارتفاع) م</w:t>
            </w:r>
            <w:r w:rsidRPr="00FD370C">
              <w:rPr>
                <w:rFonts w:ascii="Segoe UI" w:eastAsia="Times New Roman" w:hAnsi="Segoe UI" w:cs="Noto Sans Arabic" w:hint="eastAsia"/>
                <w:b/>
                <w:bCs/>
                <w:color w:val="auto"/>
                <w:sz w:val="22"/>
                <w:rtl/>
                <w:lang w:bidi="ar-SA"/>
              </w:rPr>
              <w:t>م</w:t>
            </w:r>
          </w:p>
        </w:tc>
      </w:tr>
      <w:tr w:rsidR="00CD7F13" w:rsidRPr="00D23A7D" w14:paraId="51AB03D0" w14:textId="77777777" w:rsidTr="00D23A7D">
        <w:trPr>
          <w:trHeight w:val="454"/>
          <w:jc w:val="center"/>
        </w:trPr>
        <w:tc>
          <w:tcPr>
            <w:tcW w:w="6254" w:type="dxa"/>
            <w:shd w:val="clear" w:color="auto" w:fill="auto"/>
            <w:noWrap/>
            <w:vAlign w:val="center"/>
          </w:tcPr>
          <w:p>
            <w:r>
              <w:t>{{ELV_MOTOR}}</w:t>
            </w:r>
          </w:p>
        </w:tc>
        <w:tc>
          <w:tcPr>
            <w:tcW w:w="4239" w:type="dxa"/>
            <w:shd w:val="clear" w:color="auto" w:fill="FFFFFF" w:themeFill="background1"/>
            <w:noWrap/>
            <w:vAlign w:val="center"/>
          </w:tcPr>
          <w:p w14:paraId="34984C11" w14:textId="573F46F5" w:rsidR="00CD7F13" w:rsidRPr="00FD370C" w:rsidRDefault="00CD7F13" w:rsidP="00D23A7D">
            <w:pPr>
              <w:bidi/>
              <w:spacing w:after="0" w:line="240" w:lineRule="auto"/>
              <w:jc w:val="center"/>
              <w:rPr>
                <w:rFonts w:ascii="Segoe UI" w:eastAsia="Times New Roman" w:hAnsi="Segoe UI" w:cs="Noto Sans Arabic"/>
                <w:b/>
                <w:bCs/>
                <w:color w:val="auto"/>
                <w:sz w:val="22"/>
                <w:rtl/>
                <w:lang w:bidi="ar-SA"/>
              </w:rPr>
            </w:pPr>
            <w:r w:rsidRPr="00FD370C">
              <w:rPr>
                <w:rFonts w:ascii="Segoe UI" w:eastAsia="Times New Roman" w:hAnsi="Segoe UI" w:cs="Noto Sans Arabic"/>
                <w:b/>
                <w:bCs/>
                <w:color w:val="auto"/>
                <w:sz w:val="22"/>
                <w:rtl/>
                <w:lang w:bidi="ar-SA"/>
              </w:rPr>
              <w:t>المحرك</w:t>
            </w:r>
          </w:p>
        </w:tc>
      </w:tr>
      <w:tr w:rsidR="00CD7F13" w:rsidRPr="00D23A7D" w14:paraId="6322E0DE" w14:textId="77777777" w:rsidTr="00D23A7D">
        <w:trPr>
          <w:trHeight w:val="454"/>
          <w:jc w:val="center"/>
        </w:trPr>
        <w:tc>
          <w:tcPr>
            <w:tcW w:w="6254" w:type="dxa"/>
            <w:shd w:val="clear" w:color="auto" w:fill="D9D9D9" w:themeFill="background1" w:themeFillShade="D9"/>
            <w:noWrap/>
            <w:vAlign w:val="center"/>
          </w:tcPr>
          <w:p>
            <w:r>
              <w:t>{{ELV_MACHINE_ROOM}}</w:t>
            </w:r>
          </w:p>
        </w:tc>
        <w:tc>
          <w:tcPr>
            <w:tcW w:w="4239" w:type="dxa"/>
            <w:shd w:val="clear" w:color="auto" w:fill="D9D9D9" w:themeFill="background1" w:themeFillShade="D9"/>
            <w:noWrap/>
            <w:vAlign w:val="center"/>
            <w:hideMark/>
          </w:tcPr>
          <w:p w14:paraId="25A5C27C" w14:textId="319200A4" w:rsidR="00CD7F13" w:rsidRPr="00FD370C" w:rsidRDefault="00CD7F13" w:rsidP="00D23A7D">
            <w:pPr>
              <w:bidi/>
              <w:spacing w:after="0" w:line="240" w:lineRule="auto"/>
              <w:jc w:val="center"/>
              <w:rPr>
                <w:rFonts w:ascii="Segoe UI" w:eastAsia="Times New Roman" w:hAnsi="Segoe UI" w:cs="Noto Sans Arabic"/>
                <w:b/>
                <w:bCs/>
                <w:color w:val="auto"/>
                <w:sz w:val="22"/>
                <w:lang w:bidi="ar-SA"/>
              </w:rPr>
            </w:pPr>
            <w:r w:rsidRPr="00FD370C">
              <w:rPr>
                <w:rFonts w:ascii="Segoe UI" w:eastAsia="Times New Roman" w:hAnsi="Segoe UI" w:cs="Noto Sans Arabic"/>
                <w:b/>
                <w:bCs/>
                <w:color w:val="auto"/>
                <w:sz w:val="22"/>
                <w:rtl/>
                <w:lang w:bidi="ar-SA"/>
              </w:rPr>
              <w:t>موقع غرفة المحرك وارتفاعها</w:t>
            </w:r>
          </w:p>
        </w:tc>
      </w:tr>
      <w:tr w:rsidR="00CD7F13" w:rsidRPr="00D23A7D" w14:paraId="7552D2EC" w14:textId="77777777" w:rsidTr="00D23A7D">
        <w:trPr>
          <w:trHeight w:val="454"/>
          <w:jc w:val="center"/>
        </w:trPr>
        <w:tc>
          <w:tcPr>
            <w:tcW w:w="6254" w:type="dxa"/>
            <w:shd w:val="clear" w:color="auto" w:fill="auto"/>
            <w:noWrap/>
            <w:vAlign w:val="center"/>
          </w:tcPr>
          <w:p>
            <w:r>
              <w:t>{{ELV_CONTROL_PANEL}}</w:t>
            </w:r>
          </w:p>
        </w:tc>
        <w:tc>
          <w:tcPr>
            <w:tcW w:w="4239" w:type="dxa"/>
            <w:shd w:val="clear" w:color="auto" w:fill="FFFFFF" w:themeFill="background1"/>
            <w:noWrap/>
            <w:vAlign w:val="center"/>
          </w:tcPr>
          <w:p w14:paraId="1BF73256" w14:textId="5111C8BA" w:rsidR="00CD7F13" w:rsidRPr="00FD370C" w:rsidRDefault="00CD7F13" w:rsidP="00D23A7D">
            <w:pPr>
              <w:bidi/>
              <w:spacing w:after="0" w:line="240" w:lineRule="auto"/>
              <w:jc w:val="center"/>
              <w:rPr>
                <w:rFonts w:ascii="Segoe UI" w:eastAsia="Times New Roman" w:hAnsi="Segoe UI" w:cs="Noto Sans Arabic"/>
                <w:b/>
                <w:bCs/>
                <w:color w:val="auto"/>
                <w:sz w:val="22"/>
                <w:rtl/>
                <w:lang w:bidi="ar-SA"/>
              </w:rPr>
            </w:pPr>
            <w:r w:rsidRPr="00FD370C">
              <w:rPr>
                <w:rFonts w:ascii="Segoe UI" w:eastAsia="Times New Roman" w:hAnsi="Segoe UI" w:cs="Noto Sans Arabic"/>
                <w:b/>
                <w:bCs/>
                <w:color w:val="auto"/>
                <w:sz w:val="22"/>
                <w:rtl/>
                <w:lang w:bidi="ar-SA"/>
              </w:rPr>
              <w:t>لوحة التحكم</w:t>
            </w:r>
          </w:p>
        </w:tc>
      </w:tr>
      <w:tr w:rsidR="00CD7F13" w:rsidRPr="00D23A7D" w14:paraId="42009A57" w14:textId="77777777" w:rsidTr="00FD370C">
        <w:trPr>
          <w:trHeight w:val="454"/>
          <w:jc w:val="center"/>
        </w:trPr>
        <w:tc>
          <w:tcPr>
            <w:tcW w:w="6254" w:type="dxa"/>
            <w:tcBorders>
              <w:bottom w:val="single" w:sz="4" w:space="0" w:color="auto"/>
            </w:tcBorders>
            <w:shd w:val="clear" w:color="auto" w:fill="D9D9D9" w:themeFill="background1" w:themeFillShade="D9"/>
            <w:noWrap/>
            <w:vAlign w:val="center"/>
          </w:tcPr>
          <w:p>
            <w:r>
              <w:t>{{ELV_OPERATION_SYSTEM}}</w:t>
            </w:r>
          </w:p>
        </w:tc>
        <w:tc>
          <w:tcPr>
            <w:tcW w:w="4239" w:type="dxa"/>
            <w:tcBorders>
              <w:bottom w:val="single" w:sz="4" w:space="0" w:color="auto"/>
            </w:tcBorders>
            <w:shd w:val="clear" w:color="auto" w:fill="D9D9D9" w:themeFill="background1" w:themeFillShade="D9"/>
            <w:noWrap/>
            <w:vAlign w:val="center"/>
          </w:tcPr>
          <w:p w14:paraId="0B1BBBCF" w14:textId="324E6F33"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A"/>
              </w:rPr>
              <w:t>نظام التشغيل</w:t>
            </w:r>
          </w:p>
        </w:tc>
      </w:tr>
      <w:tr w:rsidR="00CD7F13" w:rsidRPr="00D23A7D" w14:paraId="3A0DB1B4" w14:textId="77777777" w:rsidTr="00FD370C">
        <w:trPr>
          <w:trHeight w:val="454"/>
          <w:jc w:val="center"/>
        </w:trPr>
        <w:tc>
          <w:tcPr>
            <w:tcW w:w="6254" w:type="dxa"/>
            <w:tcBorders>
              <w:bottom w:val="single" w:sz="4" w:space="0" w:color="auto"/>
            </w:tcBorders>
            <w:shd w:val="clear" w:color="auto" w:fill="auto"/>
            <w:noWrap/>
            <w:vAlign w:val="center"/>
          </w:tcPr>
          <w:p>
            <w:r>
              <w:t>{{ELV_SPEED}}</w:t>
            </w:r>
          </w:p>
        </w:tc>
        <w:tc>
          <w:tcPr>
            <w:tcW w:w="4239" w:type="dxa"/>
            <w:tcBorders>
              <w:bottom w:val="single" w:sz="4" w:space="0" w:color="auto"/>
            </w:tcBorders>
            <w:shd w:val="clear" w:color="auto" w:fill="FFFFFF" w:themeFill="background1"/>
            <w:noWrap/>
            <w:vAlign w:val="center"/>
          </w:tcPr>
          <w:p w14:paraId="43C6BB56" w14:textId="060CB306" w:rsidR="00CD7F13" w:rsidRPr="00FD370C" w:rsidRDefault="00CD7F13" w:rsidP="00D23A7D">
            <w:pPr>
              <w:bidi/>
              <w:spacing w:after="0" w:line="240" w:lineRule="auto"/>
              <w:jc w:val="center"/>
              <w:rPr>
                <w:rFonts w:ascii="Segoe UI" w:eastAsia="Times New Roman" w:hAnsi="Segoe UI" w:cs="Noto Sans Arabic"/>
                <w:b/>
                <w:bCs/>
                <w:color w:val="auto"/>
                <w:sz w:val="22"/>
                <w:rtl/>
                <w:lang w:bidi="ar-SY"/>
              </w:rPr>
            </w:pPr>
            <w:r w:rsidRPr="00FD370C">
              <w:rPr>
                <w:rFonts w:ascii="Segoe UI" w:eastAsia="Times New Roman" w:hAnsi="Segoe UI" w:cs="Noto Sans Arabic"/>
                <w:b/>
                <w:bCs/>
                <w:color w:val="auto"/>
                <w:sz w:val="22"/>
                <w:rtl/>
                <w:lang w:bidi="ar-SA"/>
              </w:rPr>
              <w:t>السرعة (</w:t>
            </w:r>
            <w:r w:rsidRPr="00FD370C">
              <w:rPr>
                <w:rFonts w:ascii="Segoe UI" w:eastAsia="Times New Roman" w:hAnsi="Segoe UI" w:cs="Noto Sans Arabic"/>
                <w:b/>
                <w:bCs/>
                <w:color w:val="auto"/>
                <w:sz w:val="22"/>
                <w:lang w:bidi="ar-SA"/>
              </w:rPr>
              <w:t>m/sec</w:t>
            </w:r>
            <w:r w:rsidRPr="00FD370C">
              <w:rPr>
                <w:rFonts w:ascii="Segoe UI" w:eastAsia="Times New Roman" w:hAnsi="Segoe UI" w:cs="Noto Sans Arabic"/>
                <w:b/>
                <w:bCs/>
                <w:color w:val="auto"/>
                <w:sz w:val="22"/>
                <w:rtl/>
                <w:lang w:bidi="ar-SY"/>
              </w:rPr>
              <w:t>)</w:t>
            </w:r>
          </w:p>
        </w:tc>
      </w:tr>
      <w:tr w:rsidR="00A66826" w:rsidRPr="00347D49" w14:paraId="6EFF2574" w14:textId="77777777" w:rsidTr="00FD370C">
        <w:trPr>
          <w:trHeight w:val="980"/>
          <w:jc w:val="center"/>
        </w:trPr>
        <w:tc>
          <w:tcPr>
            <w:tcW w:w="10493" w:type="dxa"/>
            <w:gridSpan w:val="2"/>
            <w:tcBorders>
              <w:top w:val="single" w:sz="4" w:space="0" w:color="auto"/>
              <w:left w:val="nil"/>
              <w:bottom w:val="nil"/>
              <w:right w:val="nil"/>
            </w:tcBorders>
            <w:shd w:val="clear" w:color="auto" w:fill="auto"/>
            <w:noWrap/>
            <w:vAlign w:val="center"/>
          </w:tcPr>
          <w:p w14:paraId="3A20AF62" w14:textId="77777777" w:rsidR="00A66826" w:rsidRPr="00B64886" w:rsidRDefault="00A66826" w:rsidP="00D23A7D">
            <w:pPr>
              <w:bidi/>
              <w:spacing w:before="360" w:after="0" w:line="240" w:lineRule="auto"/>
              <w:jc w:val="center"/>
              <w:rPr>
                <w:rFonts w:ascii="Segoe UI" w:hAnsi="Segoe UI" w:cs="Noto Sans Arabic SemiBold"/>
                <w:color w:val="auto"/>
                <w:sz w:val="22"/>
                <w:lang w:bidi="ar-SY"/>
              </w:rPr>
            </w:pPr>
            <w:r w:rsidRPr="00B64886">
              <w:rPr>
                <w:rFonts w:ascii="Segoe UI" w:hAnsi="Segoe UI" w:cs="Noto Sans Arabic SemiBold"/>
                <w:color w:val="auto"/>
                <w:sz w:val="22"/>
                <w:rtl/>
                <w:lang w:bidi="ar-SY"/>
              </w:rPr>
              <w:t>الأبعاد المذكورة أعلاه أبعاد مرجعية وليست نهائية</w:t>
            </w:r>
          </w:p>
          <w:p w14:paraId="7746B79E" w14:textId="5FB2D3D5" w:rsidR="00A66826" w:rsidRPr="00A66826" w:rsidRDefault="00A66826" w:rsidP="00D23A7D">
            <w:pPr>
              <w:bidi/>
              <w:spacing w:line="240" w:lineRule="auto"/>
              <w:jc w:val="center"/>
              <w:rPr>
                <w:rFonts w:ascii="Segoe UI" w:hAnsi="Segoe UI" w:cs="Segoe UI"/>
                <w:color w:val="auto"/>
                <w:sz w:val="22"/>
                <w:rtl/>
                <w:lang w:bidi="ar-SY"/>
              </w:rPr>
            </w:pPr>
            <w:r w:rsidRPr="00B64886">
              <w:rPr>
                <w:rFonts w:ascii="Segoe UI" w:hAnsi="Segoe UI" w:cs="Noto Sans Arabic SemiBold"/>
                <w:color w:val="auto"/>
                <w:sz w:val="22"/>
                <w:rtl/>
                <w:lang w:bidi="ar-SY"/>
              </w:rPr>
              <w:t>حيث تعتبر الأبعاد نهائية فقط عند اعتماد المخططات من قبل الفريقين.</w:t>
            </w:r>
          </w:p>
        </w:tc>
      </w:tr>
    </w:tbl>
    <w:p w14:paraId="6C2ED95A" w14:textId="24DFEA2B" w:rsidR="00C430A6" w:rsidRDefault="00C430A6" w:rsidP="00C430A6">
      <w:pPr>
        <w:bidi/>
        <w:spacing w:line="240" w:lineRule="auto"/>
        <w:rPr>
          <w:rFonts w:ascii="Segoe UI" w:hAnsi="Segoe UI" w:cs="Segoe UI"/>
          <w:color w:val="auto"/>
          <w:sz w:val="24"/>
          <w:szCs w:val="24"/>
          <w:rtl/>
          <w:lang w:bidi="ar-SY"/>
        </w:rPr>
      </w:pPr>
    </w:p>
    <w:p w14:paraId="5E25B6FE" w14:textId="77777777" w:rsidR="00913029" w:rsidRPr="00347D49" w:rsidRDefault="00913029" w:rsidP="00913029">
      <w:pPr>
        <w:bidi/>
        <w:spacing w:line="240" w:lineRule="auto"/>
        <w:rPr>
          <w:rFonts w:ascii="Segoe UI" w:hAnsi="Segoe UI" w:cs="Segoe UI"/>
          <w:color w:val="auto"/>
          <w:sz w:val="24"/>
          <w:szCs w:val="24"/>
          <w:rtl/>
          <w:lang w:bidi="ar-SY"/>
        </w:rPr>
      </w:pPr>
    </w:p>
    <w:p w14:paraId="761826D5" w14:textId="67158B4E" w:rsidR="006C6A75" w:rsidRPr="00347D49" w:rsidRDefault="00AB6FD3" w:rsidP="007274D4">
      <w:pPr>
        <w:tabs>
          <w:tab w:val="left" w:pos="7934"/>
        </w:tabs>
        <w:bidi/>
        <w:spacing w:line="240" w:lineRule="auto"/>
        <w:rPr>
          <w:rFonts w:ascii="Segoe UI" w:hAnsi="Segoe UI" w:cs="Segoe UI"/>
          <w:color w:val="auto"/>
          <w:sz w:val="24"/>
          <w:szCs w:val="24"/>
          <w:lang w:bidi="ar-SY"/>
        </w:rPr>
      </w:pPr>
      <w:r w:rsidRPr="00347D49">
        <w:rPr>
          <w:rFonts w:ascii="Segoe UI" w:hAnsi="Segoe UI" w:cs="Segoe UI"/>
          <w:color w:val="auto"/>
          <w:sz w:val="24"/>
          <w:szCs w:val="24"/>
          <w:rtl/>
          <w:lang w:bidi="ar-SY"/>
        </w:rPr>
        <w:lastRenderedPageBreak/>
        <w:tab/>
      </w:r>
    </w:p>
    <w:tbl>
      <w:tblPr>
        <w:tblpPr w:leftFromText="180" w:rightFromText="180" w:vertAnchor="text" w:horzAnchor="margin" w:tblpY="100"/>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2835"/>
      </w:tblGrid>
      <w:tr w:rsidR="006C6A75" w:rsidRPr="00347D49" w14:paraId="4C4CC417" w14:textId="77777777" w:rsidTr="00D23A7D">
        <w:trPr>
          <w:trHeight w:val="576"/>
        </w:trPr>
        <w:tc>
          <w:tcPr>
            <w:tcW w:w="10485" w:type="dxa"/>
            <w:gridSpan w:val="2"/>
            <w:shd w:val="clear" w:color="auto" w:fill="262626" w:themeFill="text1" w:themeFillTint="D9"/>
            <w:noWrap/>
            <w:vAlign w:val="center"/>
            <w:hideMark/>
          </w:tcPr>
          <w:p w14:paraId="7E1D7CE1" w14:textId="0B0B81F4" w:rsidR="006C6A75" w:rsidRPr="00B64886" w:rsidRDefault="006C6A75" w:rsidP="00D23A7D">
            <w:pPr>
              <w:bidi/>
              <w:spacing w:after="0" w:line="240" w:lineRule="auto"/>
              <w:jc w:val="center"/>
              <w:rPr>
                <w:rFonts w:ascii="Segoe UI" w:eastAsia="Times New Roman" w:hAnsi="Segoe UI" w:cs="Noto Sans Arabic Light"/>
                <w:b/>
                <w:bCs/>
                <w:color w:val="FFFFFF" w:themeColor="background1"/>
                <w:sz w:val="22"/>
                <w:rtl/>
                <w:lang w:bidi="ar-SA"/>
              </w:rPr>
            </w:pPr>
            <w:r w:rsidRPr="00B64886">
              <w:rPr>
                <w:rFonts w:ascii="Segoe UI" w:eastAsia="Times New Roman" w:hAnsi="Segoe UI" w:cs="Noto Sans Arabic Light"/>
                <w:b/>
                <w:bCs/>
                <w:color w:val="FFFFFF" w:themeColor="background1"/>
                <w:sz w:val="22"/>
                <w:rtl/>
                <w:lang w:bidi="ar-SA"/>
              </w:rPr>
              <w:t>مواصفات الكبين</w:t>
            </w:r>
          </w:p>
        </w:tc>
      </w:tr>
      <w:tr w:rsidR="006C6A75" w:rsidRPr="00347D49" w14:paraId="0D43619B" w14:textId="77777777" w:rsidTr="00D23A7D">
        <w:trPr>
          <w:trHeight w:val="432"/>
        </w:trPr>
        <w:tc>
          <w:tcPr>
            <w:tcW w:w="7650" w:type="dxa"/>
            <w:shd w:val="clear" w:color="auto" w:fill="F2F2F2" w:themeFill="background1" w:themeFillShade="F2"/>
            <w:noWrap/>
            <w:vAlign w:val="center"/>
            <w:hideMark/>
          </w:tcPr>
          <w:p w14:paraId="380B860A" w14:textId="7FC0DCD8" w:rsidR="006C6A75" w:rsidRPr="00D23A7D" w:rsidRDefault="006C6A75"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المواصفات</w:t>
            </w:r>
          </w:p>
        </w:tc>
        <w:tc>
          <w:tcPr>
            <w:tcW w:w="2835" w:type="dxa"/>
            <w:shd w:val="clear" w:color="auto" w:fill="F2F2F2" w:themeFill="background1" w:themeFillShade="F2"/>
            <w:noWrap/>
            <w:vAlign w:val="center"/>
            <w:hideMark/>
          </w:tcPr>
          <w:p w14:paraId="2D2205C0" w14:textId="77777777" w:rsidR="006C6A75" w:rsidRPr="00D23A7D" w:rsidRDefault="006C6A75"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الجزء</w:t>
            </w:r>
          </w:p>
        </w:tc>
      </w:tr>
      <w:tr w:rsidR="00CD7F13" w:rsidRPr="00347D49" w14:paraId="154ABE13" w14:textId="77777777" w:rsidTr="00D23A7D">
        <w:trPr>
          <w:trHeight w:val="432"/>
        </w:trPr>
        <w:tc>
          <w:tcPr>
            <w:tcW w:w="7650" w:type="dxa"/>
            <w:shd w:val="clear" w:color="auto" w:fill="auto"/>
            <w:noWrap/>
            <w:vAlign w:val="center"/>
          </w:tcPr>
          <w:p>
            <w:r>
              <w:t>{{CABIN_WALL_RIGHT}}</w:t>
            </w:r>
          </w:p>
        </w:tc>
        <w:tc>
          <w:tcPr>
            <w:tcW w:w="2835" w:type="dxa"/>
            <w:shd w:val="clear" w:color="auto" w:fill="FFFFFF" w:themeFill="background1"/>
            <w:noWrap/>
            <w:vAlign w:val="center"/>
            <w:hideMark/>
          </w:tcPr>
          <w:p w14:paraId="568DB44C" w14:textId="24E53D69"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الجدار اليميني</w:t>
            </w:r>
          </w:p>
        </w:tc>
      </w:tr>
      <w:tr w:rsidR="00CD7F13" w:rsidRPr="00347D49" w14:paraId="706CE860" w14:textId="77777777" w:rsidTr="00D23A7D">
        <w:trPr>
          <w:trHeight w:val="432"/>
        </w:trPr>
        <w:tc>
          <w:tcPr>
            <w:tcW w:w="7650" w:type="dxa"/>
            <w:shd w:val="clear" w:color="auto" w:fill="D9D9D9" w:themeFill="background1" w:themeFillShade="D9"/>
            <w:noWrap/>
            <w:vAlign w:val="center"/>
          </w:tcPr>
          <w:p>
            <w:r>
              <w:t>{{CABIN_WALL_LEFT}}</w:t>
            </w:r>
          </w:p>
        </w:tc>
        <w:tc>
          <w:tcPr>
            <w:tcW w:w="2835" w:type="dxa"/>
            <w:shd w:val="clear" w:color="auto" w:fill="D9D9D9" w:themeFill="background1" w:themeFillShade="D9"/>
            <w:noWrap/>
            <w:vAlign w:val="center"/>
            <w:hideMark/>
          </w:tcPr>
          <w:p w14:paraId="677E3966" w14:textId="0971B133"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الجدار اليساري</w:t>
            </w:r>
          </w:p>
        </w:tc>
      </w:tr>
      <w:tr w:rsidR="00CD7F13" w:rsidRPr="00347D49" w14:paraId="1452076D" w14:textId="77777777" w:rsidTr="00D23A7D">
        <w:trPr>
          <w:trHeight w:val="432"/>
        </w:trPr>
        <w:tc>
          <w:tcPr>
            <w:tcW w:w="7650" w:type="dxa"/>
            <w:shd w:val="clear" w:color="auto" w:fill="auto"/>
            <w:noWrap/>
            <w:vAlign w:val="center"/>
          </w:tcPr>
          <w:p>
            <w:r>
              <w:t>{{CABIN_WALL_REAR}}</w:t>
            </w:r>
          </w:p>
        </w:tc>
        <w:tc>
          <w:tcPr>
            <w:tcW w:w="2835" w:type="dxa"/>
            <w:shd w:val="clear" w:color="auto" w:fill="FFFFFF" w:themeFill="background1"/>
            <w:noWrap/>
            <w:vAlign w:val="center"/>
            <w:hideMark/>
          </w:tcPr>
          <w:p w14:paraId="480C20C5" w14:textId="69A7B303"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الجدار الخلفي</w:t>
            </w:r>
          </w:p>
        </w:tc>
      </w:tr>
      <w:tr w:rsidR="00CD7F13" w:rsidRPr="00347D49" w14:paraId="0EEDFE55" w14:textId="77777777" w:rsidTr="00D23A7D">
        <w:trPr>
          <w:trHeight w:val="432"/>
        </w:trPr>
        <w:tc>
          <w:tcPr>
            <w:tcW w:w="7650" w:type="dxa"/>
            <w:shd w:val="clear" w:color="auto" w:fill="D9D9D9" w:themeFill="background1" w:themeFillShade="D9"/>
            <w:noWrap/>
            <w:vAlign w:val="center"/>
          </w:tcPr>
          <w:p>
            <w:r>
              <w:t>{{CABIN_CEILING}}</w:t>
            </w:r>
          </w:p>
        </w:tc>
        <w:tc>
          <w:tcPr>
            <w:tcW w:w="2835" w:type="dxa"/>
            <w:shd w:val="clear" w:color="auto" w:fill="D9D9D9" w:themeFill="background1" w:themeFillShade="D9"/>
            <w:noWrap/>
            <w:vAlign w:val="center"/>
            <w:hideMark/>
          </w:tcPr>
          <w:p w14:paraId="01CC1FD6"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سقف الصاعدة</w:t>
            </w:r>
          </w:p>
        </w:tc>
      </w:tr>
      <w:tr w:rsidR="00CD7F13" w:rsidRPr="00347D49" w14:paraId="4D80423A" w14:textId="77777777" w:rsidTr="00D23A7D">
        <w:trPr>
          <w:trHeight w:val="432"/>
        </w:trPr>
        <w:tc>
          <w:tcPr>
            <w:tcW w:w="7650" w:type="dxa"/>
            <w:shd w:val="clear" w:color="auto" w:fill="auto"/>
            <w:noWrap/>
            <w:vAlign w:val="center"/>
          </w:tcPr>
          <w:p>
            <w:r>
              <w:t>{{CABIN_FLOOR}}</w:t>
            </w:r>
          </w:p>
        </w:tc>
        <w:tc>
          <w:tcPr>
            <w:tcW w:w="2835" w:type="dxa"/>
            <w:shd w:val="clear" w:color="auto" w:fill="FFFFFF" w:themeFill="background1"/>
            <w:noWrap/>
            <w:vAlign w:val="center"/>
            <w:hideMark/>
          </w:tcPr>
          <w:p w14:paraId="2843D648"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أرضية الصاعدة</w:t>
            </w:r>
          </w:p>
        </w:tc>
      </w:tr>
      <w:tr w:rsidR="00CD7F13" w:rsidRPr="00347D49" w14:paraId="6906879B" w14:textId="77777777" w:rsidTr="00D23A7D">
        <w:trPr>
          <w:trHeight w:val="432"/>
        </w:trPr>
        <w:tc>
          <w:tcPr>
            <w:tcW w:w="7650" w:type="dxa"/>
            <w:shd w:val="clear" w:color="auto" w:fill="D9D9D9" w:themeFill="background1" w:themeFillShade="D9"/>
            <w:noWrap/>
            <w:vAlign w:val="center"/>
          </w:tcPr>
          <w:p>
            <w:r>
              <w:t>{{CABIN_DOOR}}</w:t>
            </w:r>
          </w:p>
        </w:tc>
        <w:tc>
          <w:tcPr>
            <w:tcW w:w="2835" w:type="dxa"/>
            <w:shd w:val="clear" w:color="auto" w:fill="D9D9D9" w:themeFill="background1" w:themeFillShade="D9"/>
            <w:noWrap/>
            <w:vAlign w:val="center"/>
            <w:hideMark/>
          </w:tcPr>
          <w:p w14:paraId="6B9C5F72"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باب الصاعدة</w:t>
            </w:r>
          </w:p>
        </w:tc>
      </w:tr>
      <w:tr w:rsidR="00CD7F13" w:rsidRPr="00347D49" w14:paraId="501888A8" w14:textId="77777777" w:rsidTr="00D23A7D">
        <w:trPr>
          <w:trHeight w:val="432"/>
        </w:trPr>
        <w:tc>
          <w:tcPr>
            <w:tcW w:w="7650" w:type="dxa"/>
            <w:shd w:val="clear" w:color="auto" w:fill="auto"/>
            <w:noWrap/>
            <w:vAlign w:val="center"/>
          </w:tcPr>
          <w:p>
            <w:r>
              <w:t>{{CABIN_COP}}</w:t>
            </w:r>
          </w:p>
        </w:tc>
        <w:tc>
          <w:tcPr>
            <w:tcW w:w="2835" w:type="dxa"/>
            <w:shd w:val="clear" w:color="auto" w:fill="FFFFFF" w:themeFill="background1"/>
            <w:noWrap/>
            <w:vAlign w:val="center"/>
            <w:hideMark/>
          </w:tcPr>
          <w:p w14:paraId="562121BF" w14:textId="53EDD289"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lang w:eastAsia="zh-CN" w:bidi="ar-SA"/>
              </w:rPr>
            </w:pPr>
            <w:r w:rsidRPr="00D23A7D">
              <w:rPr>
                <w:rFonts w:ascii="Segoe UI" w:eastAsia="Times New Roman" w:hAnsi="Segoe UI" w:cs="Noto Sans Arabic Light"/>
                <w:b/>
                <w:bCs/>
                <w:color w:val="000000"/>
                <w:sz w:val="24"/>
                <w:szCs w:val="24"/>
                <w:rtl/>
                <w:lang w:val="en-CA" w:eastAsia="zh-CN" w:bidi="ar-SA"/>
              </w:rPr>
              <w:t>لوحة الطلب الداخلية</w:t>
            </w:r>
            <w:r w:rsidRPr="00D23A7D">
              <w:rPr>
                <w:rFonts w:ascii="Segoe UI" w:eastAsia="Times New Roman" w:hAnsi="Segoe UI" w:cs="Noto Sans Arabic Light"/>
                <w:b/>
                <w:bCs/>
                <w:color w:val="000000"/>
                <w:sz w:val="24"/>
                <w:szCs w:val="24"/>
                <w:lang w:eastAsia="zh-CN" w:bidi="ar-SA"/>
              </w:rPr>
              <w:t>COP</w:t>
            </w:r>
          </w:p>
        </w:tc>
      </w:tr>
      <w:tr w:rsidR="00CD7F13" w:rsidRPr="00347D49" w14:paraId="485859E8" w14:textId="77777777" w:rsidTr="00D23A7D">
        <w:trPr>
          <w:trHeight w:val="432"/>
        </w:trPr>
        <w:tc>
          <w:tcPr>
            <w:tcW w:w="7650" w:type="dxa"/>
            <w:shd w:val="clear" w:color="auto" w:fill="D9D9D9" w:themeFill="background1" w:themeFillShade="D9"/>
            <w:noWrap/>
            <w:vAlign w:val="center"/>
          </w:tcPr>
          <w:p>
            <w:r>
              <w:t>{{CABIN_LIGHTING}}</w:t>
            </w:r>
          </w:p>
        </w:tc>
        <w:tc>
          <w:tcPr>
            <w:tcW w:w="2835" w:type="dxa"/>
            <w:shd w:val="clear" w:color="auto" w:fill="D9D9D9" w:themeFill="background1" w:themeFillShade="D9"/>
            <w:noWrap/>
            <w:vAlign w:val="center"/>
            <w:hideMark/>
          </w:tcPr>
          <w:p w14:paraId="22844BB0"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Y"/>
              </w:rPr>
            </w:pPr>
            <w:r w:rsidRPr="00D23A7D">
              <w:rPr>
                <w:rFonts w:ascii="Segoe UI" w:eastAsia="Times New Roman" w:hAnsi="Segoe UI" w:cs="Noto Sans Arabic Light"/>
                <w:b/>
                <w:bCs/>
                <w:color w:val="000000"/>
                <w:sz w:val="24"/>
                <w:szCs w:val="24"/>
                <w:rtl/>
                <w:lang w:val="en-CA" w:eastAsia="zh-CN" w:bidi="ar-SA"/>
              </w:rPr>
              <w:t>الإضاءة</w:t>
            </w:r>
          </w:p>
        </w:tc>
      </w:tr>
      <w:tr w:rsidR="00CD7F13" w:rsidRPr="00347D49" w14:paraId="6F76FBF2" w14:textId="77777777" w:rsidTr="00D23A7D">
        <w:trPr>
          <w:trHeight w:val="432"/>
        </w:trPr>
        <w:tc>
          <w:tcPr>
            <w:tcW w:w="7650" w:type="dxa"/>
            <w:shd w:val="clear" w:color="auto" w:fill="auto"/>
            <w:noWrap/>
            <w:vAlign w:val="center"/>
          </w:tcPr>
          <w:p>
            <w:r>
              <w:t>{{CABIN_VENTILATION}}</w:t>
            </w:r>
          </w:p>
        </w:tc>
        <w:tc>
          <w:tcPr>
            <w:tcW w:w="2835" w:type="dxa"/>
            <w:shd w:val="clear" w:color="auto" w:fill="FFFFFF" w:themeFill="background1"/>
            <w:noWrap/>
            <w:vAlign w:val="center"/>
          </w:tcPr>
          <w:p w14:paraId="7A9CE12A"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التهوية</w:t>
            </w:r>
          </w:p>
        </w:tc>
      </w:tr>
      <w:tr w:rsidR="00CD7F13" w:rsidRPr="00347D49" w14:paraId="7C3C7915" w14:textId="77777777" w:rsidTr="00D23A7D">
        <w:trPr>
          <w:trHeight w:val="432"/>
        </w:trPr>
        <w:tc>
          <w:tcPr>
            <w:tcW w:w="7650" w:type="dxa"/>
            <w:shd w:val="clear" w:color="auto" w:fill="D9D9D9" w:themeFill="background1" w:themeFillShade="D9"/>
            <w:noWrap/>
            <w:vAlign w:val="center"/>
          </w:tcPr>
          <w:p>
            <w:r>
              <w:t>{{CABIN_HANDRAIL}}</w:t>
            </w:r>
          </w:p>
        </w:tc>
        <w:tc>
          <w:tcPr>
            <w:tcW w:w="2835" w:type="dxa"/>
            <w:shd w:val="clear" w:color="auto" w:fill="D9D9D9" w:themeFill="background1" w:themeFillShade="D9"/>
            <w:noWrap/>
            <w:vAlign w:val="center"/>
            <w:hideMark/>
          </w:tcPr>
          <w:p w14:paraId="7451ABE5" w14:textId="77777777" w:rsidR="00CD7F13" w:rsidRPr="00D23A7D" w:rsidRDefault="00CD7F13" w:rsidP="00D23A7D">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مسكة اليد</w:t>
            </w:r>
          </w:p>
        </w:tc>
      </w:tr>
    </w:tbl>
    <w:p w14:paraId="5EDB994A" w14:textId="77777777" w:rsidR="007B3966" w:rsidRPr="00347D49" w:rsidRDefault="007B3966" w:rsidP="007B3966">
      <w:pPr>
        <w:tabs>
          <w:tab w:val="left" w:pos="7934"/>
        </w:tabs>
        <w:bidi/>
        <w:spacing w:line="240" w:lineRule="auto"/>
        <w:rPr>
          <w:rFonts w:ascii="Segoe UI" w:hAnsi="Segoe UI" w:cs="Segoe UI"/>
          <w:color w:val="auto"/>
          <w:sz w:val="24"/>
          <w:szCs w:val="24"/>
          <w:rtl/>
          <w:lang w:bidi="ar-SY"/>
        </w:rPr>
      </w:pPr>
    </w:p>
    <w:tbl>
      <w:tblPr>
        <w:tblpPr w:leftFromText="180" w:rightFromText="180" w:vertAnchor="text" w:horzAnchor="margin" w:tblpY="-23"/>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8"/>
        <w:gridCol w:w="2932"/>
      </w:tblGrid>
      <w:tr w:rsidR="0081383F" w:rsidRPr="00347D49" w14:paraId="4949FC99" w14:textId="77777777" w:rsidTr="00913029">
        <w:trPr>
          <w:trHeight w:val="576"/>
        </w:trPr>
        <w:tc>
          <w:tcPr>
            <w:tcW w:w="10440" w:type="dxa"/>
            <w:gridSpan w:val="2"/>
            <w:shd w:val="clear" w:color="auto" w:fill="262626" w:themeFill="text1" w:themeFillTint="D9"/>
            <w:vAlign w:val="center"/>
          </w:tcPr>
          <w:p w14:paraId="14818EA5" w14:textId="6E465257" w:rsidR="0081383F" w:rsidRPr="00D23A7D" w:rsidRDefault="0081383F" w:rsidP="008261DB">
            <w:pPr>
              <w:bidi/>
              <w:spacing w:after="0" w:line="240" w:lineRule="auto"/>
              <w:jc w:val="center"/>
              <w:rPr>
                <w:rFonts w:ascii="Segoe UI" w:eastAsia="Times New Roman" w:hAnsi="Segoe UI" w:cs="Noto Sans Arabic Light"/>
                <w:b/>
                <w:bCs/>
                <w:color w:val="FFFFFF" w:themeColor="background1"/>
                <w:sz w:val="24"/>
                <w:szCs w:val="24"/>
                <w:lang w:bidi="ar-SA"/>
              </w:rPr>
            </w:pPr>
            <w:r w:rsidRPr="00D23A7D">
              <w:rPr>
                <w:rFonts w:ascii="Segoe UI" w:eastAsia="Times New Roman" w:hAnsi="Segoe UI" w:cs="Noto Sans Arabic Light"/>
                <w:b/>
                <w:bCs/>
                <w:color w:val="FFFFFF" w:themeColor="background1"/>
                <w:sz w:val="24"/>
                <w:szCs w:val="24"/>
                <w:rtl/>
                <w:lang w:bidi="ar-SA"/>
              </w:rPr>
              <w:t>مواصفات قاعة الوصول</w:t>
            </w:r>
          </w:p>
        </w:tc>
      </w:tr>
      <w:tr w:rsidR="00526B18" w:rsidRPr="00347D49" w14:paraId="405B623D" w14:textId="77777777" w:rsidTr="00913029">
        <w:trPr>
          <w:trHeight w:val="446"/>
        </w:trPr>
        <w:tc>
          <w:tcPr>
            <w:tcW w:w="7508" w:type="dxa"/>
            <w:shd w:val="clear" w:color="auto" w:fill="F2F2F2" w:themeFill="background1" w:themeFillShade="F2"/>
            <w:noWrap/>
            <w:vAlign w:val="center"/>
            <w:hideMark/>
          </w:tcPr>
          <w:p w14:paraId="57B3040F" w14:textId="0BD5F645" w:rsidR="00526B18" w:rsidRPr="00D23A7D" w:rsidRDefault="00526B18" w:rsidP="008261DB">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المواصفات</w:t>
            </w:r>
          </w:p>
        </w:tc>
        <w:tc>
          <w:tcPr>
            <w:tcW w:w="2932" w:type="dxa"/>
            <w:shd w:val="clear" w:color="auto" w:fill="F2F2F2" w:themeFill="background1" w:themeFillShade="F2"/>
            <w:noWrap/>
            <w:vAlign w:val="center"/>
            <w:hideMark/>
          </w:tcPr>
          <w:p w14:paraId="764496D5" w14:textId="6BE55321" w:rsidR="00526B18" w:rsidRPr="00D23A7D" w:rsidRDefault="00526B18" w:rsidP="008261DB">
            <w:pPr>
              <w:bidi/>
              <w:spacing w:after="0" w:line="240" w:lineRule="auto"/>
              <w:jc w:val="center"/>
              <w:rPr>
                <w:rFonts w:ascii="Segoe UI" w:eastAsia="Times New Roman" w:hAnsi="Segoe UI" w:cs="Noto Sans Arabic Light"/>
                <w:b/>
                <w:bCs/>
                <w:color w:val="000000"/>
                <w:sz w:val="24"/>
                <w:szCs w:val="24"/>
                <w:rtl/>
                <w:lang w:val="en-CA" w:eastAsia="zh-CN" w:bidi="ar-SY"/>
              </w:rPr>
            </w:pPr>
            <w:r w:rsidRPr="00D23A7D">
              <w:rPr>
                <w:rFonts w:ascii="Segoe UI" w:eastAsia="Times New Roman" w:hAnsi="Segoe UI" w:cs="Noto Sans Arabic Light"/>
                <w:b/>
                <w:bCs/>
                <w:color w:val="000000"/>
                <w:sz w:val="24"/>
                <w:szCs w:val="24"/>
                <w:rtl/>
                <w:lang w:val="en-CA" w:eastAsia="zh-CN" w:bidi="ar-SA"/>
              </w:rPr>
              <w:t>الجزء</w:t>
            </w:r>
          </w:p>
        </w:tc>
      </w:tr>
      <w:tr w:rsidR="00CD7F13" w:rsidRPr="00347D49" w14:paraId="2F516988" w14:textId="77777777" w:rsidTr="00913029">
        <w:trPr>
          <w:trHeight w:val="446"/>
        </w:trPr>
        <w:tc>
          <w:tcPr>
            <w:tcW w:w="7508" w:type="dxa"/>
            <w:shd w:val="clear" w:color="auto" w:fill="FFFFFF" w:themeFill="background1"/>
            <w:noWrap/>
            <w:vAlign w:val="center"/>
          </w:tcPr>
          <w:p>
            <w:r>
              <w:t>{{LANDING_GROUND_DOOR}}</w:t>
            </w:r>
          </w:p>
        </w:tc>
        <w:tc>
          <w:tcPr>
            <w:tcW w:w="2932" w:type="dxa"/>
            <w:shd w:val="clear" w:color="auto" w:fill="FFFFFF" w:themeFill="background1"/>
            <w:noWrap/>
            <w:vAlign w:val="center"/>
            <w:hideMark/>
          </w:tcPr>
          <w:p w14:paraId="52C6CA72" w14:textId="7F92E1C6"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باب ال</w:t>
            </w:r>
            <w:r w:rsidR="009007F4" w:rsidRPr="00D23A7D">
              <w:rPr>
                <w:rFonts w:ascii="Segoe UI" w:eastAsia="Times New Roman" w:hAnsi="Segoe UI" w:cs="Noto Sans Arabic Light" w:hint="cs"/>
                <w:b/>
                <w:bCs/>
                <w:color w:val="000000"/>
                <w:sz w:val="24"/>
                <w:szCs w:val="24"/>
                <w:rtl/>
                <w:lang w:val="en-CA" w:eastAsia="zh-CN" w:bidi="ar-SA"/>
              </w:rPr>
              <w:t>طا</w:t>
            </w:r>
            <w:r w:rsidRPr="00D23A7D">
              <w:rPr>
                <w:rFonts w:ascii="Segoe UI" w:eastAsia="Times New Roman" w:hAnsi="Segoe UI" w:cs="Noto Sans Arabic Light"/>
                <w:b/>
                <w:bCs/>
                <w:color w:val="000000"/>
                <w:sz w:val="24"/>
                <w:szCs w:val="24"/>
                <w:rtl/>
                <w:lang w:val="en-CA" w:eastAsia="zh-CN" w:bidi="ar-SA"/>
              </w:rPr>
              <w:t>بق الأرضي</w:t>
            </w:r>
          </w:p>
        </w:tc>
      </w:tr>
      <w:tr w:rsidR="00CD7F13" w:rsidRPr="00347D49" w14:paraId="7B671B90" w14:textId="77777777" w:rsidTr="00D23A7D">
        <w:trPr>
          <w:trHeight w:val="446"/>
        </w:trPr>
        <w:tc>
          <w:tcPr>
            <w:tcW w:w="7508" w:type="dxa"/>
            <w:shd w:val="clear" w:color="auto" w:fill="D9D9D9" w:themeFill="background1" w:themeFillShade="D9"/>
            <w:noWrap/>
            <w:vAlign w:val="center"/>
          </w:tcPr>
          <w:p>
            <w:r>
              <w:t>{{LANDING_GROUND_FRAME}}</w:t>
            </w:r>
          </w:p>
        </w:tc>
        <w:tc>
          <w:tcPr>
            <w:tcW w:w="2932" w:type="dxa"/>
            <w:shd w:val="clear" w:color="auto" w:fill="D9D9D9" w:themeFill="background1" w:themeFillShade="D9"/>
            <w:noWrap/>
            <w:vAlign w:val="center"/>
            <w:hideMark/>
          </w:tcPr>
          <w:p w14:paraId="7B475A7B" w14:textId="239A5E01"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إطار الباب الأرضي</w:t>
            </w:r>
          </w:p>
        </w:tc>
      </w:tr>
      <w:tr w:rsidR="00CD7F13" w:rsidRPr="00347D49" w14:paraId="25D3D983" w14:textId="77777777" w:rsidTr="00913029">
        <w:trPr>
          <w:trHeight w:val="446"/>
        </w:trPr>
        <w:tc>
          <w:tcPr>
            <w:tcW w:w="7508" w:type="dxa"/>
            <w:shd w:val="clear" w:color="auto" w:fill="FFFFFF" w:themeFill="background1"/>
            <w:noWrap/>
            <w:vAlign w:val="center"/>
          </w:tcPr>
          <w:p>
            <w:r>
              <w:t>{{LANDING_DOORS}}</w:t>
            </w:r>
          </w:p>
        </w:tc>
        <w:tc>
          <w:tcPr>
            <w:tcW w:w="2932" w:type="dxa"/>
            <w:shd w:val="clear" w:color="auto" w:fill="FFFFFF" w:themeFill="background1"/>
            <w:noWrap/>
            <w:vAlign w:val="center"/>
            <w:hideMark/>
          </w:tcPr>
          <w:p w14:paraId="3FEA97F1" w14:textId="6AF3671E"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الأبواب الطابقية</w:t>
            </w:r>
          </w:p>
        </w:tc>
      </w:tr>
      <w:tr w:rsidR="00CD7F13" w:rsidRPr="00347D49" w14:paraId="616C3AD0" w14:textId="77777777" w:rsidTr="00D23A7D">
        <w:trPr>
          <w:trHeight w:val="446"/>
        </w:trPr>
        <w:tc>
          <w:tcPr>
            <w:tcW w:w="7508" w:type="dxa"/>
            <w:shd w:val="clear" w:color="auto" w:fill="D9D9D9" w:themeFill="background1" w:themeFillShade="D9"/>
            <w:noWrap/>
            <w:vAlign w:val="center"/>
          </w:tcPr>
          <w:p>
            <w:r>
              <w:t>{{LANDING_FRAME}}</w:t>
            </w:r>
          </w:p>
        </w:tc>
        <w:tc>
          <w:tcPr>
            <w:tcW w:w="2932" w:type="dxa"/>
            <w:shd w:val="clear" w:color="auto" w:fill="D9D9D9" w:themeFill="background1" w:themeFillShade="D9"/>
            <w:noWrap/>
            <w:vAlign w:val="center"/>
            <w:hideMark/>
          </w:tcPr>
          <w:p w14:paraId="4435DD01" w14:textId="0DB7A145"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rtl/>
                <w:lang w:val="en-CA" w:eastAsia="zh-CN" w:bidi="ar-SA"/>
              </w:rPr>
            </w:pPr>
            <w:r w:rsidRPr="00D23A7D">
              <w:rPr>
                <w:rFonts w:ascii="Segoe UI" w:eastAsia="Times New Roman" w:hAnsi="Segoe UI" w:cs="Noto Sans Arabic Light"/>
                <w:b/>
                <w:bCs/>
                <w:color w:val="000000"/>
                <w:sz w:val="24"/>
                <w:szCs w:val="24"/>
                <w:rtl/>
                <w:lang w:val="en-CA" w:eastAsia="zh-CN" w:bidi="ar-SA"/>
              </w:rPr>
              <w:t>إطار الأبواب الطابقية</w:t>
            </w:r>
          </w:p>
        </w:tc>
      </w:tr>
      <w:tr w:rsidR="00CD7F13" w:rsidRPr="00347D49" w14:paraId="231B22B0" w14:textId="77777777" w:rsidTr="00913029">
        <w:trPr>
          <w:trHeight w:val="446"/>
        </w:trPr>
        <w:tc>
          <w:tcPr>
            <w:tcW w:w="7508" w:type="dxa"/>
            <w:shd w:val="clear" w:color="auto" w:fill="FFFFFF" w:themeFill="background1"/>
            <w:vAlign w:val="center"/>
          </w:tcPr>
          <w:p>
            <w:r>
              <w:t>{{LANDING_LOP}}</w:t>
            </w:r>
          </w:p>
        </w:tc>
        <w:tc>
          <w:tcPr>
            <w:tcW w:w="2932" w:type="dxa"/>
            <w:shd w:val="clear" w:color="auto" w:fill="FFFFFF" w:themeFill="background1"/>
            <w:noWrap/>
            <w:vAlign w:val="center"/>
            <w:hideMark/>
          </w:tcPr>
          <w:p w14:paraId="32E1FFB2" w14:textId="0457EA07" w:rsidR="00CD7F13" w:rsidRPr="00D23A7D" w:rsidRDefault="00CD7F13" w:rsidP="009007F4">
            <w:pPr>
              <w:bidi/>
              <w:spacing w:after="0" w:line="240" w:lineRule="auto"/>
              <w:jc w:val="center"/>
              <w:rPr>
                <w:rFonts w:ascii="Segoe UI" w:eastAsia="Times New Roman" w:hAnsi="Segoe UI" w:cs="Noto Sans Arabic Light"/>
                <w:b/>
                <w:bCs/>
                <w:color w:val="000000"/>
                <w:sz w:val="24"/>
                <w:szCs w:val="24"/>
                <w:lang w:eastAsia="zh-CN" w:bidi="ar-SA"/>
              </w:rPr>
            </w:pPr>
            <w:r w:rsidRPr="00D23A7D">
              <w:rPr>
                <w:rFonts w:ascii="Segoe UI" w:eastAsia="Times New Roman" w:hAnsi="Segoe UI" w:cs="Noto Sans Arabic Light"/>
                <w:b/>
                <w:bCs/>
                <w:color w:val="000000"/>
                <w:sz w:val="24"/>
                <w:szCs w:val="24"/>
                <w:rtl/>
                <w:lang w:val="en-CA" w:eastAsia="zh-CN" w:bidi="ar-SA"/>
              </w:rPr>
              <w:t xml:space="preserve">لوحة الطلب الطابقية </w:t>
            </w:r>
            <w:r w:rsidRPr="00D23A7D">
              <w:rPr>
                <w:rFonts w:ascii="Segoe UI" w:eastAsia="Times New Roman" w:hAnsi="Segoe UI" w:cs="Noto Sans Arabic Light"/>
                <w:b/>
                <w:bCs/>
                <w:color w:val="000000"/>
                <w:sz w:val="24"/>
                <w:szCs w:val="24"/>
                <w:lang w:eastAsia="zh-CN" w:bidi="ar-SA"/>
              </w:rPr>
              <w:t>LOP</w:t>
            </w:r>
          </w:p>
        </w:tc>
      </w:tr>
    </w:tbl>
    <w:p w14:paraId="10BDAB57" w14:textId="77777777" w:rsidR="0057004B" w:rsidRPr="00347D49" w:rsidRDefault="0057004B" w:rsidP="00074FA7">
      <w:pPr>
        <w:bidi/>
        <w:spacing w:line="240" w:lineRule="auto"/>
        <w:rPr>
          <w:rFonts w:ascii="Segoe UI" w:hAnsi="Segoe UI" w:cs="Segoe UI"/>
          <w:color w:val="auto"/>
          <w:sz w:val="24"/>
          <w:szCs w:val="24"/>
          <w:rtl/>
          <w:lang w:bidi="ar-SY"/>
        </w:rPr>
      </w:pPr>
    </w:p>
    <w:tbl>
      <w:tblPr>
        <w:tblStyle w:val="a3"/>
        <w:bidiVisual/>
        <w:tblW w:w="0" w:type="auto"/>
        <w:jc w:val="center"/>
        <w:tblLook w:val="04A0" w:firstRow="1" w:lastRow="0" w:firstColumn="1" w:lastColumn="0" w:noHBand="0" w:noVBand="1"/>
      </w:tblPr>
      <w:tblGrid>
        <w:gridCol w:w="2399"/>
        <w:gridCol w:w="8057"/>
      </w:tblGrid>
      <w:tr w:rsidR="008706B1" w:rsidRPr="00347D49" w14:paraId="092F2D6C" w14:textId="77777777" w:rsidTr="00D23A7D">
        <w:trPr>
          <w:trHeight w:val="576"/>
          <w:jc w:val="center"/>
        </w:trPr>
        <w:tc>
          <w:tcPr>
            <w:tcW w:w="10456" w:type="dxa"/>
            <w:gridSpan w:val="2"/>
            <w:shd w:val="clear" w:color="auto" w:fill="262626" w:themeFill="text1" w:themeFillTint="D9"/>
          </w:tcPr>
          <w:p w14:paraId="0A375E74" w14:textId="77777777" w:rsidR="008706B1" w:rsidRPr="00B64886" w:rsidRDefault="008706B1" w:rsidP="00D23A7D">
            <w:pPr>
              <w:bidi/>
              <w:spacing w:before="0" w:line="240" w:lineRule="auto"/>
              <w:jc w:val="center"/>
              <w:rPr>
                <w:rFonts w:ascii="Segoe UI" w:eastAsia="Times New Roman" w:hAnsi="Segoe UI" w:cs="Noto Sans Arabic Light"/>
                <w:b/>
                <w:bCs/>
                <w:color w:val="FFFFFF" w:themeColor="background1"/>
                <w:sz w:val="22"/>
                <w:rtl/>
                <w:lang w:bidi="ar-SA"/>
              </w:rPr>
            </w:pPr>
            <w:r w:rsidRPr="00B64886">
              <w:rPr>
                <w:rFonts w:ascii="Segoe UI" w:eastAsia="Times New Roman" w:hAnsi="Segoe UI" w:cs="Noto Sans Arabic Light"/>
                <w:b/>
                <w:bCs/>
                <w:color w:val="FFFFFF" w:themeColor="background1"/>
                <w:sz w:val="22"/>
                <w:rtl/>
                <w:lang w:bidi="ar-SA"/>
              </w:rPr>
              <w:t>مدة التوريد والتركيب</w:t>
            </w:r>
          </w:p>
        </w:tc>
      </w:tr>
      <w:tr w:rsidR="008706B1" w:rsidRPr="00347D49" w14:paraId="44E9774D" w14:textId="77777777" w:rsidTr="00D23A7D">
        <w:trPr>
          <w:trHeight w:val="1115"/>
          <w:jc w:val="center"/>
        </w:trPr>
        <w:tc>
          <w:tcPr>
            <w:tcW w:w="2399" w:type="dxa"/>
            <w:shd w:val="clear" w:color="auto" w:fill="auto"/>
          </w:tcPr>
          <w:p w14:paraId="71EE3693" w14:textId="27CA43D7" w:rsidR="008706B1" w:rsidRPr="00D23A7D" w:rsidRDefault="008706B1" w:rsidP="00D23A7D">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مدة توريد</w:t>
            </w:r>
            <w:r w:rsidRPr="00D23A7D">
              <w:rPr>
                <w:rFonts w:ascii="Segoe UI" w:hAnsi="Segoe UI" w:cs="Noto Sans Arabic Medium"/>
                <w:b/>
                <w:bCs/>
                <w:color w:val="auto"/>
                <w:sz w:val="24"/>
                <w:szCs w:val="24"/>
                <w:rtl/>
              </w:rPr>
              <w:t xml:space="preserve"> </w:t>
            </w:r>
            <w:r w:rsidRPr="00D23A7D">
              <w:rPr>
                <w:rFonts w:ascii="Segoe UI" w:hAnsi="Segoe UI" w:cs="Noto Sans Arabic Medium"/>
                <w:b/>
                <w:bCs/>
                <w:color w:val="auto"/>
                <w:sz w:val="24"/>
                <w:szCs w:val="24"/>
                <w:rtl/>
                <w:lang w:bidi="ar-SY"/>
              </w:rPr>
              <w:t>التجهيزات إلى موقع العمل</w:t>
            </w:r>
          </w:p>
        </w:tc>
        <w:tc>
          <w:tcPr>
            <w:tcW w:w="8057" w:type="dxa"/>
            <w:shd w:val="clear" w:color="auto" w:fill="auto"/>
            <w:noWrap/>
          </w:tcPr>
          <w:p w14:paraId="5AB09FA6" w14:textId="77777777" w:rsidR="008706B1" w:rsidRPr="00D23A7D" w:rsidRDefault="008706B1" w:rsidP="00D23A7D">
            <w:pPr>
              <w:tabs>
                <w:tab w:val="right" w:pos="360"/>
              </w:tabs>
              <w:bidi/>
              <w:spacing w:line="276" w:lineRule="auto"/>
              <w:jc w:val="center"/>
              <w:outlineLvl w:val="0"/>
              <w:rPr>
                <w:rFonts w:ascii="Segoe UI" w:hAnsi="Segoe UI" w:cs="Noto Sans Arabic Light"/>
                <w:color w:val="auto"/>
                <w:sz w:val="22"/>
                <w:lang w:bidi="ar-SY"/>
              </w:rPr>
            </w:pPr>
            <w:r w:rsidRPr="00D23A7D">
              <w:rPr>
                <w:rFonts w:ascii="Segoe UI" w:hAnsi="Segoe UI" w:cs="Noto Sans Arabic Light"/>
                <w:color w:val="auto"/>
                <w:sz w:val="22"/>
                <w:rtl/>
                <w:lang w:bidi="ar-SY"/>
              </w:rPr>
              <w:t>خلال ستة أشهر</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من</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تاريخ</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إنهاء</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كافة</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الإجراءات</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توقيع</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العقد</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والمخططات وتحديد</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كامل</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المواصفات</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الفنية</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مع</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الإكساءات</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واستلام</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الدفعة</w:t>
            </w:r>
            <w:r w:rsidRPr="00D23A7D">
              <w:rPr>
                <w:rFonts w:ascii="Segoe UI" w:hAnsi="Segoe UI" w:cs="Noto Sans Arabic Light"/>
                <w:color w:val="auto"/>
                <w:sz w:val="22"/>
                <w:rtl/>
              </w:rPr>
              <w:t xml:space="preserve"> </w:t>
            </w:r>
            <w:r w:rsidRPr="00D23A7D">
              <w:rPr>
                <w:rFonts w:ascii="Segoe UI" w:hAnsi="Segoe UI" w:cs="Noto Sans Arabic Light"/>
                <w:color w:val="auto"/>
                <w:sz w:val="22"/>
                <w:rtl/>
                <w:lang w:bidi="ar-SY"/>
              </w:rPr>
              <w:t>المستحقة</w:t>
            </w:r>
            <w:r w:rsidRPr="00D23A7D">
              <w:rPr>
                <w:rFonts w:ascii="Segoe UI" w:hAnsi="Segoe UI" w:cs="Noto Sans Arabic Light"/>
                <w:color w:val="auto"/>
                <w:sz w:val="22"/>
                <w:rtl/>
              </w:rPr>
              <w:t>).</w:t>
            </w:r>
          </w:p>
        </w:tc>
      </w:tr>
      <w:tr w:rsidR="008706B1" w:rsidRPr="00347D49" w14:paraId="78C02581" w14:textId="77777777" w:rsidTr="00D23A7D">
        <w:trPr>
          <w:trHeight w:val="554"/>
          <w:jc w:val="center"/>
        </w:trPr>
        <w:tc>
          <w:tcPr>
            <w:tcW w:w="2399" w:type="dxa"/>
            <w:shd w:val="clear" w:color="auto" w:fill="D9D9D9" w:themeFill="background1" w:themeFillShade="D9"/>
          </w:tcPr>
          <w:p w14:paraId="4B929033" w14:textId="6025DE33" w:rsidR="008706B1" w:rsidRPr="00D23A7D" w:rsidRDefault="008706B1" w:rsidP="00D23A7D">
            <w:pPr>
              <w:tabs>
                <w:tab w:val="right" w:pos="360"/>
              </w:tabs>
              <w:bidi/>
              <w:spacing w:line="276" w:lineRule="auto"/>
              <w:jc w:val="center"/>
              <w:outlineLvl w:val="0"/>
              <w:rPr>
                <w:rFonts w:ascii="Segoe UI" w:hAnsi="Segoe UI" w:cs="Noto Sans Arabic Medium"/>
                <w:b/>
                <w:bCs/>
                <w:color w:val="auto"/>
                <w:sz w:val="24"/>
                <w:szCs w:val="24"/>
                <w:lang w:bidi="ar-SY"/>
              </w:rPr>
            </w:pPr>
            <w:r w:rsidRPr="00D23A7D">
              <w:rPr>
                <w:rFonts w:ascii="Segoe UI" w:hAnsi="Segoe UI" w:cs="Noto Sans Arabic Medium"/>
                <w:b/>
                <w:bCs/>
                <w:color w:val="auto"/>
                <w:sz w:val="24"/>
                <w:szCs w:val="24"/>
                <w:rtl/>
                <w:lang w:bidi="ar-SY"/>
              </w:rPr>
              <w:t>مدة</w:t>
            </w:r>
            <w:r w:rsidRPr="00D23A7D">
              <w:rPr>
                <w:rFonts w:ascii="Segoe UI" w:hAnsi="Segoe UI" w:cs="Noto Sans Arabic Medium"/>
                <w:b/>
                <w:bCs/>
                <w:color w:val="auto"/>
                <w:sz w:val="24"/>
                <w:szCs w:val="24"/>
                <w:rtl/>
              </w:rPr>
              <w:t xml:space="preserve"> </w:t>
            </w:r>
            <w:r w:rsidRPr="00D23A7D">
              <w:rPr>
                <w:rFonts w:ascii="Segoe UI" w:hAnsi="Segoe UI" w:cs="Noto Sans Arabic Medium"/>
                <w:b/>
                <w:bCs/>
                <w:color w:val="auto"/>
                <w:sz w:val="24"/>
                <w:szCs w:val="24"/>
                <w:rtl/>
                <w:lang w:bidi="ar-SY"/>
              </w:rPr>
              <w:t>التركيب</w:t>
            </w:r>
          </w:p>
        </w:tc>
        <w:tc>
          <w:tcPr>
            <w:tcW w:w="8057" w:type="dxa"/>
            <w:shd w:val="clear" w:color="auto" w:fill="D9D9D9" w:themeFill="background1" w:themeFillShade="D9"/>
            <w:noWrap/>
          </w:tcPr>
          <w:p>
            <w:r>
              <w:t>{{INSTALL_DURATION}}</w:t>
            </w:r>
          </w:p>
        </w:tc>
      </w:tr>
    </w:tbl>
    <w:p w14:paraId="41BFDF51" w14:textId="565515DE" w:rsidR="00526B18" w:rsidRDefault="00526B18" w:rsidP="0076082B">
      <w:pPr>
        <w:bidi/>
        <w:rPr>
          <w:rFonts w:ascii="Segoe UI" w:hAnsi="Segoe UI" w:cs="Segoe UI"/>
          <w:sz w:val="24"/>
          <w:szCs w:val="24"/>
          <w:rtl/>
          <w:lang w:bidi="ar-SY"/>
        </w:rPr>
      </w:pPr>
    </w:p>
    <w:p w14:paraId="4F2A9795" w14:textId="05A0BE22" w:rsidR="0076082B" w:rsidRPr="00B64886" w:rsidRDefault="00CD7F13" w:rsidP="00A44957">
      <w:pPr>
        <w:jc w:val="center"/>
        <w:rPr>
          <w:rFonts w:ascii="Segoe UI" w:hAnsi="Segoe UI" w:cs="Noto Sans Arabic Medium"/>
          <w:b/>
          <w:bCs/>
          <w:sz w:val="28"/>
          <w:szCs w:val="28"/>
          <w:lang w:bidi="ar-SY"/>
        </w:rPr>
      </w:pPr>
      <w:r w:rsidRPr="00517518">
        <w:rPr>
          <w:rFonts w:ascii="Segoe UI" w:hAnsi="Segoe UI" w:cs="Segoe UI"/>
          <w:b/>
          <w:bCs/>
          <w:noProof/>
          <w:sz w:val="32"/>
          <w:szCs w:val="32"/>
          <w:rtl/>
          <w:lang w:bidi="ar-SY"/>
        </w:rPr>
        <w:lastRenderedPageBreak/>
        <w:drawing>
          <wp:anchor distT="0" distB="0" distL="114300" distR="114300" simplePos="0" relativeHeight="251779072" behindDoc="0" locked="0" layoutInCell="1" allowOverlap="1" wp14:anchorId="02AAC4A5" wp14:editId="2DB04A17">
            <wp:simplePos x="0" y="0"/>
            <wp:positionH relativeFrom="margin">
              <wp:align>left</wp:align>
            </wp:positionH>
            <wp:positionV relativeFrom="paragraph">
              <wp:posOffset>575945</wp:posOffset>
            </wp:positionV>
            <wp:extent cx="6603365" cy="8247380"/>
            <wp:effectExtent l="0" t="0" r="6985" b="1270"/>
            <wp:wrapSquare wrapText="bothSides"/>
            <wp:docPr id="1894322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299" name=""/>
                    <pic:cNvPicPr/>
                  </pic:nvPicPr>
                  <pic:blipFill rotWithShape="1">
                    <a:blip r:embed="rId9">
                      <a:extLst>
                        <a:ext uri="{28A0092B-C50C-407E-A947-70E740481C1C}">
                          <a14:useLocalDpi xmlns:a14="http://schemas.microsoft.com/office/drawing/2010/main" val="0"/>
                        </a:ext>
                      </a:extLst>
                    </a:blip>
                    <a:srcRect l="984" t="3195" r="1260" b="679"/>
                    <a:stretch/>
                  </pic:blipFill>
                  <pic:spPr bwMode="auto">
                    <a:xfrm>
                      <a:off x="0" y="0"/>
                      <a:ext cx="6603365" cy="8247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6B18" w:rsidRPr="00B64886">
        <w:rPr>
          <w:rFonts w:ascii="Segoe UI" w:hAnsi="Segoe UI" w:cs="Noto Sans Arabic Medium" w:hint="cs"/>
          <w:b/>
          <w:bCs/>
          <w:sz w:val="28"/>
          <w:szCs w:val="28"/>
          <w:rtl/>
          <w:lang w:bidi="ar-SY"/>
        </w:rPr>
        <w:t>الشكل النهائي للكبين</w:t>
      </w:r>
    </w:p>
    <w:p w14:paraId="387F52C6" w14:textId="77777777" w:rsidR="00A44957" w:rsidRPr="00A44957" w:rsidRDefault="00A44957" w:rsidP="00A44957">
      <w:pPr>
        <w:jc w:val="center"/>
        <w:rPr>
          <w:rFonts w:ascii="Segoe UI" w:hAnsi="Segoe UI" w:cs="Segoe UI"/>
          <w:b/>
          <w:bCs/>
          <w:sz w:val="32"/>
          <w:szCs w:val="32"/>
          <w:rtl/>
          <w:lang w:bidi="ar-SY"/>
        </w:rPr>
      </w:pPr>
    </w:p>
    <w:tbl>
      <w:tblPr>
        <w:tblStyle w:val="a3"/>
        <w:bidiVisual/>
        <w:tblW w:w="0" w:type="auto"/>
        <w:jc w:val="center"/>
        <w:tblLook w:val="04A0" w:firstRow="1" w:lastRow="0" w:firstColumn="1" w:lastColumn="0" w:noHBand="0" w:noVBand="1"/>
      </w:tblPr>
      <w:tblGrid>
        <w:gridCol w:w="2399"/>
        <w:gridCol w:w="8057"/>
      </w:tblGrid>
      <w:tr w:rsidR="008706B1" w:rsidRPr="00347D49" w14:paraId="066999A3" w14:textId="77777777" w:rsidTr="00913029">
        <w:trPr>
          <w:trHeight w:val="576"/>
          <w:jc w:val="center"/>
        </w:trPr>
        <w:tc>
          <w:tcPr>
            <w:tcW w:w="10456" w:type="dxa"/>
            <w:gridSpan w:val="2"/>
            <w:shd w:val="clear" w:color="auto" w:fill="262626" w:themeFill="text1" w:themeFillTint="D9"/>
          </w:tcPr>
          <w:p w14:paraId="7E6BBE1F" w14:textId="77777777" w:rsidR="008706B1" w:rsidRPr="00B64886" w:rsidRDefault="008706B1" w:rsidP="00B64886">
            <w:pPr>
              <w:bidi/>
              <w:spacing w:before="0" w:line="240" w:lineRule="auto"/>
              <w:jc w:val="center"/>
              <w:rPr>
                <w:rFonts w:ascii="Segoe UI" w:eastAsia="Times New Roman" w:hAnsi="Segoe UI" w:cs="Noto Sans Arabic Light"/>
                <w:b/>
                <w:bCs/>
                <w:color w:val="FFFFFF" w:themeColor="background1"/>
                <w:sz w:val="22"/>
                <w:lang w:bidi="ar-SA"/>
              </w:rPr>
            </w:pPr>
            <w:r w:rsidRPr="00B64886">
              <w:rPr>
                <w:rFonts w:ascii="Segoe UI" w:eastAsia="Times New Roman" w:hAnsi="Segoe UI" w:cs="Noto Sans Arabic Light"/>
                <w:b/>
                <w:bCs/>
                <w:color w:val="FFFFFF" w:themeColor="background1"/>
                <w:sz w:val="22"/>
                <w:rtl/>
                <w:lang w:bidi="ar-SA"/>
              </w:rPr>
              <w:lastRenderedPageBreak/>
              <w:t>الضمان والصيانة</w:t>
            </w:r>
          </w:p>
        </w:tc>
      </w:tr>
      <w:tr w:rsidR="008706B1" w:rsidRPr="00347D49" w14:paraId="489B668E" w14:textId="77777777" w:rsidTr="00913029">
        <w:trPr>
          <w:trHeight w:val="890"/>
          <w:jc w:val="center"/>
        </w:trPr>
        <w:tc>
          <w:tcPr>
            <w:tcW w:w="2399" w:type="dxa"/>
            <w:shd w:val="clear" w:color="auto" w:fill="auto"/>
          </w:tcPr>
          <w:p w14:paraId="1C37A4C2" w14:textId="7ED74923" w:rsidR="008706B1" w:rsidRPr="00D23A7D" w:rsidRDefault="008706B1" w:rsidP="00FE5707">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فترة الضمان</w:t>
            </w:r>
          </w:p>
        </w:tc>
        <w:tc>
          <w:tcPr>
            <w:tcW w:w="8057" w:type="dxa"/>
            <w:shd w:val="clear" w:color="auto" w:fill="auto"/>
            <w:noWrap/>
          </w:tcPr>
          <w:p w14:paraId="1DB87634" w14:textId="080C03AA" w:rsidR="008706B1" w:rsidRPr="00FD370C" w:rsidRDefault="008706B1" w:rsidP="00FE5707">
            <w:pPr>
              <w:tabs>
                <w:tab w:val="right" w:pos="360"/>
              </w:tabs>
              <w:bidi/>
              <w:spacing w:line="276" w:lineRule="auto"/>
              <w:jc w:val="both"/>
              <w:outlineLvl w:val="0"/>
              <w:rPr>
                <w:rFonts w:ascii="Segoe UI" w:hAnsi="Segoe UI" w:cs="Noto Sans Arabic Light"/>
                <w:color w:val="auto"/>
                <w:sz w:val="22"/>
                <w:highlight w:val="yellow"/>
                <w:lang w:bidi="ar-SY"/>
              </w:rPr>
            </w:pPr>
            <w:r w:rsidRPr="00FD370C">
              <w:rPr>
                <w:rFonts w:ascii="Segoe UI" w:hAnsi="Segoe UI" w:cs="Noto Sans Arabic Light"/>
                <w:color w:val="auto"/>
                <w:sz w:val="22"/>
                <w:highlight w:val="yellow"/>
                <w:rtl/>
                <w:lang w:bidi="ar-SY"/>
              </w:rPr>
              <w:t xml:space="preserve">ثلاث سنوات من تاريخ الاستلام الأولي للتجهيزات أو </w:t>
            </w:r>
            <w:r w:rsidR="00CD7F13" w:rsidRPr="00FD370C">
              <w:rPr>
                <w:rFonts w:ascii="Segoe UI" w:hAnsi="Segoe UI" w:cs="Noto Sans Arabic Light"/>
                <w:color w:val="auto"/>
                <w:sz w:val="22"/>
                <w:highlight w:val="yellow"/>
                <w:lang w:bidi="ar-SY"/>
              </w:rPr>
              <w:t>37</w:t>
            </w:r>
            <w:r w:rsidRPr="00FD370C">
              <w:rPr>
                <w:rFonts w:ascii="Segoe UI" w:hAnsi="Segoe UI" w:cs="Noto Sans Arabic Light"/>
                <w:color w:val="auto"/>
                <w:sz w:val="22"/>
                <w:highlight w:val="yellow"/>
                <w:rtl/>
                <w:lang w:bidi="ar-SY"/>
              </w:rPr>
              <w:t xml:space="preserve"> شهر من تاريخ وصول التجهيزات إلى موقع التركيب، أيهما أقرب.</w:t>
            </w:r>
          </w:p>
        </w:tc>
      </w:tr>
      <w:tr w:rsidR="008706B1" w:rsidRPr="00347D49" w14:paraId="6B641503" w14:textId="77777777" w:rsidTr="00BE037D">
        <w:trPr>
          <w:trHeight w:val="1475"/>
          <w:jc w:val="center"/>
        </w:trPr>
        <w:tc>
          <w:tcPr>
            <w:tcW w:w="2399" w:type="dxa"/>
            <w:shd w:val="clear" w:color="auto" w:fill="D9D9D9" w:themeFill="background1" w:themeFillShade="D9"/>
          </w:tcPr>
          <w:p w14:paraId="0CBA423C" w14:textId="241DCFC2" w:rsidR="008706B1" w:rsidRPr="00D23A7D" w:rsidRDefault="008706B1" w:rsidP="00FE5707">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الصيانة المجانية</w:t>
            </w:r>
          </w:p>
        </w:tc>
        <w:tc>
          <w:tcPr>
            <w:tcW w:w="8057" w:type="dxa"/>
            <w:shd w:val="clear" w:color="auto" w:fill="D9D9D9" w:themeFill="background1" w:themeFillShade="D9"/>
            <w:noWrap/>
          </w:tcPr>
          <w:p w14:paraId="608BB9CF" w14:textId="77777777" w:rsidR="008706B1" w:rsidRPr="00F07575" w:rsidRDefault="008706B1" w:rsidP="00FE5707">
            <w:pPr>
              <w:tabs>
                <w:tab w:val="right" w:pos="360"/>
              </w:tabs>
              <w:bidi/>
              <w:spacing w:line="276" w:lineRule="auto"/>
              <w:jc w:val="both"/>
              <w:outlineLvl w:val="0"/>
              <w:rPr>
                <w:rFonts w:ascii="Segoe UI" w:hAnsi="Segoe UI" w:cs="Noto Sans Arabic Light"/>
                <w:color w:val="auto"/>
                <w:sz w:val="22"/>
                <w:lang w:bidi="ar-SY"/>
              </w:rPr>
            </w:pPr>
            <w:r w:rsidRPr="00F07575">
              <w:rPr>
                <w:rFonts w:ascii="Segoe UI" w:hAnsi="Segoe UI" w:cs="Noto Sans Arabic Light"/>
                <w:color w:val="auto"/>
                <w:sz w:val="22"/>
                <w:rtl/>
                <w:lang w:bidi="ar-SY"/>
              </w:rPr>
              <w:t>دورية شهرية خلال فترة الضمان، مجانية للسنة الأولى من تاريخ الاستلام الاولي للتجهيزات تتضمن التزويد بأجزاء المصاعد</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الرئيسية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اللازمة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لعملية التشغيل مع</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كامل</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القطع</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الأساسية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والتبديل</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من</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دون</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أي</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كلفة إضافية، عدا تلك الناتجة عن سوء الاستخدام أو القوة القاهرة أو المسببات الخارجة عن سيطرة الشركة.</w:t>
            </w:r>
          </w:p>
        </w:tc>
      </w:tr>
      <w:tr w:rsidR="008706B1" w:rsidRPr="00347D49" w14:paraId="45EA6261" w14:textId="77777777" w:rsidTr="00913029">
        <w:trPr>
          <w:trHeight w:val="989"/>
          <w:jc w:val="center"/>
        </w:trPr>
        <w:tc>
          <w:tcPr>
            <w:tcW w:w="2399" w:type="dxa"/>
            <w:shd w:val="clear" w:color="auto" w:fill="auto"/>
          </w:tcPr>
          <w:p w14:paraId="7986F39F" w14:textId="26B80BB0" w:rsidR="008706B1" w:rsidRPr="00D23A7D" w:rsidRDefault="008706B1" w:rsidP="00FE5707">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زمن الاستجابة</w:t>
            </w:r>
          </w:p>
        </w:tc>
        <w:tc>
          <w:tcPr>
            <w:tcW w:w="8057" w:type="dxa"/>
            <w:shd w:val="clear" w:color="auto" w:fill="auto"/>
            <w:noWrap/>
          </w:tcPr>
          <w:p w14:paraId="493D0B61" w14:textId="77777777" w:rsidR="008706B1" w:rsidRPr="00F07575" w:rsidRDefault="008706B1" w:rsidP="00FE5707">
            <w:pPr>
              <w:tabs>
                <w:tab w:val="right" w:pos="360"/>
              </w:tabs>
              <w:bidi/>
              <w:spacing w:line="276" w:lineRule="auto"/>
              <w:jc w:val="both"/>
              <w:outlineLvl w:val="0"/>
              <w:rPr>
                <w:rFonts w:ascii="Segoe UI" w:hAnsi="Segoe UI" w:cs="Noto Sans Arabic Light"/>
                <w:color w:val="auto"/>
                <w:sz w:val="22"/>
                <w:rtl/>
                <w:lang w:bidi="ar-SY"/>
              </w:rPr>
            </w:pPr>
            <w:r w:rsidRPr="00F07575">
              <w:rPr>
                <w:rFonts w:ascii="Segoe UI" w:hAnsi="Segoe UI" w:cs="Noto Sans Arabic Light"/>
                <w:color w:val="auto"/>
                <w:sz w:val="22"/>
                <w:rtl/>
                <w:lang w:bidi="ar-SY"/>
              </w:rPr>
              <w:t xml:space="preserve">يتم الاستجابة لحالات الطوارئ في حالة الأعطال بنظام </w:t>
            </w:r>
            <w:r w:rsidRPr="00F07575">
              <w:rPr>
                <w:rFonts w:ascii="Segoe UI" w:hAnsi="Segoe UI" w:cs="Noto Sans Arabic Light"/>
                <w:color w:val="auto"/>
                <w:sz w:val="22"/>
                <w:lang w:bidi="ar-SY"/>
              </w:rPr>
              <w:t>24/7</w:t>
            </w:r>
            <w:r w:rsidRPr="00F07575">
              <w:rPr>
                <w:rFonts w:ascii="Segoe UI" w:hAnsi="Segoe UI" w:cs="Noto Sans Arabic Light"/>
                <w:color w:val="auto"/>
                <w:sz w:val="22"/>
                <w:rtl/>
                <w:lang w:bidi="ar-SY"/>
              </w:rPr>
              <w:t xml:space="preserve"> (طوال اليوم وخلال كل أيام الأسبوع) وبزمن استجابة ساعتين.</w:t>
            </w:r>
          </w:p>
        </w:tc>
      </w:tr>
      <w:tr w:rsidR="008706B1" w:rsidRPr="00347D49" w14:paraId="240E06CE" w14:textId="77777777" w:rsidTr="002D587A">
        <w:trPr>
          <w:trHeight w:val="1061"/>
          <w:jc w:val="center"/>
        </w:trPr>
        <w:tc>
          <w:tcPr>
            <w:tcW w:w="2399" w:type="dxa"/>
            <w:shd w:val="clear" w:color="auto" w:fill="D9D9D9" w:themeFill="background1" w:themeFillShade="D9"/>
          </w:tcPr>
          <w:p w14:paraId="4BCCEA6B" w14:textId="7DA519FA" w:rsidR="008706B1" w:rsidRPr="00D23A7D" w:rsidRDefault="008706B1" w:rsidP="00FE5707">
            <w:pPr>
              <w:tabs>
                <w:tab w:val="right" w:pos="360"/>
              </w:tabs>
              <w:bidi/>
              <w:spacing w:line="276" w:lineRule="auto"/>
              <w:jc w:val="center"/>
              <w:outlineLvl w:val="0"/>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الصيانة المأجورة</w:t>
            </w:r>
          </w:p>
        </w:tc>
        <w:tc>
          <w:tcPr>
            <w:tcW w:w="8057" w:type="dxa"/>
            <w:shd w:val="clear" w:color="auto" w:fill="D9D9D9" w:themeFill="background1" w:themeFillShade="D9"/>
            <w:noWrap/>
          </w:tcPr>
          <w:p w14:paraId="0F49FA25" w14:textId="77777777" w:rsidR="008706B1" w:rsidRPr="00F07575" w:rsidRDefault="008706B1" w:rsidP="00FE5707">
            <w:pPr>
              <w:tabs>
                <w:tab w:val="right" w:pos="360"/>
              </w:tabs>
              <w:bidi/>
              <w:spacing w:line="276" w:lineRule="auto"/>
              <w:jc w:val="both"/>
              <w:outlineLvl w:val="0"/>
              <w:rPr>
                <w:rFonts w:ascii="Segoe UI" w:hAnsi="Segoe UI" w:cs="Noto Sans Arabic Light"/>
                <w:color w:val="auto"/>
                <w:sz w:val="22"/>
                <w:lang w:bidi="ar-SY"/>
              </w:rPr>
            </w:pPr>
            <w:r w:rsidRPr="00F07575">
              <w:rPr>
                <w:rFonts w:ascii="Segoe UI" w:hAnsi="Segoe UI" w:cs="Noto Sans Arabic Light"/>
                <w:color w:val="auto"/>
                <w:sz w:val="22"/>
                <w:rtl/>
                <w:lang w:bidi="ar-SY"/>
              </w:rPr>
              <w:t>يلتزم</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المورد بالصيانة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المأجورة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بعد</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انتهاء</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فترة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الصيانة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المجانية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وللمدة</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التي</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سيتم</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الاتفاق</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عليها مع</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الزبون</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في</w:t>
            </w:r>
            <w:r w:rsidRPr="00F07575">
              <w:rPr>
                <w:rFonts w:ascii="Segoe UI" w:hAnsi="Segoe UI" w:cs="Noto Sans Arabic Light"/>
                <w:color w:val="auto"/>
                <w:sz w:val="22"/>
                <w:rtl/>
              </w:rPr>
              <w:t xml:space="preserve"> </w:t>
            </w:r>
            <w:r w:rsidRPr="00F07575">
              <w:rPr>
                <w:rFonts w:ascii="Segoe UI" w:hAnsi="Segoe UI" w:cs="Noto Sans Arabic Light"/>
                <w:color w:val="auto"/>
                <w:sz w:val="22"/>
                <w:rtl/>
                <w:lang w:bidi="ar-SY"/>
              </w:rPr>
              <w:t>حينه</w:t>
            </w:r>
            <w:r w:rsidRPr="00F07575">
              <w:rPr>
                <w:rFonts w:ascii="Segoe UI" w:hAnsi="Segoe UI" w:cs="Noto Sans Arabic Light"/>
                <w:color w:val="auto"/>
                <w:sz w:val="22"/>
                <w:rtl/>
              </w:rPr>
              <w:t>.</w:t>
            </w:r>
          </w:p>
        </w:tc>
      </w:tr>
    </w:tbl>
    <w:p w14:paraId="770E4E33" w14:textId="5BE174B8" w:rsidR="000465EA" w:rsidRDefault="000465EA" w:rsidP="00B64886">
      <w:pPr>
        <w:bidi/>
        <w:rPr>
          <w:rFonts w:ascii="Segoe UI" w:hAnsi="Segoe UI" w:cs="Noto Sans Arabic Medium"/>
          <w:b/>
          <w:bCs/>
          <w:sz w:val="24"/>
          <w:szCs w:val="24"/>
          <w:lang w:bidi="ar-SA"/>
        </w:rPr>
      </w:pPr>
    </w:p>
    <w:tbl>
      <w:tblPr>
        <w:tblpPr w:leftFromText="180" w:rightFromText="180" w:vertAnchor="text" w:horzAnchor="margin" w:tblpY="142"/>
        <w:tblOverlap w:val="neve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3"/>
        <w:gridCol w:w="2428"/>
        <w:gridCol w:w="665"/>
      </w:tblGrid>
      <w:tr w:rsidR="00D23A7D" w:rsidRPr="00347D49" w14:paraId="76F9B2B8" w14:textId="77777777" w:rsidTr="00D23A7D">
        <w:trPr>
          <w:trHeight w:val="720"/>
        </w:trPr>
        <w:tc>
          <w:tcPr>
            <w:tcW w:w="10466" w:type="dxa"/>
            <w:gridSpan w:val="3"/>
            <w:shd w:val="clear" w:color="auto" w:fill="000000" w:themeFill="text1"/>
            <w:vAlign w:val="center"/>
          </w:tcPr>
          <w:p w14:paraId="2E07A961" w14:textId="73479B05" w:rsidR="00D23A7D" w:rsidRPr="00D23A7D" w:rsidRDefault="00D23A7D" w:rsidP="00C26560">
            <w:pPr>
              <w:bidi/>
              <w:spacing w:after="0" w:line="240" w:lineRule="auto"/>
              <w:jc w:val="center"/>
              <w:rPr>
                <w:rFonts w:ascii="Segoe UI" w:eastAsia="Times New Roman" w:hAnsi="Segoe UI" w:cs="Segoe UI"/>
                <w:color w:val="FFFFFF" w:themeColor="background1"/>
                <w:sz w:val="22"/>
                <w:rtl/>
                <w:lang w:val="en-CA" w:eastAsia="zh-CN" w:bidi="ar-SA"/>
              </w:rPr>
            </w:pPr>
            <w:r w:rsidRPr="00D23A7D">
              <w:rPr>
                <w:rFonts w:ascii="Segoe UI" w:hAnsi="Segoe UI" w:cs="Noto Sans Arabic Medium" w:hint="eastAsia"/>
                <w:b/>
                <w:bCs/>
                <w:color w:val="FFFFFF" w:themeColor="background1"/>
                <w:sz w:val="24"/>
                <w:szCs w:val="24"/>
                <w:rtl/>
                <w:lang w:bidi="ar-SA"/>
              </w:rPr>
              <w:t>ميزات</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إضافية</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اختيارية</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لمصاعد</w:t>
            </w:r>
            <w:r w:rsidRPr="00D23A7D">
              <w:rPr>
                <w:rFonts w:ascii="Segoe UI" w:hAnsi="Segoe UI" w:cs="Noto Sans Arabic Medium" w:hint="cs"/>
                <w:b/>
                <w:bCs/>
                <w:color w:val="FFFFFF" w:themeColor="background1"/>
                <w:sz w:val="24"/>
                <w:szCs w:val="24"/>
                <w:rtl/>
                <w:lang w:bidi="ar-SA"/>
              </w:rPr>
              <w:t xml:space="preserve"> </w:t>
            </w:r>
            <w:r w:rsidRPr="00D23A7D">
              <w:rPr>
                <w:rFonts w:ascii="Roboto Light" w:eastAsia="Times New Roman" w:hAnsi="Roboto Light" w:cs="Noto Sans Arabic Medium"/>
                <w:b/>
                <w:bCs/>
                <w:color w:val="FFFFFF" w:themeColor="background1"/>
                <w:sz w:val="22"/>
                <w:lang w:bidi="ar-SA"/>
              </w:rPr>
              <w:t>SHARP</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غير</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متضمنة</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في</w:t>
            </w:r>
            <w:r w:rsidRPr="00D23A7D">
              <w:rPr>
                <w:rFonts w:ascii="Segoe UI" w:hAnsi="Segoe UI" w:cs="Noto Sans Arabic Medium"/>
                <w:b/>
                <w:bCs/>
                <w:color w:val="FFFFFF" w:themeColor="background1"/>
                <w:sz w:val="24"/>
                <w:szCs w:val="24"/>
                <w:rtl/>
                <w:lang w:bidi="ar-SA"/>
              </w:rPr>
              <w:t xml:space="preserve"> </w:t>
            </w:r>
            <w:r w:rsidRPr="00D23A7D">
              <w:rPr>
                <w:rFonts w:ascii="Segoe UI" w:hAnsi="Segoe UI" w:cs="Noto Sans Arabic Medium" w:hint="eastAsia"/>
                <w:b/>
                <w:bCs/>
                <w:color w:val="FFFFFF" w:themeColor="background1"/>
                <w:sz w:val="24"/>
                <w:szCs w:val="24"/>
                <w:rtl/>
                <w:lang w:bidi="ar-SA"/>
              </w:rPr>
              <w:t>العرض</w:t>
            </w:r>
            <w:r w:rsidRPr="00D23A7D">
              <w:rPr>
                <w:rFonts w:ascii="Segoe UI" w:hAnsi="Segoe UI" w:cs="Noto Sans Arabic Medium"/>
                <w:b/>
                <w:bCs/>
                <w:color w:val="FFFFFF" w:themeColor="background1"/>
                <w:sz w:val="24"/>
                <w:szCs w:val="24"/>
                <w:rtl/>
                <w:lang w:bidi="ar-SA"/>
              </w:rPr>
              <w:t>)</w:t>
            </w:r>
          </w:p>
        </w:tc>
      </w:tr>
      <w:tr w:rsidR="00B64886" w:rsidRPr="00347D49" w14:paraId="66D81C38" w14:textId="77777777" w:rsidTr="00913029">
        <w:trPr>
          <w:trHeight w:val="720"/>
        </w:trPr>
        <w:tc>
          <w:tcPr>
            <w:tcW w:w="7373" w:type="dxa"/>
            <w:shd w:val="clear" w:color="auto" w:fill="auto"/>
            <w:vAlign w:val="center"/>
            <w:hideMark/>
          </w:tcPr>
          <w:p w14:paraId="68A7D0A3" w14:textId="77777777" w:rsidR="00B64886" w:rsidRPr="002D587A" w:rsidRDefault="00B64886" w:rsidP="00C26560">
            <w:pPr>
              <w:bidi/>
              <w:spacing w:after="0" w:line="240" w:lineRule="auto"/>
              <w:jc w:val="both"/>
              <w:rPr>
                <w:rFonts w:ascii="Segoe UI" w:hAnsi="Segoe UI" w:cs="Noto Sans Arabic Light"/>
                <w:color w:val="auto"/>
                <w:sz w:val="22"/>
                <w:rtl/>
                <w:lang w:bidi="ar-SY"/>
              </w:rPr>
            </w:pPr>
            <w:r w:rsidRPr="002D587A">
              <w:rPr>
                <w:rFonts w:ascii="Segoe UI" w:hAnsi="Segoe UI" w:cs="Noto Sans Arabic Light"/>
                <w:color w:val="auto"/>
                <w:sz w:val="22"/>
                <w:rtl/>
                <w:lang w:bidi="ar-SY"/>
              </w:rPr>
              <w:t>تثبت كاميرا مراقبة ضمن الصاعدة، وتوصل بنظام المراقبة في المبنى.</w:t>
            </w:r>
          </w:p>
        </w:tc>
        <w:tc>
          <w:tcPr>
            <w:tcW w:w="2428" w:type="dxa"/>
            <w:shd w:val="clear" w:color="auto" w:fill="auto"/>
            <w:vAlign w:val="center"/>
            <w:hideMark/>
          </w:tcPr>
          <w:p w14:paraId="08FBEAB0"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كاميرا مراقبة</w:t>
            </w:r>
          </w:p>
        </w:tc>
        <w:sdt>
          <w:sdtPr>
            <w:rPr>
              <w:rFonts w:ascii="Segoe UI" w:eastAsia="Times New Roman" w:hAnsi="Segoe UI" w:cs="Segoe UI"/>
              <w:color w:val="000000"/>
              <w:sz w:val="22"/>
              <w:rtl/>
              <w:lang w:val="en-CA" w:eastAsia="zh-CN" w:bidi="ar-SA"/>
            </w:rPr>
            <w:id w:val="1444653871"/>
            <w14:checkbox>
              <w14:checked w14:val="0"/>
              <w14:checkedState w14:val="2612" w14:font="MS Gothic"/>
              <w14:uncheckedState w14:val="2610" w14:font="MS Gothic"/>
            </w14:checkbox>
          </w:sdtPr>
          <w:sdtEndPr/>
          <w:sdtContent>
            <w:tc>
              <w:tcPr>
                <w:tcW w:w="665" w:type="dxa"/>
                <w:shd w:val="clear" w:color="auto" w:fill="auto"/>
                <w:vAlign w:val="center"/>
              </w:tcPr>
              <w:p w14:paraId="436723E0" w14:textId="77777777" w:rsidR="00B64886" w:rsidRPr="00B64886" w:rsidRDefault="00B64886" w:rsidP="00C26560">
                <w:pPr>
                  <w:bidi/>
                  <w:spacing w:after="0" w:line="240" w:lineRule="auto"/>
                  <w:jc w:val="center"/>
                  <w:rPr>
                    <w:rFonts w:ascii="Segoe UI" w:eastAsia="Times New Roman" w:hAnsi="Segoe UI" w:cs="Segoe UI"/>
                    <w:color w:val="000000"/>
                    <w:sz w:val="22"/>
                    <w:rtl/>
                    <w:lang w:val="en-CA" w:eastAsia="zh-CN" w:bidi="ar-SA"/>
                  </w:rPr>
                </w:pPr>
                <w:r w:rsidRPr="00B64886">
                  <w:rPr>
                    <w:rFonts w:ascii="Segoe UI Symbol" w:eastAsia="MS Gothic" w:hAnsi="Segoe UI Symbol" w:cs="Segoe UI Symbol" w:hint="cs"/>
                    <w:color w:val="000000"/>
                    <w:sz w:val="22"/>
                    <w:rtl/>
                    <w:lang w:val="en-CA" w:eastAsia="zh-CN" w:bidi="ar-SA"/>
                  </w:rPr>
                  <w:t>☐</w:t>
                </w:r>
              </w:p>
            </w:tc>
          </w:sdtContent>
        </w:sdt>
      </w:tr>
      <w:tr w:rsidR="00B64886" w:rsidRPr="00347D49" w14:paraId="04A91116" w14:textId="77777777" w:rsidTr="00D23A7D">
        <w:trPr>
          <w:trHeight w:val="720"/>
        </w:trPr>
        <w:tc>
          <w:tcPr>
            <w:tcW w:w="7373" w:type="dxa"/>
            <w:shd w:val="clear" w:color="auto" w:fill="D9D9D9" w:themeFill="background1" w:themeFillShade="D9"/>
            <w:vAlign w:val="center"/>
            <w:hideMark/>
          </w:tcPr>
          <w:p w14:paraId="0BBF7400" w14:textId="77777777" w:rsidR="00B64886" w:rsidRPr="002D587A" w:rsidRDefault="00B64886" w:rsidP="00C26560">
            <w:pPr>
              <w:bidi/>
              <w:spacing w:after="0" w:line="240" w:lineRule="auto"/>
              <w:jc w:val="both"/>
              <w:rPr>
                <w:rFonts w:ascii="Segoe UI" w:hAnsi="Segoe UI" w:cs="Noto Sans Arabic Light"/>
                <w:color w:val="auto"/>
                <w:sz w:val="22"/>
                <w:rtl/>
                <w:lang w:bidi="ar-SY"/>
              </w:rPr>
            </w:pPr>
            <w:r w:rsidRPr="002D587A">
              <w:rPr>
                <w:rFonts w:ascii="Segoe UI" w:hAnsi="Segoe UI" w:cs="Noto Sans Arabic Light"/>
                <w:color w:val="auto"/>
                <w:sz w:val="22"/>
                <w:rtl/>
                <w:lang w:bidi="ar-SY"/>
              </w:rPr>
              <w:t>يتم تزويد الصاعدة بلوحة إضافية مخصصة للأشخاص الذين يستخدمون الكراسي المتحركة، وأيضاً الذين يعانون من مشكلات في الرؤية.</w:t>
            </w:r>
          </w:p>
        </w:tc>
        <w:tc>
          <w:tcPr>
            <w:tcW w:w="2428" w:type="dxa"/>
            <w:shd w:val="clear" w:color="auto" w:fill="D9D9D9" w:themeFill="background1" w:themeFillShade="D9"/>
            <w:vAlign w:val="center"/>
            <w:hideMark/>
          </w:tcPr>
          <w:p w14:paraId="4AD1EDCE"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لوحة طلب لذوي الاحتياجات الخاصة</w:t>
            </w:r>
          </w:p>
        </w:tc>
        <w:sdt>
          <w:sdtPr>
            <w:rPr>
              <w:rFonts w:ascii="Segoe UI" w:eastAsia="Times New Roman" w:hAnsi="Segoe UI" w:cs="Segoe UI"/>
              <w:color w:val="000000"/>
              <w:sz w:val="22"/>
              <w:rtl/>
              <w:lang w:val="en-CA" w:eastAsia="zh-CN" w:bidi="ar-SA"/>
            </w:rPr>
            <w:id w:val="766659675"/>
            <w14:checkbox>
              <w14:checked w14:val="0"/>
              <w14:checkedState w14:val="2612" w14:font="MS Gothic"/>
              <w14:uncheckedState w14:val="2610" w14:font="MS Gothic"/>
            </w14:checkbox>
          </w:sdtPr>
          <w:sdtEndPr/>
          <w:sdtContent>
            <w:tc>
              <w:tcPr>
                <w:tcW w:w="665" w:type="dxa"/>
                <w:shd w:val="clear" w:color="auto" w:fill="D9D9D9" w:themeFill="background1" w:themeFillShade="D9"/>
                <w:vAlign w:val="center"/>
              </w:tcPr>
              <w:p w14:paraId="729CCE73" w14:textId="536A727F" w:rsidR="00B64886" w:rsidRPr="00B64886" w:rsidRDefault="00D23A7D" w:rsidP="00C26560">
                <w:pPr>
                  <w:bidi/>
                  <w:spacing w:after="0" w:line="240" w:lineRule="auto"/>
                  <w:jc w:val="center"/>
                  <w:rPr>
                    <w:rFonts w:ascii="Segoe UI" w:eastAsia="Times New Roman" w:hAnsi="Segoe UI" w:cs="Segoe UI"/>
                    <w:color w:val="000000"/>
                    <w:sz w:val="22"/>
                    <w:rtl/>
                    <w:lang w:val="en-CA" w:eastAsia="zh-CN" w:bidi="ar-SA"/>
                  </w:rPr>
                </w:pPr>
                <w:r>
                  <w:rPr>
                    <w:rFonts w:ascii="MS Gothic" w:eastAsia="MS Gothic" w:hAnsi="MS Gothic" w:cs="Segoe UI" w:hint="eastAsia"/>
                    <w:color w:val="000000"/>
                    <w:sz w:val="22"/>
                    <w:rtl/>
                    <w:lang w:val="en-CA" w:eastAsia="zh-CN" w:bidi="ar-SA"/>
                  </w:rPr>
                  <w:t>☐</w:t>
                </w:r>
              </w:p>
            </w:tc>
          </w:sdtContent>
        </w:sdt>
      </w:tr>
      <w:tr w:rsidR="00B64886" w:rsidRPr="00347D49" w14:paraId="6D3A3177" w14:textId="77777777" w:rsidTr="00913029">
        <w:trPr>
          <w:trHeight w:val="1203"/>
        </w:trPr>
        <w:tc>
          <w:tcPr>
            <w:tcW w:w="7373" w:type="dxa"/>
            <w:shd w:val="clear" w:color="auto" w:fill="auto"/>
            <w:vAlign w:val="center"/>
            <w:hideMark/>
          </w:tcPr>
          <w:p w14:paraId="65011D7B" w14:textId="77777777" w:rsidR="00B64886" w:rsidRPr="002D587A" w:rsidRDefault="00B64886" w:rsidP="00C26560">
            <w:pPr>
              <w:bidi/>
              <w:spacing w:after="0" w:line="240" w:lineRule="auto"/>
              <w:jc w:val="both"/>
              <w:rPr>
                <w:rFonts w:ascii="Segoe UI" w:hAnsi="Segoe UI" w:cs="Noto Sans Arabic Light"/>
                <w:color w:val="auto"/>
                <w:sz w:val="22"/>
                <w:rtl/>
                <w:lang w:bidi="ar-SY"/>
              </w:rPr>
            </w:pPr>
            <w:r w:rsidRPr="002D587A">
              <w:rPr>
                <w:rFonts w:ascii="Segoe UI" w:hAnsi="Segoe UI" w:cs="Noto Sans Arabic Light"/>
                <w:color w:val="auto"/>
                <w:sz w:val="22"/>
                <w:rtl/>
                <w:lang w:bidi="ar-SY"/>
              </w:rPr>
              <w:t xml:space="preserve">يمكن التحكم بعمل المصعد من خلال تزويد الصاعدة بقارئة بطاقات ذكية، بحيث لا يسمح باستخدام المصعد أو الوصول إلى الطوابق المحددة إلا </w:t>
            </w:r>
            <w:r w:rsidRPr="002D587A">
              <w:rPr>
                <w:rFonts w:ascii="Segoe UI" w:hAnsi="Segoe UI" w:cs="Noto Sans Arabic Light" w:hint="cs"/>
                <w:color w:val="auto"/>
                <w:sz w:val="22"/>
                <w:rtl/>
                <w:lang w:bidi="ar-SY"/>
              </w:rPr>
              <w:t>لحاملي البطاقة</w:t>
            </w:r>
            <w:r w:rsidRPr="002D587A">
              <w:rPr>
                <w:rFonts w:ascii="Segoe UI" w:hAnsi="Segoe UI" w:cs="Noto Sans Arabic Light"/>
                <w:color w:val="auto"/>
                <w:sz w:val="22"/>
                <w:rtl/>
                <w:lang w:bidi="ar-SY"/>
              </w:rPr>
              <w:t>.</w:t>
            </w:r>
          </w:p>
        </w:tc>
        <w:tc>
          <w:tcPr>
            <w:tcW w:w="2428" w:type="dxa"/>
            <w:shd w:val="clear" w:color="auto" w:fill="auto"/>
            <w:vAlign w:val="center"/>
            <w:hideMark/>
          </w:tcPr>
          <w:p w14:paraId="76D4E321"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البطاقة الذكية</w:t>
            </w:r>
          </w:p>
        </w:tc>
        <w:sdt>
          <w:sdtPr>
            <w:rPr>
              <w:rFonts w:ascii="Segoe UI" w:eastAsia="Times New Roman" w:hAnsi="Segoe UI" w:cs="Segoe UI"/>
              <w:color w:val="000000"/>
              <w:sz w:val="22"/>
              <w:rtl/>
              <w:lang w:val="en-CA" w:eastAsia="zh-CN" w:bidi="ar-SA"/>
            </w:rPr>
            <w:id w:val="-87630111"/>
            <w14:checkbox>
              <w14:checked w14:val="0"/>
              <w14:checkedState w14:val="2612" w14:font="MS Gothic"/>
              <w14:uncheckedState w14:val="2610" w14:font="MS Gothic"/>
            </w14:checkbox>
          </w:sdtPr>
          <w:sdtEndPr/>
          <w:sdtContent>
            <w:tc>
              <w:tcPr>
                <w:tcW w:w="665" w:type="dxa"/>
                <w:shd w:val="clear" w:color="auto" w:fill="auto"/>
                <w:vAlign w:val="center"/>
              </w:tcPr>
              <w:p w14:paraId="601A54F5" w14:textId="77777777" w:rsidR="00B64886" w:rsidRPr="00B64886" w:rsidRDefault="00B64886" w:rsidP="00C26560">
                <w:pPr>
                  <w:bidi/>
                  <w:spacing w:after="0" w:line="240" w:lineRule="auto"/>
                  <w:jc w:val="center"/>
                  <w:rPr>
                    <w:rFonts w:ascii="Segoe UI" w:eastAsia="Times New Roman" w:hAnsi="Segoe UI" w:cs="Segoe UI"/>
                    <w:color w:val="000000"/>
                    <w:sz w:val="22"/>
                    <w:rtl/>
                    <w:lang w:val="en-CA" w:eastAsia="zh-CN" w:bidi="ar-SA"/>
                  </w:rPr>
                </w:pPr>
                <w:r w:rsidRPr="00B64886">
                  <w:rPr>
                    <w:rFonts w:ascii="Segoe UI Symbol" w:eastAsia="MS Gothic" w:hAnsi="Segoe UI Symbol" w:cs="Segoe UI Symbol" w:hint="cs"/>
                    <w:color w:val="000000"/>
                    <w:sz w:val="22"/>
                    <w:rtl/>
                    <w:lang w:val="en-CA" w:eastAsia="zh-CN" w:bidi="ar-SA"/>
                  </w:rPr>
                  <w:t>☐</w:t>
                </w:r>
              </w:p>
            </w:tc>
          </w:sdtContent>
        </w:sdt>
      </w:tr>
      <w:tr w:rsidR="00B64886" w:rsidRPr="00347D49" w14:paraId="562679DE" w14:textId="77777777" w:rsidTr="00D23A7D">
        <w:trPr>
          <w:trHeight w:val="720"/>
        </w:trPr>
        <w:tc>
          <w:tcPr>
            <w:tcW w:w="7373" w:type="dxa"/>
            <w:shd w:val="clear" w:color="auto" w:fill="D9D9D9" w:themeFill="background1" w:themeFillShade="D9"/>
            <w:vAlign w:val="center"/>
            <w:hideMark/>
          </w:tcPr>
          <w:p w14:paraId="6C8882BC" w14:textId="77777777" w:rsidR="00B64886" w:rsidRPr="002D587A" w:rsidRDefault="00B64886" w:rsidP="00C26560">
            <w:pPr>
              <w:bidi/>
              <w:spacing w:after="0" w:line="240" w:lineRule="auto"/>
              <w:jc w:val="both"/>
              <w:rPr>
                <w:rFonts w:ascii="Segoe UI" w:hAnsi="Segoe UI" w:cs="Noto Sans Arabic Light"/>
                <w:color w:val="auto"/>
                <w:sz w:val="22"/>
                <w:rtl/>
                <w:lang w:bidi="ar-SY"/>
              </w:rPr>
            </w:pPr>
            <w:r w:rsidRPr="002D587A">
              <w:rPr>
                <w:rFonts w:ascii="Segoe UI" w:hAnsi="Segoe UI" w:cs="Noto Sans Arabic Light"/>
                <w:color w:val="auto"/>
                <w:sz w:val="22"/>
                <w:rtl/>
                <w:lang w:bidi="ar-SY"/>
              </w:rPr>
              <w:t>توفر للإدارة القدرة على مراقبة ظروف عمل المصعد عن بعد لاتخاذ الإجراءات المناسبة.</w:t>
            </w:r>
          </w:p>
        </w:tc>
        <w:tc>
          <w:tcPr>
            <w:tcW w:w="2428" w:type="dxa"/>
            <w:shd w:val="clear" w:color="auto" w:fill="D9D9D9" w:themeFill="background1" w:themeFillShade="D9"/>
            <w:vAlign w:val="center"/>
            <w:hideMark/>
          </w:tcPr>
          <w:p w14:paraId="4C0C64B3"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وحدة المراقبة</w:t>
            </w:r>
          </w:p>
        </w:tc>
        <w:sdt>
          <w:sdtPr>
            <w:rPr>
              <w:rFonts w:ascii="Segoe UI" w:eastAsia="Times New Roman" w:hAnsi="Segoe UI" w:cs="Segoe UI"/>
              <w:color w:val="000000"/>
              <w:sz w:val="22"/>
              <w:rtl/>
              <w:lang w:val="en-CA" w:eastAsia="zh-CN" w:bidi="ar-SA"/>
            </w:rPr>
            <w:id w:val="-865831408"/>
            <w14:checkbox>
              <w14:checked w14:val="0"/>
              <w14:checkedState w14:val="2612" w14:font="MS Gothic"/>
              <w14:uncheckedState w14:val="2610" w14:font="MS Gothic"/>
            </w14:checkbox>
          </w:sdtPr>
          <w:sdtEndPr/>
          <w:sdtContent>
            <w:tc>
              <w:tcPr>
                <w:tcW w:w="665" w:type="dxa"/>
                <w:shd w:val="clear" w:color="auto" w:fill="D9D9D9" w:themeFill="background1" w:themeFillShade="D9"/>
                <w:vAlign w:val="center"/>
              </w:tcPr>
              <w:p w14:paraId="1280115B" w14:textId="69B30E06" w:rsidR="00B64886" w:rsidRPr="00B64886" w:rsidRDefault="00D23A7D" w:rsidP="00C26560">
                <w:pPr>
                  <w:bidi/>
                  <w:spacing w:after="0" w:line="240" w:lineRule="auto"/>
                  <w:jc w:val="center"/>
                  <w:rPr>
                    <w:rFonts w:ascii="Segoe UI" w:eastAsia="Times New Roman" w:hAnsi="Segoe UI" w:cs="Segoe UI"/>
                    <w:color w:val="000000"/>
                    <w:sz w:val="22"/>
                    <w:rtl/>
                    <w:lang w:val="en-CA" w:eastAsia="zh-CN" w:bidi="ar-SA"/>
                  </w:rPr>
                </w:pPr>
                <w:r>
                  <w:rPr>
                    <w:rFonts w:ascii="MS Gothic" w:eastAsia="MS Gothic" w:hAnsi="MS Gothic" w:cs="Segoe UI" w:hint="eastAsia"/>
                    <w:color w:val="000000"/>
                    <w:sz w:val="22"/>
                    <w:rtl/>
                    <w:lang w:val="en-CA" w:eastAsia="zh-CN" w:bidi="ar-SA"/>
                  </w:rPr>
                  <w:t>☐</w:t>
                </w:r>
              </w:p>
            </w:tc>
          </w:sdtContent>
        </w:sdt>
      </w:tr>
      <w:tr w:rsidR="00B64886" w:rsidRPr="00347D49" w14:paraId="2B4549F2" w14:textId="77777777" w:rsidTr="00913029">
        <w:trPr>
          <w:trHeight w:val="720"/>
        </w:trPr>
        <w:tc>
          <w:tcPr>
            <w:tcW w:w="7373" w:type="dxa"/>
            <w:shd w:val="clear" w:color="auto" w:fill="auto"/>
            <w:vAlign w:val="center"/>
          </w:tcPr>
          <w:p w14:paraId="1D1E2120" w14:textId="77777777" w:rsidR="00B64886" w:rsidRPr="002D587A" w:rsidRDefault="00B64886" w:rsidP="00C26560">
            <w:pPr>
              <w:bidi/>
              <w:spacing w:after="0" w:line="240" w:lineRule="auto"/>
              <w:rPr>
                <w:rFonts w:ascii="Segoe UI" w:hAnsi="Segoe UI" w:cs="Noto Sans Arabic Light"/>
                <w:color w:val="auto"/>
                <w:sz w:val="22"/>
                <w:rtl/>
                <w:lang w:bidi="ar-SY"/>
              </w:rPr>
            </w:pPr>
            <w:r w:rsidRPr="002D587A">
              <w:rPr>
                <w:rFonts w:ascii="Segoe UI" w:hAnsi="Segoe UI" w:cs="Noto Sans Arabic Light"/>
                <w:color w:val="auto"/>
                <w:sz w:val="22"/>
                <w:rtl/>
                <w:lang w:bidi="ar-SY"/>
              </w:rPr>
              <w:t>يزود المصعد بإنترفون للاتصال الداخلي موصول بخمس نقاط (داخل الصاعدة، فوق الصاعدة، الحفرة أسفل البئر، لوحة التحكم، غرفة المراقبة).</w:t>
            </w:r>
          </w:p>
        </w:tc>
        <w:tc>
          <w:tcPr>
            <w:tcW w:w="2428" w:type="dxa"/>
            <w:shd w:val="clear" w:color="auto" w:fill="auto"/>
            <w:vAlign w:val="center"/>
          </w:tcPr>
          <w:p w14:paraId="27E99C8C" w14:textId="77777777" w:rsidR="00B64886" w:rsidRPr="00F07575" w:rsidRDefault="00B64886" w:rsidP="00C26560">
            <w:pPr>
              <w:bidi/>
              <w:spacing w:after="0" w:line="240"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جهاز اتصال داخلي</w:t>
            </w:r>
          </w:p>
        </w:tc>
        <w:sdt>
          <w:sdtPr>
            <w:rPr>
              <w:rFonts w:ascii="Segoe UI" w:eastAsia="Times New Roman" w:hAnsi="Segoe UI" w:cs="Segoe UI"/>
              <w:color w:val="000000"/>
              <w:sz w:val="22"/>
              <w:rtl/>
              <w:lang w:val="en-CA" w:eastAsia="zh-CN" w:bidi="ar-SA"/>
            </w:rPr>
            <w:id w:val="1463071348"/>
            <w14:checkbox>
              <w14:checked w14:val="0"/>
              <w14:checkedState w14:val="2612" w14:font="MS Gothic"/>
              <w14:uncheckedState w14:val="2610" w14:font="MS Gothic"/>
            </w14:checkbox>
          </w:sdtPr>
          <w:sdtEndPr/>
          <w:sdtContent>
            <w:tc>
              <w:tcPr>
                <w:tcW w:w="665" w:type="dxa"/>
                <w:shd w:val="clear" w:color="auto" w:fill="auto"/>
                <w:vAlign w:val="center"/>
              </w:tcPr>
              <w:p w14:paraId="48276B1E" w14:textId="3344C1D8" w:rsidR="00B64886" w:rsidRPr="00B64886" w:rsidRDefault="009007F4" w:rsidP="00C26560">
                <w:pPr>
                  <w:bidi/>
                  <w:spacing w:after="0" w:line="240" w:lineRule="auto"/>
                  <w:jc w:val="center"/>
                  <w:rPr>
                    <w:rFonts w:ascii="Segoe UI" w:eastAsia="Times New Roman" w:hAnsi="Segoe UI" w:cs="Segoe UI"/>
                    <w:color w:val="000000"/>
                    <w:sz w:val="22"/>
                    <w:rtl/>
                    <w:lang w:val="en-CA" w:eastAsia="zh-CN" w:bidi="ar-SA"/>
                  </w:rPr>
                </w:pPr>
                <w:r>
                  <w:rPr>
                    <w:rFonts w:ascii="MS Gothic" w:eastAsia="MS Gothic" w:hAnsi="MS Gothic" w:cs="Segoe UI" w:hint="eastAsia"/>
                    <w:color w:val="000000"/>
                    <w:sz w:val="22"/>
                    <w:rtl/>
                    <w:lang w:val="en-CA" w:eastAsia="zh-CN" w:bidi="ar-SA"/>
                  </w:rPr>
                  <w:t>☐</w:t>
                </w:r>
              </w:p>
            </w:tc>
          </w:sdtContent>
        </w:sdt>
      </w:tr>
    </w:tbl>
    <w:p w14:paraId="1BB6E7FB" w14:textId="77777777" w:rsidR="00B64886" w:rsidRDefault="00B64886" w:rsidP="00B64886">
      <w:pPr>
        <w:bidi/>
        <w:rPr>
          <w:rFonts w:ascii="Segoe UI" w:hAnsi="Segoe UI" w:cs="Noto Sans Arabic Medium"/>
          <w:b/>
          <w:bCs/>
          <w:sz w:val="24"/>
          <w:szCs w:val="24"/>
          <w:lang w:bidi="ar-SA"/>
        </w:rPr>
      </w:pPr>
    </w:p>
    <w:p w14:paraId="5D2D5CB3" w14:textId="77777777" w:rsidR="00B64886" w:rsidRDefault="00B64886" w:rsidP="00B64886">
      <w:pPr>
        <w:bidi/>
        <w:rPr>
          <w:rFonts w:ascii="Segoe UI" w:hAnsi="Segoe UI" w:cs="Noto Sans Arabic Medium"/>
          <w:b/>
          <w:bCs/>
          <w:sz w:val="24"/>
          <w:szCs w:val="24"/>
          <w:rtl/>
          <w:lang w:bidi="ar-SA"/>
        </w:rPr>
      </w:pPr>
    </w:p>
    <w:p w14:paraId="6ACF9F92" w14:textId="77777777" w:rsidR="00FD370C" w:rsidRDefault="00FD370C" w:rsidP="00FD370C">
      <w:pPr>
        <w:bidi/>
        <w:rPr>
          <w:rFonts w:ascii="Segoe UI" w:hAnsi="Segoe UI" w:cs="Noto Sans Arabic Medium"/>
          <w:b/>
          <w:bCs/>
          <w:sz w:val="24"/>
          <w:szCs w:val="24"/>
          <w:rtl/>
          <w:lang w:bidi="ar-SA"/>
        </w:rPr>
      </w:pPr>
    </w:p>
    <w:p w14:paraId="520EC084" w14:textId="77777777" w:rsidR="00B64886" w:rsidRPr="00B64886" w:rsidRDefault="00B64886" w:rsidP="00B64886">
      <w:pPr>
        <w:bidi/>
        <w:rPr>
          <w:rFonts w:ascii="Segoe UI" w:hAnsi="Segoe UI" w:cs="Noto Sans Arabic Medium"/>
          <w:b/>
          <w:bCs/>
          <w:sz w:val="24"/>
          <w:szCs w:val="24"/>
          <w:lang w:bidi="ar-SA"/>
        </w:rPr>
      </w:pPr>
    </w:p>
    <w:tbl>
      <w:tblPr>
        <w:tblStyle w:val="a3"/>
        <w:tblpPr w:leftFromText="181" w:rightFromText="181" w:vertAnchor="text" w:horzAnchor="page" w:tblpXSpec="center" w:tblpY="1"/>
        <w:tblOverlap w:val="never"/>
        <w:bidiVisual/>
        <w:tblW w:w="10471" w:type="dxa"/>
        <w:tblLook w:val="04A0" w:firstRow="1" w:lastRow="0" w:firstColumn="1" w:lastColumn="0" w:noHBand="0" w:noVBand="1"/>
      </w:tblPr>
      <w:tblGrid>
        <w:gridCol w:w="2379"/>
        <w:gridCol w:w="8092"/>
      </w:tblGrid>
      <w:tr w:rsidR="00B64886" w:rsidRPr="00347D49" w14:paraId="632AD4F8" w14:textId="77777777" w:rsidTr="00913029">
        <w:trPr>
          <w:trHeight w:val="576"/>
        </w:trPr>
        <w:tc>
          <w:tcPr>
            <w:tcW w:w="10471" w:type="dxa"/>
            <w:gridSpan w:val="2"/>
            <w:shd w:val="clear" w:color="auto" w:fill="262626" w:themeFill="text1" w:themeFillTint="D9"/>
          </w:tcPr>
          <w:p w14:paraId="38FD296C" w14:textId="77777777" w:rsidR="00B64886" w:rsidRPr="00B64886" w:rsidRDefault="00B64886" w:rsidP="00B64886">
            <w:pPr>
              <w:bidi/>
              <w:spacing w:before="0" w:line="240" w:lineRule="auto"/>
              <w:jc w:val="center"/>
              <w:rPr>
                <w:rFonts w:ascii="Segoe UI" w:eastAsia="Times New Roman" w:hAnsi="Segoe UI" w:cs="Noto Sans Arabic Light"/>
                <w:b/>
                <w:bCs/>
                <w:color w:val="FFFFFF" w:themeColor="background1"/>
                <w:sz w:val="22"/>
                <w:rtl/>
                <w:lang w:bidi="ar-SA"/>
              </w:rPr>
            </w:pPr>
            <w:r w:rsidRPr="00B64886">
              <w:rPr>
                <w:rFonts w:ascii="Segoe UI" w:eastAsia="Times New Roman" w:hAnsi="Segoe UI" w:cs="Noto Sans Arabic Light"/>
                <w:b/>
                <w:bCs/>
                <w:color w:val="FFFFFF" w:themeColor="background1"/>
                <w:sz w:val="22"/>
                <w:rtl/>
                <w:lang w:bidi="ar-SA"/>
              </w:rPr>
              <w:t>أحكام عامة</w:t>
            </w:r>
          </w:p>
        </w:tc>
      </w:tr>
      <w:tr w:rsidR="00B64886" w:rsidRPr="00347D49" w14:paraId="1CCEC632" w14:textId="77777777" w:rsidTr="00913029">
        <w:trPr>
          <w:trHeight w:val="1114"/>
        </w:trPr>
        <w:tc>
          <w:tcPr>
            <w:tcW w:w="2379" w:type="dxa"/>
            <w:shd w:val="clear" w:color="auto" w:fill="auto"/>
          </w:tcPr>
          <w:p w14:paraId="7D392BE5" w14:textId="77777777" w:rsidR="00B64886" w:rsidRPr="00D23A7D" w:rsidRDefault="00B64886" w:rsidP="00B64886">
            <w:pPr>
              <w:bidi/>
              <w:spacing w:before="0" w:line="240" w:lineRule="auto"/>
              <w:jc w:val="center"/>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النشرات الفنية</w:t>
            </w:r>
          </w:p>
        </w:tc>
        <w:tc>
          <w:tcPr>
            <w:tcW w:w="8092" w:type="dxa"/>
            <w:shd w:val="clear" w:color="auto" w:fill="auto"/>
            <w:noWrap/>
          </w:tcPr>
          <w:p w14:paraId="1555EF6C" w14:textId="77777777" w:rsidR="00B64886" w:rsidRPr="002D587A" w:rsidRDefault="00B64886" w:rsidP="00B64886">
            <w:pPr>
              <w:tabs>
                <w:tab w:val="right" w:pos="360"/>
              </w:tabs>
              <w:bidi/>
              <w:spacing w:before="120" w:after="120" w:line="240" w:lineRule="auto"/>
              <w:jc w:val="both"/>
              <w:outlineLvl w:val="0"/>
              <w:rPr>
                <w:rFonts w:ascii="Segoe UI" w:hAnsi="Segoe UI" w:cs="Noto Sans Arabic Light"/>
                <w:color w:val="auto"/>
                <w:sz w:val="22"/>
                <w:rtl/>
                <w:lang w:bidi="ar-SY"/>
              </w:rPr>
            </w:pPr>
            <w:r w:rsidRPr="002D587A">
              <w:rPr>
                <w:rFonts w:ascii="Segoe UI" w:hAnsi="Segoe UI" w:cs="Noto Sans Arabic Light"/>
                <w:color w:val="auto"/>
                <w:sz w:val="22"/>
                <w:rtl/>
                <w:lang w:bidi="ar-SY"/>
              </w:rPr>
              <w:t xml:space="preserve">تعتبر النشرات الفنية الصادرة عن شركة </w:t>
            </w:r>
            <w:r w:rsidRPr="002D587A">
              <w:rPr>
                <w:rFonts w:ascii="Segoe UI" w:hAnsi="Segoe UI" w:cs="Noto Sans Arabic Light"/>
                <w:color w:val="auto"/>
                <w:sz w:val="22"/>
                <w:lang w:bidi="ar-SY"/>
              </w:rPr>
              <w:t>SHARP</w:t>
            </w:r>
            <w:r w:rsidRPr="002D587A">
              <w:rPr>
                <w:rFonts w:ascii="Segoe UI" w:hAnsi="Segoe UI" w:cs="Noto Sans Arabic Light"/>
                <w:color w:val="auto"/>
                <w:sz w:val="22"/>
                <w:rtl/>
                <w:lang w:bidi="ar-SY"/>
              </w:rPr>
              <w:t xml:space="preserve"> والشركات الموردة للقطع الرئيسية للمصعد جزءاً لا يتجزأ من العرض الفني.</w:t>
            </w:r>
          </w:p>
        </w:tc>
      </w:tr>
      <w:tr w:rsidR="00B64886" w:rsidRPr="00347D49" w14:paraId="06C3E4C4" w14:textId="77777777" w:rsidTr="00D23A7D">
        <w:trPr>
          <w:trHeight w:val="289"/>
        </w:trPr>
        <w:tc>
          <w:tcPr>
            <w:tcW w:w="2379" w:type="dxa"/>
            <w:shd w:val="clear" w:color="auto" w:fill="D9D9D9" w:themeFill="background1" w:themeFillShade="D9"/>
          </w:tcPr>
          <w:p w14:paraId="43963C56" w14:textId="77777777" w:rsidR="00B64886" w:rsidRPr="00D23A7D" w:rsidRDefault="00B64886" w:rsidP="00B64886">
            <w:pPr>
              <w:bidi/>
              <w:spacing w:before="0" w:line="240" w:lineRule="auto"/>
              <w:jc w:val="center"/>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المخططات التنفيذية</w:t>
            </w:r>
          </w:p>
        </w:tc>
        <w:tc>
          <w:tcPr>
            <w:tcW w:w="8092" w:type="dxa"/>
            <w:shd w:val="clear" w:color="auto" w:fill="D9D9D9" w:themeFill="background1" w:themeFillShade="D9"/>
            <w:noWrap/>
          </w:tcPr>
          <w:p w14:paraId="759596B7" w14:textId="77777777" w:rsidR="00B64886" w:rsidRPr="002D587A" w:rsidRDefault="00B64886" w:rsidP="00B64886">
            <w:pPr>
              <w:tabs>
                <w:tab w:val="right" w:pos="360"/>
              </w:tabs>
              <w:bidi/>
              <w:spacing w:before="120" w:after="120" w:line="240" w:lineRule="auto"/>
              <w:jc w:val="both"/>
              <w:outlineLvl w:val="0"/>
              <w:rPr>
                <w:rFonts w:ascii="Segoe UI" w:hAnsi="Segoe UI" w:cs="Noto Sans Arabic Light"/>
                <w:color w:val="auto"/>
                <w:sz w:val="22"/>
                <w:rtl/>
                <w:lang w:bidi="ar-SY"/>
              </w:rPr>
            </w:pPr>
            <w:r w:rsidRPr="002D587A">
              <w:rPr>
                <w:rFonts w:ascii="Segoe UI" w:hAnsi="Segoe UI" w:cs="Noto Sans Arabic Light"/>
                <w:color w:val="auto"/>
                <w:sz w:val="22"/>
                <w:rtl/>
                <w:lang w:bidi="ar-SY"/>
              </w:rPr>
              <w:t>يقوم المورد بإصدار المخططات التنفيذية عند الاتفاق على كافة الأمور الفنية والمالية ويتم توقيعها من قبل الفريقين المتعاقدين، وتعتبر المخططات التنفيذية جزءاً لا يتجزأ من العقد وتعتبر ملحقاً له.</w:t>
            </w:r>
          </w:p>
        </w:tc>
      </w:tr>
      <w:tr w:rsidR="00B64886" w:rsidRPr="00347D49" w14:paraId="2509C900" w14:textId="77777777" w:rsidTr="00913029">
        <w:trPr>
          <w:trHeight w:val="71"/>
        </w:trPr>
        <w:tc>
          <w:tcPr>
            <w:tcW w:w="2379" w:type="dxa"/>
            <w:shd w:val="clear" w:color="auto" w:fill="auto"/>
          </w:tcPr>
          <w:p w14:paraId="242BF777" w14:textId="77777777" w:rsidR="00B64886" w:rsidRPr="00D23A7D" w:rsidRDefault="00B64886" w:rsidP="00B64886">
            <w:pPr>
              <w:bidi/>
              <w:spacing w:before="0" w:line="240" w:lineRule="auto"/>
              <w:jc w:val="center"/>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القوة القاهرة</w:t>
            </w:r>
          </w:p>
        </w:tc>
        <w:tc>
          <w:tcPr>
            <w:tcW w:w="8092" w:type="dxa"/>
            <w:shd w:val="clear" w:color="auto" w:fill="auto"/>
            <w:noWrap/>
          </w:tcPr>
          <w:p w14:paraId="45C155EA" w14:textId="77777777" w:rsidR="00B64886" w:rsidRPr="002D587A" w:rsidRDefault="00B64886" w:rsidP="00B64886">
            <w:pPr>
              <w:tabs>
                <w:tab w:val="right" w:pos="360"/>
              </w:tabs>
              <w:bidi/>
              <w:spacing w:before="120" w:after="120" w:line="240" w:lineRule="auto"/>
              <w:jc w:val="both"/>
              <w:outlineLvl w:val="0"/>
              <w:rPr>
                <w:rFonts w:ascii="Segoe UI" w:hAnsi="Segoe UI" w:cs="Noto Sans Arabic Light"/>
                <w:color w:val="auto"/>
                <w:sz w:val="22"/>
                <w:lang w:bidi="ar-SY"/>
              </w:rPr>
            </w:pPr>
            <w:r w:rsidRPr="002D587A">
              <w:rPr>
                <w:rFonts w:ascii="Segoe UI" w:hAnsi="Segoe UI" w:cs="Noto Sans Arabic Light"/>
                <w:color w:val="auto"/>
                <w:sz w:val="22"/>
                <w:rtl/>
                <w:lang w:bidi="ar-SY"/>
              </w:rPr>
              <w:t>لا يكون المورد مسؤولاً عن أي ضياع أو عطل أو تأخير نتيجة للأسباب التي يتضمنها مفهوم القوة القاهرة، على سبيل المثال لا الحصر: الحريق، والسرقة، والفيضانات، والشغب، والحروب، والإرهاب، والتخريب، وحوادث القضاء والقدر ...إلخ، أو أية مسببات أخرى خارجة عن سيطرة الشركة.</w:t>
            </w:r>
          </w:p>
        </w:tc>
      </w:tr>
      <w:tr w:rsidR="00B64886" w:rsidRPr="00347D49" w14:paraId="6926D722" w14:textId="77777777" w:rsidTr="00D23A7D">
        <w:trPr>
          <w:trHeight w:val="439"/>
        </w:trPr>
        <w:tc>
          <w:tcPr>
            <w:tcW w:w="2379" w:type="dxa"/>
            <w:shd w:val="clear" w:color="auto" w:fill="D9D9D9" w:themeFill="background1" w:themeFillShade="D9"/>
          </w:tcPr>
          <w:p w14:paraId="0370DA6C" w14:textId="77777777" w:rsidR="00B64886" w:rsidRPr="00D23A7D" w:rsidRDefault="00B64886" w:rsidP="00B64886">
            <w:pPr>
              <w:bidi/>
              <w:spacing w:before="0" w:line="240" w:lineRule="auto"/>
              <w:jc w:val="center"/>
              <w:rPr>
                <w:rFonts w:ascii="Segoe UI" w:hAnsi="Segoe UI" w:cs="Noto Sans Arabic Medium"/>
                <w:b/>
                <w:bCs/>
                <w:color w:val="auto"/>
                <w:sz w:val="24"/>
                <w:szCs w:val="24"/>
                <w:rtl/>
                <w:lang w:bidi="ar-SY"/>
              </w:rPr>
            </w:pPr>
            <w:r w:rsidRPr="00D23A7D">
              <w:rPr>
                <w:rFonts w:ascii="Segoe UI" w:hAnsi="Segoe UI" w:cs="Noto Sans Arabic Medium"/>
                <w:b/>
                <w:bCs/>
                <w:color w:val="auto"/>
                <w:sz w:val="24"/>
                <w:szCs w:val="24"/>
                <w:rtl/>
                <w:lang w:bidi="ar-SY"/>
              </w:rPr>
              <w:t>التخزين</w:t>
            </w:r>
          </w:p>
        </w:tc>
        <w:tc>
          <w:tcPr>
            <w:tcW w:w="8092" w:type="dxa"/>
            <w:shd w:val="clear" w:color="auto" w:fill="D9D9D9" w:themeFill="background1" w:themeFillShade="D9"/>
            <w:noWrap/>
          </w:tcPr>
          <w:p w14:paraId="1B781769" w14:textId="77777777" w:rsidR="00B64886" w:rsidRPr="002D587A" w:rsidRDefault="00B64886" w:rsidP="00B64886">
            <w:pPr>
              <w:tabs>
                <w:tab w:val="right" w:pos="360"/>
              </w:tabs>
              <w:bidi/>
              <w:spacing w:before="120" w:after="120" w:line="240" w:lineRule="auto"/>
              <w:jc w:val="both"/>
              <w:outlineLvl w:val="0"/>
              <w:rPr>
                <w:rFonts w:ascii="Segoe UI" w:hAnsi="Segoe UI" w:cs="Noto Sans Arabic Light"/>
                <w:color w:val="auto"/>
                <w:sz w:val="22"/>
                <w:rtl/>
              </w:rPr>
            </w:pPr>
            <w:r w:rsidRPr="002D587A">
              <w:rPr>
                <w:rFonts w:ascii="Segoe UI" w:hAnsi="Segoe UI" w:cs="Noto Sans Arabic Light"/>
                <w:color w:val="auto"/>
                <w:sz w:val="22"/>
                <w:rtl/>
                <w:lang w:bidi="ar-SY"/>
              </w:rPr>
              <w:t>يلتزم الزبون عند وصول البضاعة بتوفير موقع تخزين مناسب. وفي حال جاهزية البضاعة للتسليم في أرض الموقع ولم يقم الزبون بالاستلام، يتوجب على الزبون في هذه الحالة دفع مبلغ شهري لقاء أجرة التخزين والنقل والتأمين على البضاعة.</w:t>
            </w:r>
          </w:p>
        </w:tc>
      </w:tr>
    </w:tbl>
    <w:p w14:paraId="1D0CCB97" w14:textId="152DE36F" w:rsidR="007D14A4" w:rsidRPr="00444A1B" w:rsidRDefault="007D14A4" w:rsidP="00FD370C">
      <w:pPr>
        <w:bidi/>
        <w:rPr>
          <w:rFonts w:ascii="Segoe UI" w:hAnsi="Segoe UI" w:cs="Segoe UI"/>
          <w:color w:val="auto"/>
          <w:sz w:val="24"/>
          <w:szCs w:val="24"/>
          <w:lang w:bidi="ar-SY"/>
        </w:rPr>
      </w:pPr>
    </w:p>
    <w:p w14:paraId="3429005A" w14:textId="77777777" w:rsidR="00FD370C" w:rsidRDefault="00FD370C" w:rsidP="007D14A4">
      <w:pPr>
        <w:bidi/>
        <w:rPr>
          <w:rFonts w:ascii="Segoe UI" w:eastAsia="Times New Roman" w:hAnsi="Segoe UI" w:cs="Noto Sans Arabic Medium"/>
          <w:b/>
          <w:bCs/>
          <w:color w:val="auto"/>
          <w:sz w:val="24"/>
          <w:szCs w:val="24"/>
          <w:rtl/>
          <w:lang w:bidi="ar-SA"/>
        </w:rPr>
      </w:pPr>
    </w:p>
    <w:p w14:paraId="133213C4" w14:textId="77777777" w:rsidR="00FD370C" w:rsidRDefault="00FD370C" w:rsidP="00FD370C">
      <w:pPr>
        <w:bidi/>
        <w:rPr>
          <w:rFonts w:ascii="Segoe UI" w:eastAsia="Times New Roman" w:hAnsi="Segoe UI" w:cs="Noto Sans Arabic Medium"/>
          <w:b/>
          <w:bCs/>
          <w:color w:val="auto"/>
          <w:sz w:val="24"/>
          <w:szCs w:val="24"/>
          <w:rtl/>
          <w:lang w:bidi="ar-SA"/>
        </w:rPr>
      </w:pPr>
    </w:p>
    <w:p w14:paraId="726757DE" w14:textId="77777777" w:rsidR="00FD370C" w:rsidRDefault="00FD370C" w:rsidP="00FD370C">
      <w:pPr>
        <w:bidi/>
        <w:rPr>
          <w:rFonts w:ascii="Segoe UI" w:eastAsia="Times New Roman" w:hAnsi="Segoe UI" w:cs="Noto Sans Arabic Medium"/>
          <w:b/>
          <w:bCs/>
          <w:color w:val="auto"/>
          <w:sz w:val="24"/>
          <w:szCs w:val="24"/>
          <w:rtl/>
          <w:lang w:bidi="ar-SA"/>
        </w:rPr>
      </w:pPr>
    </w:p>
    <w:p w14:paraId="5EEE8867" w14:textId="77777777" w:rsidR="00FD370C" w:rsidRDefault="00FD370C" w:rsidP="00FD370C">
      <w:pPr>
        <w:bidi/>
        <w:rPr>
          <w:rFonts w:ascii="Segoe UI" w:eastAsia="Times New Roman" w:hAnsi="Segoe UI" w:cs="Noto Sans Arabic Medium"/>
          <w:b/>
          <w:bCs/>
          <w:color w:val="auto"/>
          <w:sz w:val="24"/>
          <w:szCs w:val="24"/>
          <w:rtl/>
          <w:lang w:bidi="ar-SA"/>
        </w:rPr>
      </w:pPr>
    </w:p>
    <w:p w14:paraId="45651146" w14:textId="77777777" w:rsidR="00FD370C" w:rsidRDefault="00FD370C" w:rsidP="00FD370C">
      <w:pPr>
        <w:bidi/>
        <w:rPr>
          <w:rFonts w:ascii="Segoe UI" w:eastAsia="Times New Roman" w:hAnsi="Segoe UI" w:cs="Noto Sans Arabic Medium"/>
          <w:b/>
          <w:bCs/>
          <w:color w:val="auto"/>
          <w:sz w:val="24"/>
          <w:szCs w:val="24"/>
          <w:rtl/>
          <w:lang w:bidi="ar-SA"/>
        </w:rPr>
      </w:pPr>
    </w:p>
    <w:p w14:paraId="3166281F" w14:textId="77777777" w:rsidR="00FD370C" w:rsidRDefault="00FD370C" w:rsidP="00FD370C">
      <w:pPr>
        <w:bidi/>
        <w:rPr>
          <w:rFonts w:ascii="Segoe UI" w:eastAsia="Times New Roman" w:hAnsi="Segoe UI" w:cs="Noto Sans Arabic Medium"/>
          <w:b/>
          <w:bCs/>
          <w:color w:val="auto"/>
          <w:sz w:val="24"/>
          <w:szCs w:val="24"/>
          <w:rtl/>
          <w:lang w:bidi="ar-SA"/>
        </w:rPr>
      </w:pPr>
    </w:p>
    <w:p w14:paraId="12CD271C" w14:textId="77777777" w:rsidR="00FD370C" w:rsidRDefault="00FD370C" w:rsidP="00FD370C">
      <w:pPr>
        <w:bidi/>
        <w:rPr>
          <w:rFonts w:ascii="Segoe UI" w:eastAsia="Times New Roman" w:hAnsi="Segoe UI" w:cs="Noto Sans Arabic Medium"/>
          <w:b/>
          <w:bCs/>
          <w:color w:val="auto"/>
          <w:sz w:val="24"/>
          <w:szCs w:val="24"/>
          <w:rtl/>
          <w:lang w:bidi="ar-SA"/>
        </w:rPr>
      </w:pPr>
    </w:p>
    <w:p w14:paraId="7AD2F667" w14:textId="51547DAD" w:rsidR="00B64886" w:rsidRDefault="00B64886" w:rsidP="00FD370C">
      <w:pPr>
        <w:bidi/>
        <w:rPr>
          <w:rFonts w:ascii="Segoe UI" w:eastAsia="Times New Roman" w:hAnsi="Segoe UI" w:cs="Noto Sans Arabic Light"/>
          <w:b/>
          <w:bCs/>
          <w:color w:val="auto"/>
          <w:sz w:val="24"/>
          <w:szCs w:val="24"/>
          <w:rtl/>
          <w:lang w:val="en-CA" w:eastAsia="zh-CN" w:bidi="ar-SA"/>
        </w:rPr>
      </w:pPr>
      <w:r w:rsidRPr="00B64886">
        <w:rPr>
          <w:rFonts w:ascii="Segoe UI" w:eastAsia="Times New Roman" w:hAnsi="Segoe UI" w:cs="Noto Sans Arabic Medium"/>
          <w:b/>
          <w:bCs/>
          <w:color w:val="auto"/>
          <w:sz w:val="24"/>
          <w:szCs w:val="24"/>
          <w:rtl/>
          <w:lang w:bidi="ar-SA"/>
        </w:rPr>
        <w:lastRenderedPageBreak/>
        <w:t>مسؤوليات المقدم والمنفذ</w:t>
      </w:r>
      <w:r w:rsidRPr="00B64886">
        <w:rPr>
          <w:rFonts w:ascii="Segoe UI" w:eastAsia="Times New Roman" w:hAnsi="Segoe UI" w:cs="Noto Sans Arabic Light" w:hint="cs"/>
          <w:b/>
          <w:bCs/>
          <w:color w:val="auto"/>
          <w:sz w:val="24"/>
          <w:szCs w:val="24"/>
          <w:rtl/>
          <w:lang w:bidi="ar-SA"/>
        </w:rPr>
        <w:t xml:space="preserve"> - </w:t>
      </w:r>
      <w:r w:rsidRPr="00B64886">
        <w:rPr>
          <w:rFonts w:ascii="Segoe UI" w:eastAsia="Times New Roman" w:hAnsi="Segoe UI" w:cs="Noto Sans Arabic Light"/>
          <w:b/>
          <w:bCs/>
          <w:color w:val="auto"/>
          <w:sz w:val="24"/>
          <w:szCs w:val="24"/>
          <w:rtl/>
          <w:lang w:val="en-CA" w:eastAsia="zh-CN" w:bidi="ar-SA"/>
        </w:rPr>
        <w:t>العرض يتضمن التزام الشركة المقدمة والمنفذة بما يلي</w:t>
      </w:r>
      <w:r w:rsidR="00BE037D">
        <w:rPr>
          <w:rFonts w:ascii="Segoe UI" w:eastAsia="Times New Roman" w:hAnsi="Segoe UI" w:cs="Noto Sans Arabic Light" w:hint="cs"/>
          <w:b/>
          <w:bCs/>
          <w:color w:val="auto"/>
          <w:sz w:val="24"/>
          <w:szCs w:val="24"/>
          <w:rtl/>
          <w:lang w:val="en-CA" w:eastAsia="zh-CN" w:bidi="ar-SA"/>
        </w:rPr>
        <w:t>:</w:t>
      </w:r>
    </w:p>
    <w:p w14:paraId="376E41E5" w14:textId="77777777"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 xml:space="preserve">توريد بضاعة جديدة غير </w:t>
      </w:r>
      <w:r w:rsidRPr="00B64886">
        <w:rPr>
          <w:rFonts w:ascii="Segoe UI" w:eastAsia="Times New Roman" w:hAnsi="Segoe UI" w:cs="Noto Sans Arabic Light" w:hint="cs"/>
          <w:color w:val="auto"/>
          <w:sz w:val="20"/>
          <w:szCs w:val="20"/>
          <w:rtl/>
          <w:lang w:val="en-CA" w:eastAsia="zh-CN" w:bidi="ar-SA"/>
        </w:rPr>
        <w:t>مجددة،</w:t>
      </w:r>
      <w:r w:rsidRPr="00B64886">
        <w:rPr>
          <w:rFonts w:ascii="Segoe UI" w:eastAsia="Times New Roman" w:hAnsi="Segoe UI" w:cs="Noto Sans Arabic Light"/>
          <w:color w:val="auto"/>
          <w:sz w:val="20"/>
          <w:szCs w:val="20"/>
          <w:rtl/>
          <w:lang w:val="en-CA" w:eastAsia="zh-CN" w:bidi="ar-SA"/>
        </w:rPr>
        <w:t xml:space="preserve"> مستوردة ومخلصة جمركياً بطريقة نظامية.</w:t>
      </w:r>
    </w:p>
    <w:p w14:paraId="300B3EE1" w14:textId="2CCB7353"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توريد بضاعة مطابقة كمياً ونوعياً للمعدات المطلوبة من قبل الزبون والموافق عليها ضمن العقد والعرض الفني والمخططات التنفيذية،</w:t>
      </w:r>
      <w:r w:rsidRPr="00B64886">
        <w:rPr>
          <w:rFonts w:ascii="Segoe UI" w:eastAsia="Times New Roman" w:hAnsi="Segoe UI" w:cs="Noto Sans Arabic Light"/>
          <w:color w:val="auto"/>
          <w:sz w:val="20"/>
          <w:szCs w:val="20"/>
          <w:rtl/>
          <w:lang w:val="en-CA" w:eastAsia="zh-CN" w:bidi="ar-SY"/>
        </w:rPr>
        <w:t xml:space="preserve"> بعد الموافقة على المخططات التنفيذية</w:t>
      </w:r>
      <w:r w:rsidRPr="00B64886">
        <w:rPr>
          <w:rFonts w:ascii="Segoe UI" w:eastAsia="Times New Roman" w:hAnsi="Segoe UI" w:cs="Noto Sans Arabic Light"/>
          <w:color w:val="auto"/>
          <w:sz w:val="20"/>
          <w:szCs w:val="20"/>
          <w:rtl/>
          <w:lang w:val="en-CA" w:eastAsia="zh-CN" w:bidi="ar-SA"/>
        </w:rPr>
        <w:t xml:space="preserve"> وضمن الفترة الزمنية المتفق عليها عقدياً.</w:t>
      </w:r>
    </w:p>
    <w:p w14:paraId="61528CA4" w14:textId="743C8C79"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تقديم التجهيزات مطابقة للعرض الفني والمخططات والمقاييس والكودات العالمية المعتمدة.</w:t>
      </w:r>
    </w:p>
    <w:p w14:paraId="7B8B884C" w14:textId="04DE29F8"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إيصال البضاعة إلى أرض المشروع بحالة فنية جيدة ومطابقة للمواصفات.</w:t>
      </w:r>
    </w:p>
    <w:p w14:paraId="66049200" w14:textId="5861E663"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تركيب البضاعة ضمن الفترة الزمنية المتفق عليها عقدياً.</w:t>
      </w:r>
    </w:p>
    <w:p w14:paraId="1AA76CC6" w14:textId="2404A9DE"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استخدام مهندسين وفرق فنية من ذوي الخبرة الجيدة والسمعة الحسنة والمعرفة الواسعة بطرق التركيب، وذوي التأهيل العالي والقدرة على إنجاز العمل وفق المعايير المطلوبة وبالدقة الكاملة.</w:t>
      </w:r>
    </w:p>
    <w:p w14:paraId="21DC2E6E" w14:textId="3588A53B"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الحفاظ على معايير السلامة المهنية والأمن الصناعي تجنباً لإصابات العمل والحوادث.</w:t>
      </w:r>
    </w:p>
    <w:p w14:paraId="2D176319" w14:textId="2D80DAC1"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ضمان المعدات المقدمة من كل عطل تصنيعي، واستبدال أية قطع تالفة ناشئة عن سوء التصنيع أو التركيب مجاناً خلال فترة الضمان.</w:t>
      </w:r>
    </w:p>
    <w:p w14:paraId="2C772BCC" w14:textId="3A97AF93" w:rsidR="00B64886"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الالتزام بالصيانة الدورية والوقائية والاستجابة السريعة لحالات الطوارئ عبر فنيين مؤهلين ومدربين على أعلى مستوى.</w:t>
      </w:r>
    </w:p>
    <w:p w14:paraId="3D38D514" w14:textId="2893C28D" w:rsidR="00B64886" w:rsidRPr="0072768F" w:rsidRDefault="00B64886" w:rsidP="00B64886">
      <w:pPr>
        <w:pStyle w:val="ac"/>
        <w:numPr>
          <w:ilvl w:val="0"/>
          <w:numId w:val="45"/>
        </w:numPr>
        <w:bidi/>
        <w:spacing w:after="0" w:line="240" w:lineRule="auto"/>
        <w:rPr>
          <w:rFonts w:ascii="Segoe UI" w:eastAsia="Times New Roman" w:hAnsi="Segoe UI" w:cs="Noto Sans Arabic Light"/>
          <w:color w:val="auto"/>
          <w:sz w:val="20"/>
          <w:szCs w:val="20"/>
          <w:lang w:val="en-CA" w:eastAsia="zh-CN" w:bidi="ar-SA"/>
        </w:rPr>
      </w:pPr>
      <w:r w:rsidRPr="00B64886">
        <w:rPr>
          <w:rFonts w:ascii="Segoe UI" w:eastAsia="Times New Roman" w:hAnsi="Segoe UI" w:cs="Noto Sans Arabic Light"/>
          <w:color w:val="auto"/>
          <w:sz w:val="20"/>
          <w:szCs w:val="20"/>
          <w:rtl/>
          <w:lang w:val="en-CA" w:eastAsia="zh-CN" w:bidi="ar-SA"/>
        </w:rPr>
        <w:t xml:space="preserve">تلتزم الشركة بتقديم وتركيب الجوائز المعدنية في بئر مصعد الدوبلكس </w:t>
      </w:r>
      <w:r w:rsidRPr="00B64886">
        <w:rPr>
          <w:rFonts w:ascii="Segoe UI" w:eastAsia="Times New Roman" w:hAnsi="Segoe UI" w:cs="Noto Sans Arabic Light"/>
          <w:color w:val="auto"/>
          <w:sz w:val="20"/>
          <w:szCs w:val="20"/>
          <w:rtl/>
          <w:lang w:eastAsia="zh-CN" w:bidi="ar-SY"/>
        </w:rPr>
        <w:t>اللازمة لتركيب السكك وفق المخططات التنفيذية إن وجد.</w:t>
      </w:r>
    </w:p>
    <w:p w14:paraId="721D3F1D" w14:textId="726B850C" w:rsidR="0072768F" w:rsidRPr="0072768F" w:rsidRDefault="0072768F" w:rsidP="0072768F">
      <w:pPr>
        <w:pStyle w:val="ac"/>
        <w:numPr>
          <w:ilvl w:val="0"/>
          <w:numId w:val="45"/>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تأمين السقالات اللازمة في البئر.</w:t>
      </w:r>
    </w:p>
    <w:p w14:paraId="62ECBD89" w14:textId="77777777" w:rsidR="00B64886" w:rsidRPr="00B64886" w:rsidRDefault="00B64886" w:rsidP="00B64886">
      <w:pPr>
        <w:pStyle w:val="ac"/>
        <w:bidi/>
        <w:spacing w:after="0" w:line="240" w:lineRule="auto"/>
        <w:rPr>
          <w:rFonts w:ascii="Segoe UI" w:eastAsia="Times New Roman" w:hAnsi="Segoe UI" w:cs="Noto Sans Arabic Light"/>
          <w:color w:val="auto"/>
          <w:sz w:val="20"/>
          <w:szCs w:val="20"/>
          <w:rtl/>
          <w:lang w:val="en-CA" w:eastAsia="zh-CN" w:bidi="ar-SA"/>
        </w:rPr>
      </w:pPr>
    </w:p>
    <w:p w14:paraId="5A81614C" w14:textId="34C9FC78" w:rsidR="00B64886" w:rsidRPr="002D587A" w:rsidRDefault="00B64886" w:rsidP="00B64886">
      <w:pPr>
        <w:bidi/>
        <w:rPr>
          <w:rFonts w:ascii="Segoe UI" w:eastAsia="Times New Roman" w:hAnsi="Segoe UI" w:cs="Noto Sans Arabic Light"/>
          <w:b/>
          <w:bCs/>
          <w:color w:val="auto"/>
          <w:sz w:val="24"/>
          <w:szCs w:val="24"/>
          <w:lang w:eastAsia="zh-CN" w:bidi="ar-SA"/>
        </w:rPr>
      </w:pPr>
      <w:r w:rsidRPr="00B64886">
        <w:rPr>
          <w:rFonts w:ascii="Segoe UI" w:eastAsia="Times New Roman" w:hAnsi="Segoe UI" w:cs="Noto Sans Arabic Medium"/>
          <w:b/>
          <w:bCs/>
          <w:color w:val="auto"/>
          <w:sz w:val="24"/>
          <w:szCs w:val="24"/>
          <w:rtl/>
          <w:lang w:bidi="ar-SA"/>
        </w:rPr>
        <w:t>مسؤوليات الزبون</w:t>
      </w:r>
      <w:r>
        <w:rPr>
          <w:rFonts w:ascii="Segoe UI" w:eastAsia="Times New Roman" w:hAnsi="Segoe UI" w:cs="Segoe UI" w:hint="cs"/>
          <w:b/>
          <w:bCs/>
          <w:color w:val="auto"/>
          <w:sz w:val="28"/>
          <w:szCs w:val="28"/>
          <w:rtl/>
          <w:lang w:val="en-CA" w:eastAsia="zh-CN" w:bidi="ar-SA"/>
        </w:rPr>
        <w:t xml:space="preserve"> </w:t>
      </w:r>
      <w:r w:rsidRPr="00B64886">
        <w:rPr>
          <w:rFonts w:ascii="Segoe UI" w:eastAsia="Times New Roman" w:hAnsi="Segoe UI" w:cs="Noto Sans Arabic Light" w:hint="cs"/>
          <w:b/>
          <w:bCs/>
          <w:color w:val="auto"/>
          <w:sz w:val="24"/>
          <w:szCs w:val="24"/>
          <w:rtl/>
          <w:lang w:val="en-CA" w:eastAsia="zh-CN" w:bidi="ar-SA"/>
        </w:rPr>
        <w:t xml:space="preserve">- </w:t>
      </w:r>
      <w:r w:rsidRPr="00B64886">
        <w:rPr>
          <w:rFonts w:ascii="Segoe UI" w:eastAsia="Times New Roman" w:hAnsi="Segoe UI" w:cs="Noto Sans Arabic Light"/>
          <w:b/>
          <w:bCs/>
          <w:color w:val="auto"/>
          <w:sz w:val="24"/>
          <w:szCs w:val="24"/>
          <w:rtl/>
          <w:lang w:val="en-CA" w:eastAsia="zh-CN" w:bidi="ar-SA"/>
        </w:rPr>
        <w:t>العرض لا يتضمن الإجراءات التالية وهي من مسؤوليات الزبون وتنفذ على نفقته الخاصة</w:t>
      </w:r>
    </w:p>
    <w:p w14:paraId="3DCD29AC" w14:textId="47FDE32A"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بناء البئر مع الدعائم المناسبة وتزويده بالتهوية، من أجل المحافظة على درجة حرارة بين 5 إلى</w:t>
      </w:r>
      <w:r w:rsidRPr="00B64886">
        <w:rPr>
          <w:rFonts w:ascii="Segoe UI" w:hAnsi="Segoe UI" w:cs="Noto Sans Arabic Light" w:hint="cs"/>
          <w:color w:val="auto"/>
          <w:sz w:val="20"/>
          <w:szCs w:val="20"/>
          <w:rtl/>
          <w:lang w:bidi="ar-SY"/>
        </w:rPr>
        <w:t>27</w:t>
      </w:r>
      <w:r w:rsidRPr="00B64886">
        <w:rPr>
          <w:rFonts w:ascii="Segoe UI" w:hAnsi="Segoe UI" w:cs="Noto Sans Arabic Light"/>
          <w:color w:val="auto"/>
          <w:sz w:val="20"/>
          <w:szCs w:val="20"/>
          <w:rtl/>
          <w:lang w:bidi="ar-SY"/>
        </w:rPr>
        <w:t xml:space="preserve"> درجة مئوية.</w:t>
      </w:r>
    </w:p>
    <w:p w14:paraId="02C47332" w14:textId="0D74D57F"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تأمين الإضاءة والتغذية الكهربائية اللازمة لعملية التركيب دون انقطاع وتوصيل الكهرباء إلى موضع الآلات.</w:t>
      </w:r>
    </w:p>
    <w:p w14:paraId="6BF5DBD6" w14:textId="39FA8E59"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يجب أن تبنى أرضية البئر من مواد مانعة للانزلاق وتطلى جدرانها بدهان مضاد للغبار.</w:t>
      </w:r>
    </w:p>
    <w:p w14:paraId="2000ABB9" w14:textId="77777777"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تأمين بئر مصعد نظيف تماماً وتقع على عاتق الزبون كافة الأعمال المدنية الضرورية اللازمة في البئر.</w:t>
      </w:r>
    </w:p>
    <w:p w14:paraId="3B621BB1" w14:textId="4D28C05D"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إغلاق الفتحات حول أبواب البئر بعد إتمام تركيب أبواب المصعد الخارجية.</w:t>
      </w:r>
    </w:p>
    <w:p w14:paraId="591B494B" w14:textId="06D7B929"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تمديد أنابيب الأسلاك والتوصيل بين موضع الآلات وغرفة المراقبة.</w:t>
      </w:r>
    </w:p>
    <w:p w14:paraId="687CD5B9" w14:textId="71890511" w:rsidR="00B64886" w:rsidRPr="00B64886" w:rsidRDefault="00B64886" w:rsidP="00B64886">
      <w:pPr>
        <w:pStyle w:val="ac"/>
        <w:numPr>
          <w:ilvl w:val="0"/>
          <w:numId w:val="46"/>
        </w:numPr>
        <w:bidi/>
        <w:spacing w:after="0" w:line="240" w:lineRule="auto"/>
        <w:rPr>
          <w:rFonts w:ascii="Segoe UI" w:hAnsi="Segoe UI" w:cs="Noto Sans Arabic Light"/>
          <w:color w:val="auto"/>
          <w:sz w:val="20"/>
          <w:szCs w:val="20"/>
          <w:lang w:bidi="ar-SY"/>
        </w:rPr>
      </w:pPr>
      <w:r w:rsidRPr="00B64886">
        <w:rPr>
          <w:rFonts w:ascii="Segoe UI" w:hAnsi="Segoe UI" w:cs="Noto Sans Arabic Light"/>
          <w:color w:val="auto"/>
          <w:sz w:val="20"/>
          <w:szCs w:val="20"/>
          <w:rtl/>
          <w:lang w:bidi="ar-SY"/>
        </w:rPr>
        <w:t>تأمين أمكنة آمنة لحفظ معدات المصاعد والمعدات المستخدمة لتركيب المصاعد (حوالي 20 م2 لكل مصعد).</w:t>
      </w:r>
    </w:p>
    <w:p w14:paraId="3F1DFFCB" w14:textId="77777777" w:rsidR="00B64886" w:rsidRDefault="00B64886" w:rsidP="00B64886">
      <w:pPr>
        <w:bidi/>
        <w:spacing w:after="0" w:line="240" w:lineRule="auto"/>
        <w:rPr>
          <w:rFonts w:ascii="Segoe UI" w:hAnsi="Segoe UI" w:cs="Noto Sans Arabic Light"/>
          <w:color w:val="auto"/>
          <w:sz w:val="20"/>
          <w:szCs w:val="20"/>
          <w:rtl/>
          <w:lang w:bidi="ar-SY"/>
        </w:rPr>
      </w:pPr>
    </w:p>
    <w:p w14:paraId="5669C8AF" w14:textId="77777777" w:rsidR="00B64886" w:rsidRDefault="00B64886" w:rsidP="00B64886">
      <w:pPr>
        <w:bidi/>
        <w:spacing w:after="0" w:line="240" w:lineRule="auto"/>
        <w:rPr>
          <w:rFonts w:ascii="Segoe UI" w:hAnsi="Segoe UI" w:cs="Noto Sans Arabic Light"/>
          <w:color w:val="auto"/>
          <w:sz w:val="20"/>
          <w:szCs w:val="20"/>
          <w:rtl/>
          <w:lang w:bidi="ar-SY"/>
        </w:rPr>
      </w:pPr>
    </w:p>
    <w:p w14:paraId="62D6B3C6" w14:textId="77777777" w:rsidR="00B64886" w:rsidRPr="00B64886" w:rsidRDefault="00B64886" w:rsidP="00B64886">
      <w:pPr>
        <w:bidi/>
        <w:jc w:val="center"/>
        <w:rPr>
          <w:rFonts w:ascii="Segoe UI" w:hAnsi="Segoe UI" w:cs="Noto Sans Arabic SemiBold"/>
          <w:color w:val="auto"/>
          <w:sz w:val="24"/>
          <w:szCs w:val="24"/>
          <w:lang w:bidi="ar-SY"/>
        </w:rPr>
      </w:pPr>
      <w:r w:rsidRPr="00B64886">
        <w:rPr>
          <w:rFonts w:ascii="Segoe UI" w:eastAsia="Times New Roman" w:hAnsi="Segoe UI" w:cs="Noto Sans Arabic SemiBold"/>
          <w:color w:val="auto"/>
          <w:sz w:val="22"/>
          <w:rtl/>
          <w:lang w:val="en-CA" w:eastAsia="zh-CN" w:bidi="ar-SA"/>
        </w:rPr>
        <w:t>يحتفظ المورد بحقه في إيقاف أو تعليق الأعمال في حال عدم تحقق أي من الالتزامات السابقة.</w:t>
      </w:r>
    </w:p>
    <w:p w14:paraId="3F5CB69E" w14:textId="77777777" w:rsidR="00B64886" w:rsidRPr="00B64886" w:rsidRDefault="00B64886" w:rsidP="00B64886">
      <w:pPr>
        <w:bidi/>
        <w:spacing w:after="0" w:line="240" w:lineRule="auto"/>
        <w:rPr>
          <w:rFonts w:ascii="Segoe UI" w:hAnsi="Segoe UI" w:cs="Noto Sans Arabic Light"/>
          <w:color w:val="auto"/>
          <w:sz w:val="20"/>
          <w:szCs w:val="20"/>
          <w:lang w:bidi="ar-SY"/>
        </w:rPr>
      </w:pPr>
    </w:p>
    <w:p w14:paraId="0F0E8BB5" w14:textId="77777777" w:rsidR="00B64886" w:rsidRDefault="00B64886">
      <w:pPr>
        <w:rPr>
          <w:rFonts w:ascii="Segoe UI" w:hAnsi="Segoe UI" w:cs="Segoe UI"/>
          <w:color w:val="auto"/>
          <w:sz w:val="24"/>
          <w:szCs w:val="24"/>
          <w:lang w:bidi="ar-SY"/>
        </w:rPr>
      </w:pPr>
    </w:p>
    <w:p w14:paraId="292DED79" w14:textId="77777777" w:rsidR="00B64886" w:rsidRDefault="00B64886">
      <w:pPr>
        <w:rPr>
          <w:rFonts w:ascii="Segoe UI" w:hAnsi="Segoe UI" w:cs="Segoe UI"/>
          <w:color w:val="auto"/>
          <w:sz w:val="24"/>
          <w:szCs w:val="24"/>
          <w:rtl/>
          <w:lang w:bidi="ar-SY"/>
        </w:rPr>
      </w:pPr>
    </w:p>
    <w:p w14:paraId="604F9392" w14:textId="77777777" w:rsidR="00913029" w:rsidRDefault="00913029">
      <w:pPr>
        <w:rPr>
          <w:rFonts w:ascii="Segoe UI" w:hAnsi="Segoe UI" w:cs="Segoe UI"/>
          <w:color w:val="auto"/>
          <w:sz w:val="24"/>
          <w:szCs w:val="24"/>
          <w:lang w:bidi="ar-SY"/>
        </w:rPr>
      </w:pPr>
    </w:p>
    <w:p w14:paraId="73A3A60F" w14:textId="544CBF3D" w:rsidR="004E3F94" w:rsidRPr="00B64886" w:rsidRDefault="00B64886" w:rsidP="00B64886">
      <w:pPr>
        <w:jc w:val="center"/>
        <w:rPr>
          <w:rFonts w:ascii="Segoe UI" w:hAnsi="Segoe UI" w:cs="Noto Sans Arabic Medium"/>
          <w:b/>
          <w:bCs/>
          <w:sz w:val="28"/>
          <w:szCs w:val="28"/>
          <w:lang w:bidi="ar-SY"/>
        </w:rPr>
      </w:pPr>
      <w:r w:rsidRPr="00B64886">
        <w:rPr>
          <w:rFonts w:ascii="Segoe UI" w:hAnsi="Segoe UI" w:cs="Noto Sans Arabic Medium" w:hint="eastAsia"/>
          <w:b/>
          <w:bCs/>
          <w:sz w:val="28"/>
          <w:szCs w:val="28"/>
          <w:rtl/>
          <w:lang w:bidi="ar-SY"/>
        </w:rPr>
        <w:lastRenderedPageBreak/>
        <w:t>العرض</w:t>
      </w:r>
      <w:r w:rsidRPr="00B64886">
        <w:rPr>
          <w:rFonts w:ascii="Segoe UI" w:hAnsi="Segoe UI" w:cs="Noto Sans Arabic Medium"/>
          <w:b/>
          <w:bCs/>
          <w:sz w:val="28"/>
          <w:szCs w:val="28"/>
          <w:rtl/>
          <w:lang w:bidi="ar-SY"/>
        </w:rPr>
        <w:t xml:space="preserve"> </w:t>
      </w:r>
      <w:r w:rsidRPr="00B64886">
        <w:rPr>
          <w:rFonts w:ascii="Segoe UI" w:hAnsi="Segoe UI" w:cs="Noto Sans Arabic Medium" w:hint="eastAsia"/>
          <w:b/>
          <w:bCs/>
          <w:sz w:val="28"/>
          <w:szCs w:val="28"/>
          <w:rtl/>
          <w:lang w:bidi="ar-SY"/>
        </w:rPr>
        <w:t>المالي</w:t>
      </w:r>
    </w:p>
    <w:tbl>
      <w:tblPr>
        <w:tblStyle w:val="a3"/>
        <w:bidiVisual/>
        <w:tblW w:w="469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7"/>
        <w:gridCol w:w="7190"/>
      </w:tblGrid>
      <w:tr w:rsidR="00B64886" w:rsidRPr="00347D49" w14:paraId="6497A44F" w14:textId="77777777" w:rsidTr="00B64886">
        <w:trPr>
          <w:trHeight w:val="621"/>
          <w:jc w:val="center"/>
        </w:trPr>
        <w:tc>
          <w:tcPr>
            <w:tcW w:w="1338" w:type="pct"/>
            <w:shd w:val="clear" w:color="auto" w:fill="auto"/>
            <w:vAlign w:val="top"/>
          </w:tcPr>
          <w:p w14:paraId="01951826" w14:textId="40C07890" w:rsidR="00B64886" w:rsidRPr="00B64886" w:rsidRDefault="00CD7F13" w:rsidP="00CD7F13">
            <w:pPr>
              <w:bidi/>
              <w:spacing w:line="240" w:lineRule="auto"/>
              <w:rPr>
                <w:rFonts w:ascii="Segoe UI" w:hAnsi="Segoe UI" w:cs="Noto Sans Arabic Medium"/>
                <w:color w:val="auto"/>
                <w:sz w:val="22"/>
                <w:rtl/>
                <w:lang w:bidi="ar-SY"/>
              </w:rPr>
            </w:pPr>
            <w:r>
              <w:rPr>
                <w:rFonts w:ascii="Segoe UI" w:hAnsi="Segoe UI" w:cs="Noto Sans Arabic Medium" w:hint="cs"/>
                <w:color w:val="auto"/>
                <w:sz w:val="22"/>
                <w:rtl/>
                <w:lang w:bidi="ar-SY"/>
              </w:rPr>
              <w:t xml:space="preserve">          </w:t>
            </w:r>
            <w:r w:rsidR="00B64886" w:rsidRPr="00B64886">
              <w:rPr>
                <w:rFonts w:ascii="Segoe UI" w:hAnsi="Segoe UI" w:cs="Noto Sans Arabic Medium"/>
                <w:color w:val="auto"/>
                <w:sz w:val="22"/>
                <w:rtl/>
                <w:lang w:bidi="ar-SY"/>
              </w:rPr>
              <w:t>المشروع</w:t>
            </w:r>
          </w:p>
        </w:tc>
        <w:tc>
          <w:tcPr>
            <w:tcW w:w="3662" w:type="pct"/>
            <w:shd w:val="clear" w:color="auto" w:fill="auto"/>
            <w:vAlign w:val="top"/>
          </w:tcPr>
          <w:p>
            <w:r>
              <w:t>{{PROJECT_NAME}}</w:t>
            </w:r>
          </w:p>
        </w:tc>
      </w:tr>
      <w:tr w:rsidR="00B64886" w:rsidRPr="00347D49" w14:paraId="7558D539" w14:textId="77777777" w:rsidTr="00B64886">
        <w:trPr>
          <w:trHeight w:val="586"/>
          <w:jc w:val="center"/>
        </w:trPr>
        <w:tc>
          <w:tcPr>
            <w:tcW w:w="1338" w:type="pct"/>
            <w:shd w:val="clear" w:color="auto" w:fill="auto"/>
            <w:vAlign w:val="top"/>
          </w:tcPr>
          <w:p w14:paraId="2887656F" w14:textId="17CDFB15" w:rsidR="00B64886" w:rsidRPr="00B64886" w:rsidRDefault="00CD7F13" w:rsidP="00CD7F13">
            <w:pPr>
              <w:bidi/>
              <w:spacing w:line="240" w:lineRule="auto"/>
              <w:jc w:val="center"/>
              <w:rPr>
                <w:rFonts w:ascii="Segoe UI" w:hAnsi="Segoe UI" w:cs="Noto Sans Arabic Medium"/>
                <w:color w:val="auto"/>
                <w:sz w:val="22"/>
                <w:rtl/>
                <w:lang w:bidi="ar-SY"/>
              </w:rPr>
            </w:pPr>
            <w:r>
              <w:rPr>
                <w:rFonts w:ascii="Segoe UI" w:hAnsi="Segoe UI" w:cs="Noto Sans Arabic Medium" w:hint="cs"/>
                <w:color w:val="auto"/>
                <w:sz w:val="22"/>
                <w:rtl/>
                <w:lang w:bidi="ar-SY"/>
              </w:rPr>
              <w:t xml:space="preserve">        </w:t>
            </w:r>
            <w:r w:rsidR="00B64886" w:rsidRPr="00B64886">
              <w:rPr>
                <w:rFonts w:ascii="Segoe UI" w:hAnsi="Segoe UI" w:cs="Noto Sans Arabic Medium"/>
                <w:color w:val="auto"/>
                <w:sz w:val="22"/>
                <w:rtl/>
                <w:lang w:bidi="ar-SY"/>
              </w:rPr>
              <w:t>الفريق الأول (الزبون)</w:t>
            </w:r>
          </w:p>
        </w:tc>
        <w:tc>
          <w:tcPr>
            <w:tcW w:w="3662" w:type="pct"/>
            <w:shd w:val="clear" w:color="auto" w:fill="auto"/>
            <w:vAlign w:val="top"/>
          </w:tcPr>
          <w:p>
            <w:r>
              <w:t>{{CLIENT_NAME}}</w:t>
            </w:r>
          </w:p>
        </w:tc>
      </w:tr>
      <w:tr w:rsidR="00B64886" w:rsidRPr="00347D49" w14:paraId="00175CA4" w14:textId="77777777" w:rsidTr="00B64886">
        <w:trPr>
          <w:trHeight w:val="1874"/>
          <w:jc w:val="center"/>
        </w:trPr>
        <w:tc>
          <w:tcPr>
            <w:tcW w:w="1338" w:type="pct"/>
            <w:shd w:val="clear" w:color="auto" w:fill="auto"/>
            <w:vAlign w:val="top"/>
          </w:tcPr>
          <w:p w14:paraId="6BF8EB4F" w14:textId="307DDD16" w:rsidR="00B64886" w:rsidRPr="00B64886" w:rsidRDefault="00B64886" w:rsidP="00B64886">
            <w:pPr>
              <w:bidi/>
              <w:spacing w:line="240" w:lineRule="auto"/>
              <w:jc w:val="right"/>
              <w:rPr>
                <w:rFonts w:ascii="Segoe UI" w:hAnsi="Segoe UI" w:cs="Noto Sans Arabic Medium"/>
                <w:color w:val="auto"/>
                <w:sz w:val="22"/>
                <w:rtl/>
                <w:lang w:bidi="ar-SY"/>
              </w:rPr>
            </w:pPr>
            <w:r w:rsidRPr="00B64886">
              <w:rPr>
                <w:rFonts w:ascii="Segoe UI" w:hAnsi="Segoe UI" w:cs="Noto Sans Arabic Medium"/>
                <w:color w:val="auto"/>
                <w:sz w:val="22"/>
                <w:rtl/>
                <w:lang w:bidi="ar-SY"/>
              </w:rPr>
              <w:t>الفريق الثاني (المقدم)</w:t>
            </w:r>
          </w:p>
        </w:tc>
        <w:tc>
          <w:tcPr>
            <w:tcW w:w="3662" w:type="pct"/>
            <w:shd w:val="clear" w:color="auto" w:fill="auto"/>
            <w:vAlign w:val="top"/>
          </w:tcPr>
          <w:p w14:paraId="16F20DCA" w14:textId="77777777" w:rsidR="00B64886" w:rsidRDefault="00B64886" w:rsidP="00B74B30">
            <w:pPr>
              <w:bidi/>
              <w:spacing w:line="240" w:lineRule="auto"/>
              <w:jc w:val="lowKashida"/>
              <w:rPr>
                <w:rFonts w:ascii="Segoe UI" w:hAnsi="Segoe UI" w:cs="Noto Sans Arabic Light"/>
                <w:color w:val="auto"/>
                <w:sz w:val="22"/>
                <w:rtl/>
              </w:rPr>
            </w:pPr>
            <w:r w:rsidRPr="00B64886">
              <w:rPr>
                <w:rFonts w:ascii="Segoe UI" w:hAnsi="Segoe UI" w:cs="Noto Sans Arabic Light"/>
                <w:color w:val="auto"/>
                <w:sz w:val="22"/>
                <w:rtl/>
                <w:lang w:bidi="ar-SY"/>
              </w:rPr>
              <w:t xml:space="preserve">شركة سامي العطار وشركاه المسجلة بالسجل التجاري رقم </w:t>
            </w:r>
            <w:r w:rsidRPr="00B64886">
              <w:rPr>
                <w:rFonts w:ascii="Roboto" w:hAnsi="Roboto" w:cs="Noto Sans Arabic Light"/>
                <w:color w:val="auto"/>
                <w:sz w:val="22"/>
                <w:lang w:bidi="ar-SY"/>
              </w:rPr>
              <w:t>13982</w:t>
            </w:r>
            <w:r w:rsidRPr="00B64886">
              <w:rPr>
                <w:rFonts w:ascii="Roboto" w:hAnsi="Roboto" w:cs="Noto Sans Arabic Light"/>
                <w:color w:val="auto"/>
                <w:sz w:val="22"/>
                <w:rtl/>
                <w:lang w:bidi="ar-SY"/>
              </w:rPr>
              <w:t xml:space="preserve"> </w:t>
            </w:r>
            <w:r w:rsidRPr="00B64886">
              <w:rPr>
                <w:rFonts w:ascii="Roboto" w:hAnsi="Roboto" w:cs="Arial"/>
                <w:color w:val="auto"/>
                <w:sz w:val="22"/>
                <w:rtl/>
                <w:lang w:bidi="ar-SY"/>
              </w:rPr>
              <w:t>–</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دمشق،</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ممثلة</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بمديرها</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العام</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السيد</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فارس</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العطار،</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والمتخذ</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عنواناً</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مختاراً</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لمقتضيات</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هذا</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العقد</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في</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دمشق،</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أبو</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رمانة،</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شارع</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فوزي</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الغزي،</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بناء</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الرهونجي،</w:t>
            </w:r>
            <w:r w:rsidRPr="00B64886">
              <w:rPr>
                <w:rFonts w:ascii="Segoe UI" w:hAnsi="Segoe UI" w:cs="Noto Sans Arabic Light"/>
                <w:color w:val="auto"/>
                <w:sz w:val="22"/>
                <w:rtl/>
                <w:lang w:bidi="ar-SY"/>
              </w:rPr>
              <w:t xml:space="preserve"> </w:t>
            </w:r>
            <w:r w:rsidRPr="00B64886">
              <w:rPr>
                <w:rFonts w:ascii="Segoe UI" w:hAnsi="Segoe UI" w:cs="Noto Sans Arabic Light" w:hint="cs"/>
                <w:color w:val="auto"/>
                <w:sz w:val="22"/>
                <w:rtl/>
                <w:lang w:bidi="ar-SY"/>
              </w:rPr>
              <w:t>هاتف</w:t>
            </w:r>
            <w:r w:rsidRPr="00B64886">
              <w:rPr>
                <w:rFonts w:ascii="Segoe UI" w:hAnsi="Segoe UI" w:cs="Noto Sans Arabic Light"/>
                <w:color w:val="auto"/>
                <w:sz w:val="22"/>
                <w:rtl/>
                <w:lang w:bidi="ar-SY"/>
              </w:rPr>
              <w:t xml:space="preserve"> </w:t>
            </w:r>
            <w:r w:rsidRPr="00B64886">
              <w:rPr>
                <w:rFonts w:ascii="Roboto" w:hAnsi="Roboto" w:cs="Noto Sans Arabic Light"/>
                <w:color w:val="auto"/>
                <w:sz w:val="22"/>
                <w:lang w:bidi="ar-SY"/>
              </w:rPr>
              <w:t>3040111</w:t>
            </w:r>
            <w:r w:rsidRPr="00B64886">
              <w:rPr>
                <w:rFonts w:ascii="Roboto" w:hAnsi="Roboto" w:cs="Noto Sans Arabic Light"/>
                <w:color w:val="auto"/>
                <w:sz w:val="22"/>
                <w:rtl/>
                <w:lang w:bidi="ar-SY"/>
              </w:rPr>
              <w:t xml:space="preserve"> </w:t>
            </w:r>
            <w:r w:rsidRPr="00B64886">
              <w:rPr>
                <w:rFonts w:ascii="Roboto" w:hAnsi="Roboto" w:cs="Arial"/>
                <w:color w:val="auto"/>
                <w:sz w:val="22"/>
                <w:rtl/>
                <w:lang w:bidi="ar-SY"/>
              </w:rPr>
              <w:t>–</w:t>
            </w:r>
            <w:r w:rsidRPr="00B64886">
              <w:rPr>
                <w:rFonts w:ascii="Roboto" w:hAnsi="Roboto" w:cs="Noto Sans Arabic Light"/>
                <w:color w:val="auto"/>
                <w:sz w:val="22"/>
                <w:rtl/>
                <w:lang w:bidi="ar-SY"/>
              </w:rPr>
              <w:t xml:space="preserve"> </w:t>
            </w:r>
            <w:r w:rsidRPr="00B64886">
              <w:rPr>
                <w:rFonts w:ascii="Roboto" w:hAnsi="Roboto" w:cs="Noto Sans Arabic Light"/>
                <w:color w:val="auto"/>
                <w:sz w:val="22"/>
                <w:lang w:bidi="ar-SY"/>
              </w:rPr>
              <w:t>3040112</w:t>
            </w:r>
            <w:r w:rsidRPr="00B64886">
              <w:rPr>
                <w:rFonts w:ascii="Roboto" w:hAnsi="Roboto" w:cs="Noto Sans Arabic Light"/>
                <w:color w:val="auto"/>
                <w:sz w:val="22"/>
                <w:rtl/>
                <w:lang w:bidi="ar-SY"/>
              </w:rPr>
              <w:t xml:space="preserve"> </w:t>
            </w:r>
            <w:r w:rsidRPr="00B64886">
              <w:rPr>
                <w:rFonts w:ascii="Segoe UI" w:hAnsi="Segoe UI" w:cs="Noto Sans Arabic Light"/>
                <w:color w:val="auto"/>
                <w:sz w:val="22"/>
                <w:rtl/>
                <w:lang w:bidi="ar-SY"/>
              </w:rPr>
              <w:t xml:space="preserve">موبايل </w:t>
            </w:r>
            <w:r w:rsidRPr="00B64886">
              <w:rPr>
                <w:rFonts w:ascii="Roboto" w:hAnsi="Roboto" w:cs="Noto Sans Arabic Light"/>
                <w:color w:val="auto"/>
                <w:sz w:val="22"/>
                <w:lang w:bidi="ar-SY"/>
              </w:rPr>
              <w:t>0958586688</w:t>
            </w:r>
            <w:r w:rsidRPr="00B64886">
              <w:rPr>
                <w:rFonts w:ascii="Segoe UI" w:hAnsi="Segoe UI" w:cs="Noto Sans Arabic Light"/>
                <w:color w:val="auto"/>
                <w:sz w:val="22"/>
                <w:rtl/>
                <w:lang w:bidi="ar-SY"/>
              </w:rPr>
              <w:t xml:space="preserve"> فاكس </w:t>
            </w:r>
            <w:r w:rsidRPr="00B64886">
              <w:rPr>
                <w:rFonts w:ascii="Roboto" w:hAnsi="Roboto" w:cs="Noto Sans Arabic Light"/>
                <w:color w:val="auto"/>
                <w:sz w:val="22"/>
                <w:lang w:bidi="ar-SY"/>
              </w:rPr>
              <w:t>3340107</w:t>
            </w:r>
            <w:r w:rsidRPr="00B64886">
              <w:rPr>
                <w:rFonts w:ascii="Segoe UI" w:hAnsi="Segoe UI" w:cs="Noto Sans Arabic Light"/>
                <w:color w:val="auto"/>
                <w:sz w:val="22"/>
                <w:rtl/>
                <w:lang w:bidi="ar-SY"/>
              </w:rPr>
              <w:t xml:space="preserve"> إيميل </w:t>
            </w:r>
            <w:hyperlink r:id="rId10" w:history="1">
              <w:r w:rsidRPr="00B64886">
                <w:rPr>
                  <w:rStyle w:val="Hyperlink"/>
                  <w:rFonts w:ascii="Roboto" w:hAnsi="Roboto" w:cs="Noto Sans Arabic Light"/>
                  <w:color w:val="auto"/>
                  <w:sz w:val="22"/>
                  <w:lang w:bidi="ar-SY"/>
                </w:rPr>
                <w:t>info@faateng.com</w:t>
              </w:r>
            </w:hyperlink>
            <w:r w:rsidRPr="00B64886">
              <w:rPr>
                <w:rFonts w:ascii="Segoe UI" w:hAnsi="Segoe UI" w:cs="Noto Sans Arabic Light"/>
                <w:color w:val="auto"/>
                <w:sz w:val="22"/>
                <w:rtl/>
              </w:rPr>
              <w:t>.</w:t>
            </w:r>
          </w:p>
          <w:p w14:paraId="47681C6D" w14:textId="1B58DE68" w:rsidR="00B64886" w:rsidRPr="00B64886" w:rsidRDefault="00B64886" w:rsidP="00B64886">
            <w:pPr>
              <w:bidi/>
              <w:spacing w:line="240" w:lineRule="auto"/>
              <w:jc w:val="lowKashida"/>
              <w:rPr>
                <w:rFonts w:ascii="Segoe UI" w:hAnsi="Segoe UI" w:cs="Noto Sans Arabic Light"/>
                <w:color w:val="auto"/>
                <w:sz w:val="22"/>
                <w:lang w:bidi="ar-SY"/>
              </w:rPr>
            </w:pPr>
          </w:p>
        </w:tc>
      </w:tr>
    </w:tbl>
    <w:tbl>
      <w:tblPr>
        <w:tblStyle w:val="a3"/>
        <w:tblpPr w:leftFromText="180" w:rightFromText="180" w:vertAnchor="text" w:horzAnchor="margin" w:tblpY="468"/>
        <w:bidiVisual/>
        <w:tblW w:w="4951" w:type="pct"/>
        <w:tblLook w:val="04A0" w:firstRow="1" w:lastRow="0" w:firstColumn="1" w:lastColumn="0" w:noHBand="0" w:noVBand="1"/>
      </w:tblPr>
      <w:tblGrid>
        <w:gridCol w:w="2144"/>
        <w:gridCol w:w="1416"/>
        <w:gridCol w:w="1704"/>
        <w:gridCol w:w="849"/>
        <w:gridCol w:w="4241"/>
      </w:tblGrid>
      <w:tr w:rsidR="00702924" w:rsidRPr="00347D49" w14:paraId="587316B8" w14:textId="77777777" w:rsidTr="00805312">
        <w:trPr>
          <w:trHeight w:val="988"/>
        </w:trPr>
        <w:tc>
          <w:tcPr>
            <w:tcW w:w="1035" w:type="pct"/>
            <w:shd w:val="clear" w:color="auto" w:fill="262626" w:themeFill="text1" w:themeFillTint="D9"/>
          </w:tcPr>
          <w:p w14:paraId="0D0C2D9A" w14:textId="77777777"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اسم المصعد</w:t>
            </w:r>
          </w:p>
        </w:tc>
        <w:tc>
          <w:tcPr>
            <w:tcW w:w="684" w:type="pct"/>
            <w:shd w:val="clear" w:color="auto" w:fill="262626" w:themeFill="text1" w:themeFillTint="D9"/>
          </w:tcPr>
          <w:p w14:paraId="273E2884" w14:textId="77777777"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الحمولة</w:t>
            </w:r>
          </w:p>
        </w:tc>
        <w:tc>
          <w:tcPr>
            <w:tcW w:w="823" w:type="pct"/>
            <w:shd w:val="clear" w:color="auto" w:fill="262626" w:themeFill="text1" w:themeFillTint="D9"/>
          </w:tcPr>
          <w:p w14:paraId="16A512F1" w14:textId="77777777"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عدد المواقف</w:t>
            </w:r>
          </w:p>
        </w:tc>
        <w:tc>
          <w:tcPr>
            <w:tcW w:w="410" w:type="pct"/>
            <w:shd w:val="clear" w:color="auto" w:fill="262626" w:themeFill="text1" w:themeFillTint="D9"/>
          </w:tcPr>
          <w:p w14:paraId="55D469DC" w14:textId="77777777"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العدد</w:t>
            </w:r>
          </w:p>
        </w:tc>
        <w:tc>
          <w:tcPr>
            <w:tcW w:w="2048" w:type="pct"/>
            <w:shd w:val="clear" w:color="auto" w:fill="262626" w:themeFill="text1" w:themeFillTint="D9"/>
          </w:tcPr>
          <w:p w14:paraId="50EE139C" w14:textId="70B912E1" w:rsidR="00702924" w:rsidRPr="00B64886" w:rsidRDefault="00702924" w:rsidP="00B64886">
            <w:pPr>
              <w:bidi/>
              <w:spacing w:line="240" w:lineRule="auto"/>
              <w:jc w:val="center"/>
              <w:rPr>
                <w:rFonts w:ascii="Segoe UI" w:hAnsi="Segoe UI" w:cs="Noto Sans Arabic Light"/>
                <w:b/>
                <w:bCs/>
                <w:color w:val="auto"/>
                <w:sz w:val="20"/>
                <w:szCs w:val="20"/>
                <w:rtl/>
                <w:lang w:bidi="ar-SY"/>
              </w:rPr>
            </w:pPr>
            <w:r w:rsidRPr="00B64886">
              <w:rPr>
                <w:rFonts w:ascii="Segoe UI" w:hAnsi="Segoe UI" w:cs="Noto Sans Arabic Light"/>
                <w:b/>
                <w:bCs/>
                <w:color w:val="auto"/>
                <w:sz w:val="20"/>
                <w:szCs w:val="20"/>
                <w:rtl/>
                <w:lang w:bidi="ar-SY"/>
              </w:rPr>
              <w:t xml:space="preserve">السعر الإجمالي </w:t>
            </w:r>
            <w:r w:rsidR="00955069" w:rsidRPr="00B64886">
              <w:rPr>
                <w:rFonts w:ascii="Segoe UI" w:hAnsi="Segoe UI" w:cs="Noto Sans Arabic Light"/>
                <w:b/>
                <w:bCs/>
                <w:color w:val="auto"/>
                <w:sz w:val="20"/>
                <w:szCs w:val="20"/>
                <w:rtl/>
                <w:lang w:bidi="ar-SY"/>
              </w:rPr>
              <w:t xml:space="preserve">متضمن الشحن </w:t>
            </w:r>
            <w:r w:rsidR="00074868" w:rsidRPr="00B64886">
              <w:rPr>
                <w:rFonts w:ascii="Segoe UI" w:hAnsi="Segoe UI" w:cs="Noto Sans Arabic Light"/>
                <w:b/>
                <w:bCs/>
                <w:color w:val="auto"/>
                <w:sz w:val="20"/>
                <w:szCs w:val="20"/>
                <w:rtl/>
                <w:lang w:bidi="ar-SY"/>
              </w:rPr>
              <w:br/>
            </w:r>
            <w:r w:rsidRPr="00B64886">
              <w:rPr>
                <w:rFonts w:ascii="Segoe UI" w:hAnsi="Segoe UI" w:cs="Noto Sans Arabic Light"/>
                <w:b/>
                <w:bCs/>
                <w:color w:val="auto"/>
                <w:sz w:val="20"/>
                <w:szCs w:val="20"/>
                <w:rtl/>
                <w:lang w:bidi="ar-SY"/>
              </w:rPr>
              <w:t>(ليرة سورية)</w:t>
            </w:r>
          </w:p>
        </w:tc>
      </w:tr>
      <w:tr w:rsidR="00702924" w:rsidRPr="00347D49" w14:paraId="6BAEA7CB" w14:textId="77777777" w:rsidTr="00805312">
        <w:trPr>
          <w:trHeight w:val="416"/>
        </w:trPr>
        <w:tc>
          <w:tcPr>
            <w:tcW w:w="1035" w:type="pct"/>
          </w:tcPr>
          <w:p>
            <w:r>
              <w:t>{{ITEMS_ROW}}{{items.name}}</w:t>
            </w:r>
          </w:p>
        </w:tc>
        <w:tc>
          <w:tcPr>
            <w:tcW w:w="684" w:type="pct"/>
          </w:tcPr>
          <w:p>
            <w:r>
              <w:t>{{items.capacity}}</w:t>
            </w:r>
          </w:p>
        </w:tc>
        <w:tc>
          <w:tcPr>
            <w:tcW w:w="823" w:type="pct"/>
            <w:shd w:val="clear" w:color="auto" w:fill="auto"/>
          </w:tcPr>
          <w:p>
            <w:r>
              <w:t>{{items.stops}}</w:t>
            </w:r>
          </w:p>
        </w:tc>
        <w:tc>
          <w:tcPr>
            <w:tcW w:w="410" w:type="pct"/>
            <w:shd w:val="clear" w:color="auto" w:fill="auto"/>
          </w:tcPr>
          <w:p>
            <w:r>
              <w:t>{{items.qty}}</w:t>
            </w:r>
          </w:p>
        </w:tc>
        <w:tc>
          <w:tcPr>
            <w:tcW w:w="2048" w:type="pct"/>
            <w:shd w:val="clear" w:color="auto" w:fill="auto"/>
          </w:tcPr>
          <w:p>
            <w:r>
              <w:t>{{items.price}}</w:t>
            </w:r>
          </w:p>
        </w:tc>
      </w:tr>
      <w:tr w:rsidR="00702924" w:rsidRPr="00347D49" w14:paraId="63F78D99" w14:textId="77777777" w:rsidTr="00805312">
        <w:trPr>
          <w:trHeight w:val="416"/>
        </w:trPr>
        <w:tc>
          <w:tcPr>
            <w:tcW w:w="2542" w:type="pct"/>
            <w:gridSpan w:val="3"/>
          </w:tcPr>
          <w:p w14:paraId="2668153A" w14:textId="77777777" w:rsidR="00702924" w:rsidRPr="00CD7F13" w:rsidRDefault="00702924" w:rsidP="00CD7F13">
            <w:pPr>
              <w:bidi/>
              <w:spacing w:line="240" w:lineRule="auto"/>
              <w:jc w:val="center"/>
              <w:rPr>
                <w:rFonts w:ascii="Segoe UI" w:hAnsi="Segoe UI" w:cs="Noto Sans Arabic Light"/>
                <w:b/>
                <w:bCs/>
                <w:color w:val="auto"/>
                <w:szCs w:val="18"/>
                <w:lang w:bidi="ar-IQ"/>
              </w:rPr>
            </w:pPr>
            <w:r w:rsidRPr="00CD7F13">
              <w:rPr>
                <w:rFonts w:ascii="Segoe UI" w:hAnsi="Segoe UI" w:cs="Noto Sans Arabic Light"/>
                <w:color w:val="auto"/>
                <w:szCs w:val="18"/>
                <w:rtl/>
                <w:lang w:bidi="ar-IQ"/>
              </w:rPr>
              <w:t>الإجمالي</w:t>
            </w:r>
          </w:p>
        </w:tc>
        <w:tc>
          <w:tcPr>
            <w:tcW w:w="410" w:type="pct"/>
            <w:shd w:val="clear" w:color="auto" w:fill="auto"/>
          </w:tcPr>
          <w:p>
            <w:r>
              <w:t>{{TOTAL_QTY}}</w:t>
            </w:r>
          </w:p>
        </w:tc>
        <w:tc>
          <w:tcPr>
            <w:tcW w:w="2048" w:type="pct"/>
            <w:shd w:val="clear" w:color="auto" w:fill="auto"/>
          </w:tcPr>
          <w:p>
            <w:r>
              <w:t>{{TOTAL_PRICE}}</w:t>
            </w:r>
          </w:p>
        </w:tc>
      </w:tr>
      <w:tr w:rsidR="00702924" w:rsidRPr="00347D49" w14:paraId="3E756EDC" w14:textId="77777777" w:rsidTr="00805312">
        <w:trPr>
          <w:trHeight w:val="512"/>
        </w:trPr>
        <w:tc>
          <w:tcPr>
            <w:tcW w:w="5000" w:type="pct"/>
            <w:gridSpan w:val="5"/>
            <w:shd w:val="clear" w:color="auto" w:fill="262626" w:themeFill="text1" w:themeFillTint="D9"/>
          </w:tcPr>
          <w:p>
            <w:r>
              <w:t>الإجمالي: {{TOTAL_PRICE_WORDS}} ليرة سورية فقط لا غير</w:t>
            </w:r>
          </w:p>
        </w:tc>
      </w:tr>
    </w:tbl>
    <w:p w14:paraId="3C1B76E3" w14:textId="5FD23F33" w:rsidR="00264CC7" w:rsidRPr="00B64886" w:rsidRDefault="00702924" w:rsidP="00B64886">
      <w:pPr>
        <w:bidi/>
        <w:spacing w:line="240" w:lineRule="auto"/>
        <w:rPr>
          <w:rFonts w:ascii="Segoe UI" w:hAnsi="Segoe UI" w:cs="Noto Sans Arabic Light"/>
          <w:sz w:val="24"/>
          <w:szCs w:val="24"/>
          <w:u w:val="single"/>
        </w:rPr>
      </w:pPr>
      <w:r w:rsidRPr="00B64886">
        <w:rPr>
          <w:rFonts w:ascii="Segoe UI" w:eastAsia="Times New Roman" w:hAnsi="Segoe UI" w:cs="Noto Sans Arabic Light"/>
          <w:b/>
          <w:bCs/>
          <w:color w:val="000000"/>
          <w:sz w:val="24"/>
          <w:szCs w:val="24"/>
          <w:u w:val="single"/>
          <w:rtl/>
          <w:lang w:val="en-CA" w:eastAsia="zh-CN" w:bidi="ar-SY"/>
        </w:rPr>
        <w:t xml:space="preserve">مـدّة العـرض: {{VALIDITY_DAYS}} أيام من تاريخ إصدار العرض </w:t>
      </w:r>
      <w:r w:rsidR="00D83BD5" w:rsidRPr="00B64886">
        <w:rPr>
          <w:rFonts w:ascii="Segoe UI" w:eastAsia="Times New Roman" w:hAnsi="Segoe UI" w:cs="Noto Sans Arabic Light"/>
          <w:b/>
          <w:bCs/>
          <w:color w:val="000000"/>
          <w:sz w:val="24"/>
          <w:szCs w:val="24"/>
          <w:u w:val="single"/>
          <w:rtl/>
          <w:lang w:val="en-CA" w:eastAsia="zh-CN" w:bidi="ar-SY"/>
        </w:rPr>
      </w:r>
      <w:r w:rsidRPr="00B64886">
        <w:rPr>
          <w:rFonts w:ascii="Segoe UI" w:eastAsia="Times New Roman" w:hAnsi="Segoe UI" w:cs="Noto Sans Arabic Light"/>
          <w:b/>
          <w:bCs/>
          <w:color w:val="000000"/>
          <w:sz w:val="24"/>
          <w:szCs w:val="24"/>
          <w:u w:val="single"/>
          <w:rtl/>
          <w:lang w:val="en-CA" w:eastAsia="zh-CN" w:bidi="ar-SY"/>
        </w:rPr>
      </w:r>
      <w:r w:rsidR="00D83BD5" w:rsidRPr="00B64886">
        <w:rPr>
          <w:rFonts w:ascii="Segoe UI" w:eastAsia="Times New Roman" w:hAnsi="Segoe UI" w:cs="Noto Sans Arabic Light"/>
          <w:b/>
          <w:bCs/>
          <w:color w:val="000000"/>
          <w:sz w:val="24"/>
          <w:szCs w:val="24"/>
          <w:u w:val="single"/>
          <w:rtl/>
          <w:lang w:val="en-CA" w:eastAsia="zh-CN" w:bidi="ar-SY"/>
        </w:rPr>
      </w:r>
      <w:r w:rsidR="00A66826" w:rsidRPr="00B64886">
        <w:rPr>
          <w:rFonts w:ascii="Segoe UI" w:eastAsia="Times New Roman" w:hAnsi="Segoe UI" w:cs="Noto Sans Arabic Light" w:hint="cs"/>
          <w:b/>
          <w:bCs/>
          <w:color w:val="000000"/>
          <w:sz w:val="24"/>
          <w:szCs w:val="24"/>
          <w:u w:val="single"/>
          <w:rtl/>
          <w:lang w:val="en-CA" w:eastAsia="zh-CN" w:bidi="ar-SY"/>
        </w:rPr>
      </w:r>
      <w:r w:rsidR="00A66826" w:rsidRPr="00B64886">
        <w:rPr>
          <w:rFonts w:ascii="Segoe UI" w:hAnsi="Segoe UI" w:cs="Noto Sans Arabic Light" w:hint="cs"/>
          <w:color w:val="auto"/>
          <w:sz w:val="24"/>
          <w:szCs w:val="24"/>
          <w:u w:val="single"/>
          <w:rtl/>
          <w:lang w:bidi="ar-SY"/>
        </w:rPr>
      </w:r>
      <w:r w:rsidR="00D83BD5" w:rsidRPr="00B64886">
        <w:rPr>
          <w:rFonts w:ascii="Segoe UI" w:hAnsi="Segoe UI" w:cs="Noto Sans Arabic Light"/>
          <w:color w:val="auto"/>
          <w:sz w:val="24"/>
          <w:szCs w:val="24"/>
          <w:u w:val="single"/>
          <w:rtl/>
          <w:lang w:bidi="ar-SY"/>
        </w:rPr>
      </w:r>
      <w:r w:rsidR="00EB2FF4" w:rsidRPr="00B64886">
        <w:rPr>
          <w:rFonts w:ascii="Segoe UI" w:hAnsi="Segoe UI" w:cs="Noto Sans Arabic Light" w:hint="cs"/>
          <w:color w:val="auto"/>
          <w:sz w:val="24"/>
          <w:szCs w:val="24"/>
          <w:u w:val="single"/>
          <w:rtl/>
          <w:lang w:bidi="ar-SY"/>
        </w:rPr>
      </w:r>
      <w:r w:rsidR="0020507A" w:rsidRPr="00B64886">
        <w:rPr>
          <w:rFonts w:ascii="Segoe UI" w:hAnsi="Segoe UI" w:cs="Noto Sans Arabic Light"/>
          <w:color w:val="auto"/>
          <w:sz w:val="24"/>
          <w:szCs w:val="24"/>
          <w:u w:val="single"/>
          <w:rtl/>
          <w:lang w:bidi="ar-SY"/>
        </w:rPr>
      </w:r>
      <w:r w:rsidR="0020507A" w:rsidRPr="00B64886">
        <w:rPr>
          <w:rFonts w:ascii="Segoe UI" w:hAnsi="Segoe UI" w:cs="Noto Sans Arabic Light"/>
          <w:color w:val="auto"/>
          <w:sz w:val="24"/>
          <w:szCs w:val="24"/>
          <w:u w:val="single"/>
          <w:rtl/>
          <w:lang w:bidi="ar-JO"/>
        </w:rPr>
      </w:r>
    </w:p>
    <w:tbl>
      <w:tblPr>
        <w:tblW w:w="104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4159"/>
        <w:gridCol w:w="1984"/>
        <w:gridCol w:w="2508"/>
      </w:tblGrid>
      <w:tr w:rsidR="00497C97" w:rsidRPr="00B64886" w14:paraId="7B063A49" w14:textId="77777777" w:rsidTr="00805312">
        <w:trPr>
          <w:trHeight w:val="720"/>
        </w:trPr>
        <w:tc>
          <w:tcPr>
            <w:tcW w:w="10456" w:type="dxa"/>
            <w:gridSpan w:val="4"/>
            <w:shd w:val="clear" w:color="auto" w:fill="262626" w:themeFill="text1" w:themeFillTint="D9"/>
            <w:vAlign w:val="center"/>
          </w:tcPr>
          <w:p w14:paraId="2EA49573" w14:textId="5B27C8A5" w:rsidR="00497C97" w:rsidRPr="00B64886" w:rsidRDefault="00497C97" w:rsidP="00497C97">
            <w:pPr>
              <w:bidi/>
              <w:spacing w:after="0" w:line="276" w:lineRule="auto"/>
              <w:jc w:val="center"/>
              <w:rPr>
                <w:rFonts w:ascii="Segoe UI" w:hAnsi="Segoe UI" w:cs="Noto Sans Arabic Light"/>
                <w:b/>
                <w:bCs/>
                <w:color w:val="FFFFFF" w:themeColor="background1"/>
                <w:sz w:val="20"/>
                <w:szCs w:val="20"/>
                <w:rtl/>
                <w:lang w:bidi="ar-SY"/>
              </w:rPr>
            </w:pPr>
            <w:r w:rsidRPr="00B64886">
              <w:rPr>
                <w:rFonts w:ascii="Segoe UI" w:hAnsi="Segoe UI" w:cs="Noto Sans Arabic Light"/>
                <w:b/>
                <w:bCs/>
                <w:color w:val="FFFFFF" w:themeColor="background1"/>
                <w:sz w:val="20"/>
                <w:szCs w:val="20"/>
                <w:rtl/>
                <w:lang w:bidi="ar-SY"/>
              </w:rPr>
              <w:t>طريقة الدفـع</w:t>
            </w:r>
          </w:p>
        </w:tc>
      </w:tr>
      <w:tr w:rsidR="007564EB" w:rsidRPr="00B64886" w14:paraId="62CB2C03" w14:textId="77777777" w:rsidTr="00805312">
        <w:trPr>
          <w:trHeight w:val="511"/>
        </w:trPr>
        <w:tc>
          <w:tcPr>
            <w:tcW w:w="1805" w:type="dxa"/>
            <w:shd w:val="clear" w:color="auto" w:fill="F2F2F2" w:themeFill="background1" w:themeFillShade="F2"/>
          </w:tcPr>
          <w:p w14:paraId="060CF78D" w14:textId="6F8E4944" w:rsidR="007564EB" w:rsidRPr="00B64886" w:rsidRDefault="007564EB" w:rsidP="00074FA7">
            <w:pPr>
              <w:bidi/>
              <w:spacing w:after="0" w:line="240" w:lineRule="auto"/>
              <w:jc w:val="center"/>
              <w:rPr>
                <w:rFonts w:ascii="Segoe UI" w:eastAsia="Times New Roman" w:hAnsi="Segoe UI" w:cs="Noto Sans Arabic Medium"/>
                <w:color w:val="000000"/>
                <w:sz w:val="22"/>
                <w:rtl/>
                <w:lang w:val="en-CA" w:eastAsia="zh-CN" w:bidi="ar-SY"/>
              </w:rPr>
            </w:pPr>
            <w:r w:rsidRPr="00B64886">
              <w:rPr>
                <w:rFonts w:ascii="Segoe UI" w:eastAsia="Times New Roman" w:hAnsi="Segoe UI" w:cs="Noto Sans Arabic Medium"/>
                <w:color w:val="000000"/>
                <w:sz w:val="22"/>
                <w:rtl/>
                <w:lang w:val="en-CA" w:eastAsia="zh-CN" w:bidi="ar-SY"/>
              </w:rPr>
              <w:t xml:space="preserve">قيمة الدفعة </w:t>
            </w:r>
            <w:r w:rsidRPr="00B64886">
              <w:rPr>
                <w:rFonts w:ascii="Segoe UI" w:eastAsia="Times New Roman" w:hAnsi="Segoe UI" w:cs="Noto Sans Arabic Medium"/>
                <w:color w:val="000000"/>
                <w:sz w:val="22"/>
                <w:rtl/>
                <w:lang w:val="en-CA" w:eastAsia="zh-CN" w:bidi="ar-SY"/>
              </w:rPr>
              <w:br/>
              <w:t>(ل.س)</w:t>
            </w:r>
          </w:p>
        </w:tc>
        <w:tc>
          <w:tcPr>
            <w:tcW w:w="4159" w:type="dxa"/>
            <w:shd w:val="clear" w:color="auto" w:fill="F2F2F2" w:themeFill="background1" w:themeFillShade="F2"/>
            <w:vAlign w:val="center"/>
            <w:hideMark/>
          </w:tcPr>
          <w:p w14:paraId="6C6462FB" w14:textId="67DC35E8" w:rsidR="007564EB" w:rsidRPr="00B64886" w:rsidRDefault="007564EB" w:rsidP="00074FA7">
            <w:pPr>
              <w:bidi/>
              <w:spacing w:after="0" w:line="240" w:lineRule="auto"/>
              <w:jc w:val="center"/>
              <w:rPr>
                <w:rFonts w:ascii="Segoe UI" w:eastAsia="Times New Roman" w:hAnsi="Segoe UI" w:cs="Noto Sans Arabic Medium"/>
                <w:color w:val="000000"/>
                <w:sz w:val="22"/>
                <w:lang w:val="en-CA" w:eastAsia="zh-CN" w:bidi="ar-SA"/>
              </w:rPr>
            </w:pPr>
            <w:r w:rsidRPr="00B64886">
              <w:rPr>
                <w:rFonts w:ascii="Segoe UI" w:eastAsia="Times New Roman" w:hAnsi="Segoe UI" w:cs="Noto Sans Arabic Medium"/>
                <w:color w:val="000000"/>
                <w:sz w:val="22"/>
                <w:rtl/>
                <w:lang w:val="en-CA" w:eastAsia="zh-CN" w:bidi="ar-SY"/>
              </w:rPr>
              <w:t>توقيت الدفعة</w:t>
            </w:r>
          </w:p>
        </w:tc>
        <w:tc>
          <w:tcPr>
            <w:tcW w:w="1984" w:type="dxa"/>
            <w:shd w:val="clear" w:color="auto" w:fill="F2F2F2" w:themeFill="background1" w:themeFillShade="F2"/>
            <w:vAlign w:val="center"/>
            <w:hideMark/>
          </w:tcPr>
          <w:p w14:paraId="62362E05" w14:textId="77777777" w:rsidR="007564EB" w:rsidRPr="00B64886" w:rsidRDefault="007564EB" w:rsidP="00074FA7">
            <w:pPr>
              <w:bidi/>
              <w:spacing w:after="0" w:line="240" w:lineRule="auto"/>
              <w:jc w:val="center"/>
              <w:rPr>
                <w:rFonts w:ascii="Segoe UI" w:eastAsia="Times New Roman" w:hAnsi="Segoe UI" w:cs="Noto Sans Arabic Medium"/>
                <w:color w:val="000000"/>
                <w:sz w:val="22"/>
                <w:rtl/>
                <w:lang w:val="en-CA" w:eastAsia="zh-CN" w:bidi="ar-SY"/>
              </w:rPr>
            </w:pPr>
            <w:r w:rsidRPr="00B64886">
              <w:rPr>
                <w:rFonts w:ascii="Segoe UI" w:eastAsia="Times New Roman" w:hAnsi="Segoe UI" w:cs="Noto Sans Arabic Medium"/>
                <w:color w:val="000000"/>
                <w:sz w:val="22"/>
                <w:rtl/>
                <w:lang w:val="en-CA" w:eastAsia="zh-CN" w:bidi="ar-SY"/>
              </w:rPr>
              <w:t>نسبة الدفعة</w:t>
            </w:r>
          </w:p>
        </w:tc>
        <w:tc>
          <w:tcPr>
            <w:tcW w:w="2508" w:type="dxa"/>
            <w:shd w:val="clear" w:color="auto" w:fill="F2F2F2" w:themeFill="background1" w:themeFillShade="F2"/>
            <w:vAlign w:val="center"/>
          </w:tcPr>
          <w:p w14:paraId="539052F4" w14:textId="2804DFCB" w:rsidR="007564EB" w:rsidRPr="00B64886" w:rsidRDefault="007564EB" w:rsidP="00074FA7">
            <w:pPr>
              <w:bidi/>
              <w:spacing w:after="0" w:line="240" w:lineRule="auto"/>
              <w:jc w:val="center"/>
              <w:rPr>
                <w:rFonts w:ascii="Segoe UI" w:eastAsia="Times New Roman" w:hAnsi="Segoe UI" w:cs="Noto Sans Arabic Medium"/>
                <w:color w:val="000000"/>
                <w:sz w:val="22"/>
                <w:rtl/>
                <w:lang w:val="en-CA" w:eastAsia="zh-CN" w:bidi="ar-SA"/>
              </w:rPr>
            </w:pPr>
            <w:r w:rsidRPr="00B64886">
              <w:rPr>
                <w:rFonts w:ascii="Segoe UI" w:eastAsia="Times New Roman" w:hAnsi="Segoe UI" w:cs="Noto Sans Arabic Medium"/>
                <w:color w:val="000000"/>
                <w:sz w:val="22"/>
                <w:rtl/>
                <w:lang w:val="en-CA" w:eastAsia="zh-CN" w:bidi="ar-SY"/>
              </w:rPr>
              <w:t>ترتيب الدفعة</w:t>
            </w:r>
          </w:p>
        </w:tc>
      </w:tr>
      <w:tr w:rsidR="007564EB" w:rsidRPr="00B64886" w14:paraId="7238936B" w14:textId="77777777" w:rsidTr="00805312">
        <w:trPr>
          <w:trHeight w:val="581"/>
        </w:trPr>
        <w:tc>
          <w:tcPr>
            <w:tcW w:w="1805" w:type="dxa"/>
            <w:shd w:val="clear" w:color="auto" w:fill="auto"/>
            <w:vAlign w:val="center"/>
          </w:tcPr>
          <w:p>
            <w:r>
              <w:t>{{PAYMENT_1_AMOUNT}}</w:t>
            </w:r>
          </w:p>
        </w:tc>
        <w:tc>
          <w:tcPr>
            <w:tcW w:w="4159" w:type="dxa"/>
            <w:shd w:val="clear" w:color="auto" w:fill="auto"/>
            <w:vAlign w:val="center"/>
            <w:hideMark/>
          </w:tcPr>
          <w:p w14:paraId="276452F9" w14:textId="3A818FC6" w:rsidR="007564EB" w:rsidRPr="00805312" w:rsidRDefault="007564EB" w:rsidP="00074FA7">
            <w:pPr>
              <w:bidi/>
              <w:spacing w:after="0" w:line="240" w:lineRule="auto"/>
              <w:jc w:val="center"/>
              <w:rPr>
                <w:rFonts w:ascii="Segoe UI" w:eastAsia="Times New Roman" w:hAnsi="Segoe UI" w:cs="Noto Sans Arabic Light"/>
                <w:color w:val="auto"/>
                <w:sz w:val="22"/>
                <w:rtl/>
                <w:lang w:val="en-CA" w:eastAsia="zh-CN" w:bidi="ar-SA"/>
              </w:rPr>
            </w:pPr>
            <w:r w:rsidRPr="00805312">
              <w:rPr>
                <w:rFonts w:ascii="Segoe UI" w:eastAsia="Times New Roman" w:hAnsi="Segoe UI" w:cs="Noto Sans Arabic Light"/>
                <w:color w:val="auto"/>
                <w:sz w:val="22"/>
                <w:rtl/>
                <w:lang w:val="en-CA" w:eastAsia="zh-CN" w:bidi="ar-SA"/>
              </w:rPr>
              <w:t>عند توقيع العقد والمخططات.</w:t>
            </w:r>
          </w:p>
        </w:tc>
        <w:tc>
          <w:tcPr>
            <w:tcW w:w="1984" w:type="dxa"/>
            <w:shd w:val="clear" w:color="auto" w:fill="auto"/>
            <w:vAlign w:val="center"/>
            <w:hideMark/>
          </w:tcPr>
          <w:p w14:paraId="4ECFD2CD" w14:textId="6656F4F1" w:rsidR="007564EB" w:rsidRPr="00805312" w:rsidRDefault="00BE650F" w:rsidP="00074FA7">
            <w:pPr>
              <w:bidi/>
              <w:spacing w:after="0" w:line="240" w:lineRule="auto"/>
              <w:jc w:val="center"/>
              <w:rPr>
                <w:rFonts w:ascii="Segoe UI" w:eastAsia="Times New Roman" w:hAnsi="Segoe UI" w:cs="Noto Sans Arabic Light"/>
                <w:color w:val="auto"/>
                <w:sz w:val="22"/>
                <w:lang w:eastAsia="zh-CN" w:bidi="ar-SA"/>
              </w:rPr>
            </w:pPr>
            <w:r>
              <w:rPr>
                <w:rFonts w:ascii="Segoe UI" w:eastAsia="Times New Roman" w:hAnsi="Segoe UI" w:cs="Noto Sans Arabic Light" w:hint="cs"/>
                <w:color w:val="auto"/>
                <w:sz w:val="22"/>
                <w:rtl/>
                <w:lang w:eastAsia="zh-CN" w:bidi="ar-SA"/>
              </w:rPr>
              <w:t>80</w:t>
            </w:r>
            <w:r w:rsidR="007564EB" w:rsidRPr="00805312">
              <w:rPr>
                <w:rFonts w:ascii="Segoe UI" w:eastAsia="Times New Roman" w:hAnsi="Segoe UI" w:cs="Noto Sans Arabic Light"/>
                <w:color w:val="auto"/>
                <w:sz w:val="22"/>
                <w:lang w:eastAsia="zh-CN" w:bidi="ar-SA"/>
              </w:rPr>
              <w:t>%</w:t>
            </w:r>
          </w:p>
        </w:tc>
        <w:tc>
          <w:tcPr>
            <w:tcW w:w="2508" w:type="dxa"/>
            <w:shd w:val="clear" w:color="auto" w:fill="auto"/>
            <w:vAlign w:val="center"/>
          </w:tcPr>
          <w:p w14:paraId="15D6F318" w14:textId="46C40B63" w:rsidR="007564EB" w:rsidRPr="00805312" w:rsidRDefault="007564EB" w:rsidP="007564EB">
            <w:pPr>
              <w:bidi/>
              <w:spacing w:after="0" w:line="240" w:lineRule="auto"/>
              <w:jc w:val="center"/>
              <w:rPr>
                <w:rFonts w:ascii="Segoe UI" w:eastAsia="Times New Roman" w:hAnsi="Segoe UI" w:cs="Noto Sans Arabic Light"/>
                <w:color w:val="000000"/>
                <w:sz w:val="22"/>
                <w:rtl/>
                <w:lang w:val="en-CA" w:eastAsia="zh-CN" w:bidi="ar-SY"/>
              </w:rPr>
            </w:pPr>
            <w:r w:rsidRPr="00805312">
              <w:rPr>
                <w:rFonts w:ascii="Segoe UI" w:eastAsia="Times New Roman" w:hAnsi="Segoe UI" w:cs="Noto Sans Arabic Light"/>
                <w:color w:val="000000"/>
                <w:sz w:val="22"/>
                <w:rtl/>
                <w:lang w:val="en-CA" w:eastAsia="zh-CN" w:bidi="ar-SY"/>
              </w:rPr>
              <w:t>الأولى</w:t>
            </w:r>
          </w:p>
        </w:tc>
      </w:tr>
      <w:tr w:rsidR="007564EB" w:rsidRPr="00B64886" w14:paraId="46C53B53" w14:textId="77777777" w:rsidTr="00805312">
        <w:trPr>
          <w:trHeight w:val="581"/>
        </w:trPr>
        <w:tc>
          <w:tcPr>
            <w:tcW w:w="1805" w:type="dxa"/>
            <w:shd w:val="clear" w:color="auto" w:fill="auto"/>
            <w:vAlign w:val="center"/>
          </w:tcPr>
          <w:p>
            <w:r>
              <w:t>{{PAYMENT_2_AMOUNT}}</w:t>
            </w:r>
          </w:p>
        </w:tc>
        <w:tc>
          <w:tcPr>
            <w:tcW w:w="4159" w:type="dxa"/>
            <w:shd w:val="clear" w:color="auto" w:fill="auto"/>
            <w:vAlign w:val="center"/>
            <w:hideMark/>
          </w:tcPr>
          <w:p w14:paraId="3096751C" w14:textId="6DA1CA4A" w:rsidR="007564EB" w:rsidRPr="00805312" w:rsidRDefault="007564EB" w:rsidP="00B41271">
            <w:pPr>
              <w:bidi/>
              <w:spacing w:after="0" w:line="240" w:lineRule="auto"/>
              <w:jc w:val="center"/>
              <w:rPr>
                <w:rFonts w:ascii="Segoe UI" w:eastAsia="Times New Roman" w:hAnsi="Segoe UI" w:cs="Noto Sans Arabic Light"/>
                <w:color w:val="auto"/>
                <w:sz w:val="22"/>
                <w:rtl/>
                <w:lang w:val="en-CA" w:eastAsia="zh-CN" w:bidi="ar-SA"/>
              </w:rPr>
            </w:pPr>
            <w:r w:rsidRPr="00805312">
              <w:rPr>
                <w:rFonts w:ascii="Segoe UI" w:hAnsi="Segoe UI" w:cs="Noto Sans Arabic Light"/>
                <w:color w:val="auto"/>
                <w:sz w:val="22"/>
                <w:rtl/>
                <w:lang w:bidi="ar-SY"/>
              </w:rPr>
              <w:t>عند</w:t>
            </w:r>
            <w:r w:rsidRPr="00805312">
              <w:rPr>
                <w:rFonts w:ascii="Segoe UI" w:hAnsi="Segoe UI" w:cs="Noto Sans Arabic Light"/>
                <w:color w:val="auto"/>
                <w:sz w:val="22"/>
                <w:rtl/>
              </w:rPr>
              <w:t xml:space="preserve"> </w:t>
            </w:r>
            <w:r w:rsidRPr="00805312">
              <w:rPr>
                <w:rFonts w:ascii="Segoe UI" w:hAnsi="Segoe UI" w:cs="Noto Sans Arabic Light"/>
                <w:color w:val="auto"/>
                <w:sz w:val="22"/>
                <w:rtl/>
                <w:lang w:bidi="ar-SY"/>
              </w:rPr>
              <w:t>وصول البضاعة إلى الموقع.</w:t>
            </w:r>
          </w:p>
        </w:tc>
        <w:tc>
          <w:tcPr>
            <w:tcW w:w="1984" w:type="dxa"/>
            <w:shd w:val="clear" w:color="auto" w:fill="auto"/>
            <w:vAlign w:val="center"/>
            <w:hideMark/>
          </w:tcPr>
          <w:p w14:paraId="1717702B" w14:textId="407263CC" w:rsidR="007564EB" w:rsidRPr="00805312" w:rsidRDefault="00BE650F" w:rsidP="00B41271">
            <w:pPr>
              <w:bidi/>
              <w:spacing w:after="0" w:line="240" w:lineRule="auto"/>
              <w:jc w:val="center"/>
              <w:rPr>
                <w:rFonts w:ascii="Segoe UI" w:eastAsia="Times New Roman" w:hAnsi="Segoe UI" w:cs="Noto Sans Arabic Light"/>
                <w:color w:val="auto"/>
                <w:sz w:val="22"/>
                <w:rtl/>
                <w:lang w:val="en-CA" w:eastAsia="zh-CN" w:bidi="ar-SA"/>
              </w:rPr>
            </w:pPr>
            <w:r>
              <w:rPr>
                <w:rFonts w:ascii="Segoe UI" w:eastAsia="Times New Roman" w:hAnsi="Segoe UI" w:cs="Noto Sans Arabic Light" w:hint="cs"/>
                <w:color w:val="auto"/>
                <w:sz w:val="22"/>
                <w:rtl/>
                <w:lang w:eastAsia="zh-CN" w:bidi="ar-SA"/>
              </w:rPr>
              <w:t>15</w:t>
            </w:r>
            <w:r w:rsidR="007564EB" w:rsidRPr="00805312">
              <w:rPr>
                <w:rFonts w:ascii="Segoe UI" w:eastAsia="Times New Roman" w:hAnsi="Segoe UI" w:cs="Noto Sans Arabic Light"/>
                <w:color w:val="auto"/>
                <w:sz w:val="22"/>
                <w:lang w:eastAsia="zh-CN" w:bidi="ar-SA"/>
              </w:rPr>
              <w:t>%</w:t>
            </w:r>
          </w:p>
        </w:tc>
        <w:tc>
          <w:tcPr>
            <w:tcW w:w="2508" w:type="dxa"/>
            <w:shd w:val="clear" w:color="auto" w:fill="auto"/>
            <w:vAlign w:val="center"/>
          </w:tcPr>
          <w:p w14:paraId="7936CF8D" w14:textId="67C8E8B8" w:rsidR="007564EB" w:rsidRPr="00805312" w:rsidRDefault="00BE650F" w:rsidP="007564EB">
            <w:pPr>
              <w:bidi/>
              <w:spacing w:after="0" w:line="240" w:lineRule="auto"/>
              <w:jc w:val="center"/>
              <w:rPr>
                <w:rFonts w:ascii="Segoe UI" w:eastAsia="Times New Roman" w:hAnsi="Segoe UI" w:cs="Noto Sans Arabic Light"/>
                <w:color w:val="000000"/>
                <w:sz w:val="22"/>
                <w:rtl/>
                <w:lang w:val="en-CA" w:eastAsia="zh-CN" w:bidi="ar-SY"/>
              </w:rPr>
            </w:pPr>
            <w:r>
              <w:rPr>
                <w:rFonts w:ascii="Segoe UI" w:eastAsia="Times New Roman" w:hAnsi="Segoe UI" w:cs="Noto Sans Arabic Light" w:hint="cs"/>
                <w:color w:val="000000"/>
                <w:sz w:val="22"/>
                <w:rtl/>
                <w:lang w:val="en-CA" w:eastAsia="zh-CN" w:bidi="ar-SY"/>
              </w:rPr>
              <w:t>الثانية</w:t>
            </w:r>
          </w:p>
        </w:tc>
      </w:tr>
      <w:tr w:rsidR="007564EB" w:rsidRPr="00B64886" w14:paraId="243A49DB" w14:textId="77777777" w:rsidTr="00805312">
        <w:trPr>
          <w:trHeight w:val="680"/>
        </w:trPr>
        <w:tc>
          <w:tcPr>
            <w:tcW w:w="1805" w:type="dxa"/>
            <w:shd w:val="clear" w:color="auto" w:fill="auto"/>
            <w:vAlign w:val="center"/>
          </w:tcPr>
          <w:p>
            <w:r>
              <w:t>{{PAYMENT_3_AMOUNT}}</w:t>
            </w:r>
          </w:p>
        </w:tc>
        <w:tc>
          <w:tcPr>
            <w:tcW w:w="4159" w:type="dxa"/>
            <w:shd w:val="clear" w:color="auto" w:fill="auto"/>
            <w:vAlign w:val="center"/>
          </w:tcPr>
          <w:p w14:paraId="30C59AAB" w14:textId="7D9D06B0" w:rsidR="007564EB" w:rsidRPr="00805312" w:rsidRDefault="007564EB" w:rsidP="00B41271">
            <w:pPr>
              <w:bidi/>
              <w:spacing w:after="0" w:line="240" w:lineRule="auto"/>
              <w:jc w:val="center"/>
              <w:rPr>
                <w:rFonts w:ascii="Segoe UI" w:hAnsi="Segoe UI" w:cs="Noto Sans Arabic Light"/>
                <w:color w:val="auto"/>
                <w:sz w:val="22"/>
                <w:rtl/>
                <w:lang w:bidi="ar-SY"/>
              </w:rPr>
            </w:pPr>
            <w:r w:rsidRPr="00805312">
              <w:rPr>
                <w:rFonts w:ascii="Segoe UI" w:hAnsi="Segoe UI" w:cs="Noto Sans Arabic Light"/>
                <w:color w:val="auto"/>
                <w:sz w:val="22"/>
                <w:rtl/>
                <w:lang w:bidi="ar-SY"/>
              </w:rPr>
              <w:t>عند الانتهاء من التركيب والاختبارات الأولية.</w:t>
            </w:r>
          </w:p>
        </w:tc>
        <w:tc>
          <w:tcPr>
            <w:tcW w:w="1984" w:type="dxa"/>
            <w:shd w:val="clear" w:color="auto" w:fill="auto"/>
            <w:vAlign w:val="center"/>
          </w:tcPr>
          <w:p w14:paraId="27CB56D5" w14:textId="572725C8" w:rsidR="007564EB" w:rsidRPr="00805312" w:rsidRDefault="00BE650F" w:rsidP="00B41271">
            <w:pPr>
              <w:bidi/>
              <w:spacing w:after="0" w:line="240" w:lineRule="auto"/>
              <w:jc w:val="center"/>
              <w:rPr>
                <w:rFonts w:ascii="Segoe UI" w:eastAsia="Times New Roman" w:hAnsi="Segoe UI" w:cs="Noto Sans Arabic Light"/>
                <w:color w:val="auto"/>
                <w:sz w:val="22"/>
                <w:rtl/>
                <w:lang w:eastAsia="zh-CN" w:bidi="ar-SY"/>
              </w:rPr>
            </w:pPr>
            <w:r>
              <w:rPr>
                <w:rFonts w:ascii="Segoe UI" w:eastAsia="Times New Roman" w:hAnsi="Segoe UI" w:cs="Noto Sans Arabic Light" w:hint="cs"/>
                <w:color w:val="auto"/>
                <w:sz w:val="22"/>
                <w:rtl/>
                <w:lang w:eastAsia="zh-CN" w:bidi="ar-SA"/>
              </w:rPr>
              <w:t>5</w:t>
            </w:r>
            <w:r w:rsidR="007564EB" w:rsidRPr="00805312">
              <w:rPr>
                <w:rFonts w:ascii="Segoe UI" w:eastAsia="Times New Roman" w:hAnsi="Segoe UI" w:cs="Noto Sans Arabic Light"/>
                <w:color w:val="auto"/>
                <w:sz w:val="22"/>
                <w:lang w:eastAsia="zh-CN" w:bidi="ar-SA"/>
              </w:rPr>
              <w:t>%</w:t>
            </w:r>
          </w:p>
        </w:tc>
        <w:tc>
          <w:tcPr>
            <w:tcW w:w="2508" w:type="dxa"/>
            <w:shd w:val="clear" w:color="auto" w:fill="auto"/>
            <w:vAlign w:val="center"/>
          </w:tcPr>
          <w:p w14:paraId="3ECEF282" w14:textId="163C056F" w:rsidR="007564EB" w:rsidRPr="00805312" w:rsidRDefault="00BE650F" w:rsidP="007564EB">
            <w:pPr>
              <w:bidi/>
              <w:spacing w:after="0" w:line="240" w:lineRule="auto"/>
              <w:jc w:val="center"/>
              <w:rPr>
                <w:rFonts w:ascii="Segoe UI" w:eastAsia="Times New Roman" w:hAnsi="Segoe UI" w:cs="Noto Sans Arabic Light"/>
                <w:color w:val="000000"/>
                <w:sz w:val="22"/>
                <w:rtl/>
                <w:lang w:val="en-CA" w:eastAsia="zh-CN" w:bidi="ar-SY"/>
              </w:rPr>
            </w:pPr>
            <w:r>
              <w:rPr>
                <w:rFonts w:ascii="Segoe UI" w:eastAsia="Times New Roman" w:hAnsi="Segoe UI" w:cs="Noto Sans Arabic Light" w:hint="cs"/>
                <w:color w:val="000000"/>
                <w:sz w:val="22"/>
                <w:rtl/>
                <w:lang w:val="en-CA" w:eastAsia="zh-CN" w:bidi="ar-SY"/>
              </w:rPr>
              <w:t>الثالثة</w:t>
            </w:r>
          </w:p>
        </w:tc>
      </w:tr>
    </w:tbl>
    <w:p w14:paraId="544686A4" w14:textId="6DDC4D74" w:rsidR="008625E8" w:rsidRPr="0033550C" w:rsidRDefault="0020507A" w:rsidP="0033550C">
      <w:pPr>
        <w:bidi/>
        <w:spacing w:before="240" w:after="240" w:line="240" w:lineRule="auto"/>
        <w:jc w:val="both"/>
        <w:rPr>
          <w:rFonts w:ascii="Segoe UI" w:hAnsi="Segoe UI" w:cs="Segoe UI"/>
          <w:color w:val="auto"/>
          <w:sz w:val="24"/>
          <w:szCs w:val="24"/>
          <w:rtl/>
          <w:lang w:bidi="ar-SY"/>
        </w:rPr>
      </w:pPr>
      <w:r w:rsidRPr="00B64886">
        <w:rPr>
          <w:rFonts w:ascii="Segoe UI" w:hAnsi="Segoe UI" w:cs="Noto Sans Arabic Light"/>
          <w:color w:val="auto"/>
          <w:sz w:val="22"/>
          <w:rtl/>
          <w:lang w:bidi="ar-SY"/>
        </w:rPr>
        <w:t>في حال عدم سداد الزبون أية دفعة مستحقة متعلقة بهذا العقد، فإن المبلغ المتبقي من قيمة العقد يصبح مستحق الدفع بشكل فوري بغض النظر عن قبول الشركة لتمديد فترة تسديد الدفعة.</w:t>
      </w:r>
      <w:r w:rsidRPr="00B64886">
        <w:rPr>
          <w:rFonts w:ascii="Segoe UI" w:hAnsi="Segoe UI" w:cs="Noto Sans Arabic Light"/>
          <w:color w:val="auto"/>
          <w:sz w:val="22"/>
          <w:lang w:bidi="ar-SY"/>
        </w:rPr>
        <w:t xml:space="preserve"> </w:t>
      </w:r>
      <w:r w:rsidRPr="00B64886">
        <w:rPr>
          <w:rFonts w:ascii="Segoe UI" w:hAnsi="Segoe UI" w:cs="Noto Sans Arabic Light"/>
          <w:color w:val="auto"/>
          <w:sz w:val="22"/>
          <w:rtl/>
          <w:lang w:bidi="ar-SY"/>
        </w:rPr>
        <w:t xml:space="preserve">وفي تلك الحال، تحتفظ الشركة بحقها في إيقاف العمل أو تعليقه إلى أن يتم تسديد الدفعات المستحقة على الزبون كما هو متفق عليه. وسيتم فرض الفائدة القانونية عن جميع المبالغ التي لا تسدد خلال </w:t>
      </w:r>
      <w:r w:rsidRPr="00B64886">
        <w:rPr>
          <w:rFonts w:ascii="Segoe UI" w:hAnsi="Segoe UI" w:cs="Noto Sans Arabic Light"/>
          <w:color w:val="auto"/>
          <w:sz w:val="22"/>
          <w:lang w:bidi="ar-SY"/>
        </w:rPr>
        <w:t>30</w:t>
      </w:r>
      <w:r w:rsidRPr="00B64886">
        <w:rPr>
          <w:rFonts w:ascii="Segoe UI" w:hAnsi="Segoe UI" w:cs="Noto Sans Arabic Light"/>
          <w:color w:val="auto"/>
          <w:sz w:val="22"/>
          <w:rtl/>
          <w:lang w:bidi="ar-SY"/>
        </w:rPr>
        <w:t xml:space="preserve"> يوماً من تاريخ استحقاقها. كما ي</w:t>
      </w:r>
      <w:r w:rsidR="007564EB" w:rsidRPr="00B64886">
        <w:rPr>
          <w:rFonts w:ascii="Segoe UI" w:hAnsi="Segoe UI" w:cs="Noto Sans Arabic Light" w:hint="cs"/>
          <w:color w:val="auto"/>
          <w:sz w:val="22"/>
          <w:rtl/>
          <w:lang w:bidi="ar-SY"/>
        </w:rPr>
        <w:t>قع على عاتق</w:t>
      </w:r>
      <w:r w:rsidRPr="00B64886">
        <w:rPr>
          <w:rFonts w:ascii="Segoe UI" w:hAnsi="Segoe UI" w:cs="Noto Sans Arabic Light"/>
          <w:color w:val="auto"/>
          <w:sz w:val="22"/>
          <w:rtl/>
          <w:lang w:bidi="ar-SY"/>
        </w:rPr>
        <w:t xml:space="preserve"> الزبون تسديد جميع أتعاب المحامين وتكاليف التحصيل والمحاكم المرتبطة بتأخر الدفعات، وتسديد المبلغ المتخلف عن تسديده مع الفائدة القانونية</w:t>
      </w:r>
      <w:r w:rsidRPr="00347D49">
        <w:rPr>
          <w:rFonts w:ascii="Segoe UI" w:hAnsi="Segoe UI" w:cs="Segoe UI"/>
          <w:color w:val="auto"/>
          <w:sz w:val="24"/>
          <w:szCs w:val="24"/>
          <w:rtl/>
          <w:lang w:bidi="ar-SY"/>
        </w:rPr>
        <w:t>.</w:t>
      </w:r>
    </w:p>
    <w:p w14:paraId="73609A72" w14:textId="78F26642" w:rsidR="00B64886" w:rsidRPr="00B64886" w:rsidRDefault="00B64886" w:rsidP="00B64886">
      <w:pPr>
        <w:bidi/>
        <w:spacing w:before="240" w:after="240" w:line="240" w:lineRule="auto"/>
        <w:jc w:val="both"/>
        <w:rPr>
          <w:rFonts w:ascii="Segoe UI" w:hAnsi="Segoe UI" w:cs="Noto Sans Arabic Medium"/>
          <w:b/>
          <w:bCs/>
          <w:color w:val="auto"/>
          <w:sz w:val="22"/>
          <w:rtl/>
          <w:lang w:bidi="ar-SY"/>
        </w:rPr>
      </w:pPr>
      <w:r w:rsidRPr="00B64886">
        <w:rPr>
          <w:rFonts w:ascii="Segoe UI" w:hAnsi="Segoe UI" w:cs="Noto Sans Arabic Medium"/>
          <w:b/>
          <w:bCs/>
          <w:color w:val="auto"/>
          <w:sz w:val="22"/>
          <w:rtl/>
          <w:lang w:bidi="ar-SY"/>
        </w:rPr>
        <w:lastRenderedPageBreak/>
        <w:t>تغير الرسوم الجمركية</w:t>
      </w:r>
    </w:p>
    <w:p w14:paraId="41FBCEF4" w14:textId="36BCAD34" w:rsidR="00B64886" w:rsidRDefault="00B64886" w:rsidP="00B64886">
      <w:pPr>
        <w:bidi/>
        <w:spacing w:before="240" w:after="240" w:line="240" w:lineRule="auto"/>
        <w:jc w:val="both"/>
        <w:rPr>
          <w:rFonts w:ascii="Segoe UI" w:hAnsi="Segoe UI" w:cs="Noto Sans Arabic Light"/>
          <w:color w:val="auto"/>
          <w:sz w:val="22"/>
          <w:rtl/>
          <w:lang w:bidi="ar-SY"/>
        </w:rPr>
      </w:pPr>
      <w:r w:rsidRPr="00B64886">
        <w:rPr>
          <w:rFonts w:ascii="Segoe UI" w:hAnsi="Segoe UI" w:cs="Noto Sans Arabic Light" w:hint="eastAsia"/>
          <w:color w:val="auto"/>
          <w:sz w:val="22"/>
          <w:rtl/>
          <w:lang w:bidi="ar-SY"/>
        </w:rPr>
        <w:t>في</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حال</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تغيّر</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الرسوم</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الجمركية،</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فإن</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الفرق</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الناتج</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سيؤثر</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على</w:t>
      </w:r>
      <w:r w:rsidRPr="00B64886">
        <w:rPr>
          <w:rFonts w:ascii="Segoe UI" w:hAnsi="Segoe UI" w:cs="Noto Sans Arabic Light"/>
          <w:color w:val="auto"/>
          <w:sz w:val="22"/>
          <w:rtl/>
          <w:lang w:bidi="ar-SY"/>
        </w:rPr>
        <w:t xml:space="preserve"> 90% </w:t>
      </w:r>
      <w:r w:rsidRPr="00B64886">
        <w:rPr>
          <w:rFonts w:ascii="Segoe UI" w:hAnsi="Segoe UI" w:cs="Noto Sans Arabic Light" w:hint="eastAsia"/>
          <w:color w:val="auto"/>
          <w:sz w:val="22"/>
          <w:rtl/>
          <w:lang w:bidi="ar-SY"/>
        </w:rPr>
        <w:t>من</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القيمة</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الإجمالية</w:t>
      </w:r>
      <w:r w:rsidRPr="00B64886">
        <w:rPr>
          <w:rFonts w:ascii="Segoe UI" w:hAnsi="Segoe UI" w:cs="Noto Sans Arabic Light"/>
          <w:color w:val="auto"/>
          <w:sz w:val="22"/>
          <w:rtl/>
          <w:lang w:bidi="ar-SY"/>
        </w:rPr>
        <w:t xml:space="preserve"> </w:t>
      </w:r>
      <w:r w:rsidRPr="00B64886">
        <w:rPr>
          <w:rFonts w:ascii="Segoe UI" w:hAnsi="Segoe UI" w:cs="Noto Sans Arabic Light" w:hint="eastAsia"/>
          <w:color w:val="auto"/>
          <w:sz w:val="22"/>
          <w:rtl/>
          <w:lang w:bidi="ar-SY"/>
        </w:rPr>
        <w:t>للعقد</w:t>
      </w:r>
      <w:r w:rsidRPr="00B64886">
        <w:rPr>
          <w:rFonts w:ascii="Segoe UI" w:hAnsi="Segoe UI" w:cs="Noto Sans Arabic Light"/>
          <w:color w:val="auto"/>
          <w:sz w:val="22"/>
          <w:rtl/>
          <w:lang w:bidi="ar-SY"/>
        </w:rPr>
        <w:t>.</w:t>
      </w:r>
    </w:p>
    <w:p w14:paraId="55F6D0DB" w14:textId="6887D878" w:rsidR="00B64886" w:rsidRDefault="00B64886" w:rsidP="00B64886">
      <w:pPr>
        <w:bidi/>
        <w:spacing w:before="240" w:after="240" w:line="240" w:lineRule="auto"/>
        <w:jc w:val="both"/>
        <w:rPr>
          <w:rFonts w:ascii="Segoe UI" w:hAnsi="Segoe UI" w:cs="Noto Sans Arabic Medium"/>
          <w:b/>
          <w:bCs/>
          <w:color w:val="auto"/>
          <w:sz w:val="22"/>
          <w:rtl/>
          <w:lang w:bidi="ar-SY"/>
        </w:rPr>
      </w:pPr>
      <w:r w:rsidRPr="00B64886">
        <w:rPr>
          <w:rFonts w:ascii="Segoe UI" w:hAnsi="Segoe UI" w:cs="Noto Sans Arabic Medium"/>
          <w:b/>
          <w:bCs/>
          <w:color w:val="auto"/>
          <w:sz w:val="22"/>
          <w:rtl/>
          <w:lang w:bidi="ar-SY"/>
        </w:rPr>
        <w:t>الاستحقاق</w:t>
      </w:r>
    </w:p>
    <w:p w14:paraId="13060AD7" w14:textId="385B36AA" w:rsidR="00B64886" w:rsidRPr="00B64886" w:rsidRDefault="00B64886" w:rsidP="00B64886">
      <w:pPr>
        <w:bidi/>
        <w:spacing w:before="240" w:after="240" w:line="240" w:lineRule="auto"/>
        <w:jc w:val="both"/>
        <w:rPr>
          <w:rFonts w:ascii="Segoe UI" w:hAnsi="Segoe UI" w:cs="Segoe UI"/>
          <w:sz w:val="24"/>
          <w:szCs w:val="24"/>
          <w:rtl/>
          <w:lang w:bidi="ar-SY"/>
        </w:rPr>
      </w:pPr>
      <w:r w:rsidRPr="00B64886">
        <w:rPr>
          <w:rFonts w:ascii="Segoe UI" w:hAnsi="Segoe UI" w:cs="Noto Sans Arabic Light"/>
          <w:color w:val="auto"/>
          <w:sz w:val="22"/>
          <w:rtl/>
          <w:lang w:bidi="ar-SY"/>
        </w:rPr>
        <w:t>حال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وصول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البضائع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إلى</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الموقع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تعتبر</w:t>
      </w:r>
      <w:r w:rsidRPr="00B64886">
        <w:rPr>
          <w:rFonts w:ascii="Segoe UI" w:hAnsi="Segoe UI" w:cs="Noto Sans Arabic Light"/>
          <w:color w:val="auto"/>
          <w:sz w:val="22"/>
          <w:rtl/>
        </w:rPr>
        <w:t xml:space="preserve"> </w:t>
      </w:r>
      <w:r w:rsidRPr="0033550C">
        <w:rPr>
          <w:rFonts w:ascii="Segoe UI" w:hAnsi="Segoe UI" w:cs="Noto Sans Arabic Light"/>
          <w:color w:val="auto"/>
          <w:sz w:val="22"/>
          <w:highlight w:val="yellow"/>
          <w:lang w:bidi="ar-SY"/>
        </w:rPr>
        <w:t>95</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قيمة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العقد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مستحقة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وعند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التسليم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الأولي تستحق</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الـ</w:t>
      </w:r>
      <w:r w:rsidRPr="00B64886">
        <w:rPr>
          <w:rFonts w:ascii="Segoe UI" w:hAnsi="Segoe UI" w:cs="Noto Sans Arabic Light"/>
          <w:color w:val="auto"/>
          <w:sz w:val="22"/>
          <w:rtl/>
        </w:rPr>
        <w:t xml:space="preserve"> </w:t>
      </w:r>
      <w:r w:rsidRPr="0033550C">
        <w:rPr>
          <w:rFonts w:ascii="Segoe UI" w:hAnsi="Segoe UI" w:cs="Noto Sans Arabic Light"/>
          <w:color w:val="auto"/>
          <w:sz w:val="22"/>
          <w:highlight w:val="yellow"/>
          <w:lang w:bidi="ar-SY"/>
        </w:rPr>
        <w:t>5</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المتبقية</w:t>
      </w:r>
      <w:r w:rsidRPr="00B64886">
        <w:rPr>
          <w:rFonts w:ascii="Segoe UI" w:hAnsi="Segoe UI" w:cs="Noto Sans Arabic Light"/>
          <w:color w:val="auto"/>
          <w:sz w:val="22"/>
          <w:rtl/>
        </w:rPr>
        <w:t>.</w:t>
      </w:r>
    </w:p>
    <w:p w14:paraId="2EA0DF11" w14:textId="0B04C4D6" w:rsidR="0026628E" w:rsidRPr="00347D49" w:rsidRDefault="00B64886">
      <w:pPr>
        <w:bidi/>
        <w:rPr>
          <w:rFonts w:ascii="Segoe UI" w:hAnsi="Segoe UI" w:cs="Segoe UI"/>
          <w:sz w:val="24"/>
          <w:szCs w:val="24"/>
          <w:lang w:bidi="ar-SY"/>
        </w:rPr>
      </w:pPr>
      <w:r w:rsidRPr="00B64886">
        <w:rPr>
          <w:rFonts w:ascii="Segoe UI" w:hAnsi="Segoe UI" w:cs="Noto Sans Arabic Medium"/>
          <w:b/>
          <w:bCs/>
          <w:color w:val="auto"/>
          <w:sz w:val="22"/>
          <w:rtl/>
          <w:lang w:bidi="ar-SY"/>
        </w:rPr>
        <w:t>تثبيت الطلبية</w:t>
      </w:r>
    </w:p>
    <w:p w14:paraId="2D64F0EE" w14:textId="72C52CB3" w:rsidR="00B64886" w:rsidRPr="00B64886" w:rsidRDefault="00B64886" w:rsidP="00B64886">
      <w:pPr>
        <w:bidi/>
        <w:rPr>
          <w:rFonts w:ascii="Segoe UI" w:hAnsi="Segoe UI" w:cs="Noto Sans Arabic Light"/>
          <w:color w:val="auto"/>
          <w:sz w:val="22"/>
          <w:lang w:bidi="ar-SY"/>
        </w:rPr>
      </w:pPr>
      <w:r w:rsidRPr="00B64886">
        <w:rPr>
          <w:rFonts w:ascii="Segoe UI" w:hAnsi="Segoe UI" w:cs="Noto Sans Arabic Light"/>
          <w:color w:val="auto"/>
          <w:sz w:val="22"/>
          <w:rtl/>
          <w:lang w:bidi="ar-SY"/>
        </w:rPr>
        <w:t xml:space="preserve">يتم تثبيت الطلبية لدى </w:t>
      </w:r>
      <w:r w:rsidRPr="00B64886">
        <w:rPr>
          <w:rFonts w:ascii="Segoe UI" w:hAnsi="Segoe UI" w:cs="Noto Sans Arabic Light"/>
          <w:color w:val="auto"/>
          <w:sz w:val="22"/>
          <w:lang w:bidi="ar-SY"/>
        </w:rPr>
        <w:t>SHARP</w:t>
      </w:r>
      <w:r w:rsidRPr="00B64886">
        <w:rPr>
          <w:rFonts w:ascii="Segoe UI" w:hAnsi="Segoe UI" w:cs="Noto Sans Arabic Light"/>
          <w:color w:val="auto"/>
          <w:sz w:val="22"/>
          <w:rtl/>
          <w:lang w:bidi="ar-SY"/>
        </w:rPr>
        <w:t xml:space="preserve"> حال توقيع العقد والمخططات واستلام الدفعة الأولى، وتصبح الطلبية غير قابلة للإلغاء، ويكون الزبون ملزماً بتسديد كامل قيمة التوريدات والتي تشكل قيمتها </w:t>
      </w:r>
      <w:r w:rsidRPr="0033550C">
        <w:rPr>
          <w:rFonts w:ascii="Segoe UI" w:hAnsi="Segoe UI" w:cs="Noto Sans Arabic Light"/>
          <w:color w:val="auto"/>
          <w:sz w:val="22"/>
          <w:highlight w:val="yellow"/>
          <w:rtl/>
          <w:lang w:bidi="ar-SY"/>
        </w:rPr>
        <w:t>95</w:t>
      </w:r>
      <w:r w:rsidRPr="00B64886">
        <w:rPr>
          <w:rFonts w:ascii="Segoe UI" w:hAnsi="Segoe UI" w:cs="Noto Sans Arabic Light"/>
          <w:color w:val="auto"/>
          <w:sz w:val="22"/>
          <w:rtl/>
          <w:lang w:bidi="ar-SY"/>
        </w:rPr>
        <w:t>% من قيمة العقد</w:t>
      </w:r>
      <w:r w:rsidRPr="00B64886">
        <w:rPr>
          <w:rFonts w:ascii="Segoe UI" w:hAnsi="Segoe UI" w:cs="Noto Sans Arabic Light"/>
          <w:color w:val="auto"/>
          <w:sz w:val="22"/>
          <w:lang w:bidi="ar-SY"/>
        </w:rPr>
        <w:t>.</w:t>
      </w:r>
    </w:p>
    <w:p w14:paraId="52D60160" w14:textId="48076BEE" w:rsidR="0026628E" w:rsidRDefault="00B64886" w:rsidP="0026628E">
      <w:pPr>
        <w:bidi/>
        <w:rPr>
          <w:rFonts w:ascii="Segoe UI" w:hAnsi="Segoe UI" w:cs="Noto Sans Arabic Medium"/>
          <w:b/>
          <w:bCs/>
          <w:color w:val="auto"/>
          <w:sz w:val="22"/>
          <w:rtl/>
          <w:lang w:bidi="ar-SY"/>
        </w:rPr>
      </w:pPr>
      <w:r w:rsidRPr="00B64886">
        <w:rPr>
          <w:rFonts w:ascii="Segoe UI" w:hAnsi="Segoe UI" w:cs="Noto Sans Arabic Medium"/>
          <w:b/>
          <w:bCs/>
          <w:color w:val="auto"/>
          <w:sz w:val="22"/>
          <w:rtl/>
          <w:lang w:bidi="ar-SY"/>
        </w:rPr>
        <w:t>تسوية الخلاف</w:t>
      </w:r>
    </w:p>
    <w:p w14:paraId="0B6A5AED" w14:textId="074B9A64" w:rsidR="00B64886" w:rsidRPr="00347D49" w:rsidRDefault="00B64886" w:rsidP="00B64886">
      <w:pPr>
        <w:bidi/>
        <w:rPr>
          <w:rFonts w:ascii="Segoe UI" w:hAnsi="Segoe UI" w:cs="Segoe UI"/>
          <w:sz w:val="24"/>
          <w:szCs w:val="24"/>
          <w:rtl/>
          <w:lang w:bidi="ar-SY"/>
        </w:rPr>
      </w:pPr>
      <w:r w:rsidRPr="00B64886">
        <w:rPr>
          <w:rFonts w:ascii="Segoe UI" w:hAnsi="Segoe UI" w:cs="Noto Sans Arabic Light"/>
          <w:color w:val="auto"/>
          <w:sz w:val="22"/>
          <w:rtl/>
          <w:lang w:bidi="ar-SY"/>
        </w:rPr>
        <w:t>بعد توقيع العقد وفي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حال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وقوع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نزاع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أو</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خلاف</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بين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الفريقين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يتم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اللجوء</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إلى</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الحل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الودي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حال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عدم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الاتفاق</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فإن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محاكم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مدينة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دمشق</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هي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المختصة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حصراً</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بالنظر</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النزاعات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الناشئة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عن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التعاقد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وذلك</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وفق</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القوانين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والأنظمة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السورية</w:t>
      </w:r>
      <w:r w:rsidRPr="00B64886">
        <w:rPr>
          <w:rFonts w:ascii="Segoe UI" w:hAnsi="Segoe UI" w:cs="Noto Sans Arabic Light"/>
          <w:color w:val="auto"/>
          <w:sz w:val="22"/>
          <w:rtl/>
        </w:rPr>
        <w:t>.</w:t>
      </w:r>
    </w:p>
    <w:p w14:paraId="471A8EC1" w14:textId="4F958AC3" w:rsidR="0026628E" w:rsidRDefault="00B64886" w:rsidP="0026628E">
      <w:pPr>
        <w:bidi/>
        <w:rPr>
          <w:rFonts w:ascii="Segoe UI" w:hAnsi="Segoe UI" w:cs="Noto Sans Arabic Medium"/>
          <w:b/>
          <w:bCs/>
          <w:color w:val="auto"/>
          <w:sz w:val="22"/>
          <w:rtl/>
          <w:lang w:bidi="ar-SY"/>
        </w:rPr>
      </w:pPr>
      <w:r w:rsidRPr="00B64886">
        <w:rPr>
          <w:rFonts w:ascii="Segoe UI" w:hAnsi="Segoe UI" w:cs="Noto Sans Arabic Medium"/>
          <w:b/>
          <w:bCs/>
          <w:color w:val="auto"/>
          <w:sz w:val="22"/>
          <w:rtl/>
          <w:lang w:bidi="ar-SY"/>
        </w:rPr>
        <w:t>نسخ العقد</w:t>
      </w:r>
    </w:p>
    <w:p w14:paraId="2AC5E20B" w14:textId="047D805D" w:rsidR="00B64886" w:rsidRPr="00347D49" w:rsidRDefault="00B64886" w:rsidP="00B64886">
      <w:pPr>
        <w:bidi/>
        <w:rPr>
          <w:rFonts w:ascii="Segoe UI" w:hAnsi="Segoe UI" w:cs="Segoe UI"/>
          <w:sz w:val="24"/>
          <w:szCs w:val="24"/>
          <w:rtl/>
          <w:lang w:bidi="ar-SY"/>
        </w:rPr>
      </w:pPr>
      <w:r w:rsidRPr="00B64886">
        <w:rPr>
          <w:rFonts w:ascii="Segoe UI" w:hAnsi="Segoe UI" w:cs="Noto Sans Arabic Light"/>
          <w:color w:val="auto"/>
          <w:sz w:val="22"/>
          <w:rtl/>
          <w:lang w:bidi="ar-SY"/>
        </w:rPr>
        <w:t>يتم إصدار العقد على نسختين متطابقتين ويحتفظ كل فريق بنسخته.</w:t>
      </w:r>
    </w:p>
    <w:p w14:paraId="00C048C6" w14:textId="77777777" w:rsidR="00D51197" w:rsidRDefault="00D51197">
      <w:pPr>
        <w:bidi/>
        <w:rPr>
          <w:rFonts w:ascii="Segoe UI" w:hAnsi="Segoe UI" w:cs="Segoe UI"/>
          <w:sz w:val="24"/>
          <w:szCs w:val="24"/>
          <w:lang w:bidi="ar-SY"/>
        </w:rPr>
      </w:pPr>
    </w:p>
    <w:p w14:paraId="1A14AF52" w14:textId="77777777" w:rsidR="002D587A" w:rsidRDefault="002D587A" w:rsidP="002D587A">
      <w:pPr>
        <w:bidi/>
        <w:rPr>
          <w:rFonts w:ascii="Segoe UI" w:hAnsi="Segoe UI" w:cs="Segoe UI"/>
          <w:sz w:val="24"/>
          <w:szCs w:val="24"/>
          <w:rtl/>
          <w:lang w:bidi="ar-SY"/>
        </w:rPr>
      </w:pPr>
    </w:p>
    <w:p w14:paraId="66DE9076" w14:textId="77777777" w:rsidR="00805312" w:rsidRPr="00347D49" w:rsidRDefault="00805312" w:rsidP="00805312">
      <w:pPr>
        <w:bidi/>
        <w:rPr>
          <w:rFonts w:ascii="Segoe UI" w:hAnsi="Segoe UI" w:cs="Segoe UI"/>
          <w:sz w:val="24"/>
          <w:szCs w:val="24"/>
        </w:rPr>
      </w:pPr>
    </w:p>
    <w:tbl>
      <w:tblPr>
        <w:tblStyle w:val="a3"/>
        <w:bidiVisual/>
        <w:tblW w:w="10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2"/>
        <w:gridCol w:w="3480"/>
        <w:gridCol w:w="3397"/>
      </w:tblGrid>
      <w:tr w:rsidR="00B41271" w:rsidRPr="00B64886" w14:paraId="5B99D556" w14:textId="77777777" w:rsidTr="004C7ED1">
        <w:trPr>
          <w:trHeight w:val="409"/>
          <w:jc w:val="center"/>
        </w:trPr>
        <w:tc>
          <w:tcPr>
            <w:tcW w:w="3332" w:type="dxa"/>
          </w:tcPr>
          <w:p w14:paraId="1EC8301D"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اسم وتوقيع وختم الزبون</w:t>
            </w:r>
          </w:p>
        </w:tc>
        <w:tc>
          <w:tcPr>
            <w:tcW w:w="3480" w:type="dxa"/>
            <w:vMerge w:val="restart"/>
          </w:tcPr>
          <w:p w14:paraId="00EA980A" w14:textId="0374E8B1" w:rsidR="00B41271" w:rsidRPr="0033550C" w:rsidRDefault="00B41271" w:rsidP="004C7ED1">
            <w:pPr>
              <w:bidi/>
              <w:spacing w:line="240" w:lineRule="auto"/>
              <w:jc w:val="center"/>
              <w:rPr>
                <w:rFonts w:ascii="Segoe UI" w:hAnsi="Segoe UI" w:cs="Noto Sans Arabic"/>
                <w:color w:val="auto"/>
                <w:sz w:val="24"/>
                <w:szCs w:val="24"/>
                <w:highlight w:val="yellow"/>
                <w:lang w:bidi="ar-JO"/>
              </w:rPr>
            </w:pPr>
            <w:r w:rsidRPr="0033550C">
              <w:rPr>
                <w:rFonts w:ascii="Segoe UI" w:hAnsi="Segoe UI" w:cs="Noto Sans Arabic"/>
                <w:color w:val="auto"/>
                <w:sz w:val="24"/>
                <w:szCs w:val="24"/>
                <w:highlight w:val="yellow"/>
                <w:rtl/>
                <w:lang w:bidi="ar-SY"/>
              </w:rPr>
              <w:t>{{SIGN_CITY}} في {{PROPOSAL_DATE_AR}}</w:t>
            </w:r>
            <w:r w:rsidR="00805312" w:rsidRPr="0033550C">
              <w:rPr>
                <w:rFonts w:ascii="Segoe UI" w:hAnsi="Segoe UI" w:cs="Noto Sans Arabic" w:hint="cs"/>
                <w:color w:val="auto"/>
                <w:sz w:val="24"/>
                <w:szCs w:val="24"/>
                <w:highlight w:val="yellow"/>
                <w:rtl/>
                <w:lang w:bidi="ar-SY"/>
              </w:rPr>
            </w:r>
            <w:r w:rsidRPr="0033550C">
              <w:rPr>
                <w:rFonts w:ascii="Segoe UI" w:hAnsi="Segoe UI" w:cs="Noto Sans Arabic"/>
                <w:color w:val="auto"/>
                <w:sz w:val="24"/>
                <w:szCs w:val="24"/>
                <w:highlight w:val="yellow"/>
                <w:rtl/>
                <w:lang w:bidi="ar-JO"/>
              </w:rPr>
            </w:r>
            <w:r w:rsidR="00805312" w:rsidRPr="0033550C">
              <w:rPr>
                <w:rFonts w:ascii="Segoe UI" w:hAnsi="Segoe UI" w:cs="Noto Sans Arabic" w:hint="cs"/>
                <w:color w:val="auto"/>
                <w:sz w:val="24"/>
                <w:szCs w:val="24"/>
                <w:highlight w:val="yellow"/>
                <w:rtl/>
                <w:lang w:bidi="ar-JO"/>
              </w:rPr>
            </w:r>
            <w:r w:rsidRPr="0033550C">
              <w:rPr>
                <w:rFonts w:ascii="Segoe UI" w:hAnsi="Segoe UI" w:cs="Noto Sans Arabic"/>
                <w:color w:val="auto"/>
                <w:sz w:val="24"/>
                <w:szCs w:val="24"/>
                <w:highlight w:val="yellow"/>
                <w:rtl/>
                <w:lang w:bidi="ar-JO"/>
              </w:rPr>
            </w:r>
            <w:r w:rsidR="00805312" w:rsidRPr="0033550C">
              <w:rPr>
                <w:rFonts w:ascii="Segoe UI" w:hAnsi="Segoe UI" w:cs="Noto Sans Arabic" w:hint="cs"/>
                <w:color w:val="auto"/>
                <w:sz w:val="24"/>
                <w:szCs w:val="24"/>
                <w:highlight w:val="yellow"/>
                <w:rtl/>
                <w:lang w:bidi="ar-JO"/>
              </w:rPr>
            </w:r>
          </w:p>
        </w:tc>
        <w:tc>
          <w:tcPr>
            <w:tcW w:w="3397" w:type="dxa"/>
          </w:tcPr>
          <w:p w14:paraId="42D76065"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اسم وتوقيع وختم المورد</w:t>
            </w:r>
          </w:p>
        </w:tc>
      </w:tr>
      <w:tr w:rsidR="00B41271" w:rsidRPr="00B64886" w14:paraId="61F73D54" w14:textId="77777777" w:rsidTr="00B64886">
        <w:trPr>
          <w:trHeight w:val="409"/>
          <w:jc w:val="center"/>
        </w:trPr>
        <w:tc>
          <w:tcPr>
            <w:tcW w:w="3332" w:type="dxa"/>
          </w:tcPr>
          <w:p w14:paraId="379A36F5"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الفــريق الأول</w:t>
            </w:r>
          </w:p>
        </w:tc>
        <w:tc>
          <w:tcPr>
            <w:tcW w:w="3480" w:type="dxa"/>
            <w:vMerge/>
            <w:vAlign w:val="top"/>
          </w:tcPr>
          <w:p w14:paraId="323B325E" w14:textId="77777777" w:rsidR="00B41271" w:rsidRPr="00B64886" w:rsidRDefault="00B41271" w:rsidP="00FE5707">
            <w:pPr>
              <w:bidi/>
              <w:spacing w:line="240" w:lineRule="auto"/>
              <w:jc w:val="center"/>
              <w:rPr>
                <w:rFonts w:ascii="Segoe UI" w:hAnsi="Segoe UI" w:cs="Noto Sans Arabic"/>
                <w:color w:val="auto"/>
                <w:sz w:val="24"/>
                <w:szCs w:val="24"/>
                <w:rtl/>
              </w:rPr>
            </w:pPr>
          </w:p>
        </w:tc>
        <w:tc>
          <w:tcPr>
            <w:tcW w:w="3397" w:type="dxa"/>
          </w:tcPr>
          <w:p w14:paraId="24080010"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الفــريق الثاني</w:t>
            </w:r>
          </w:p>
        </w:tc>
      </w:tr>
      <w:tr w:rsidR="00B41271" w:rsidRPr="00B64886" w14:paraId="38B16299" w14:textId="77777777" w:rsidTr="00B64886">
        <w:trPr>
          <w:trHeight w:val="420"/>
          <w:jc w:val="center"/>
        </w:trPr>
        <w:tc>
          <w:tcPr>
            <w:tcW w:w="3332" w:type="dxa"/>
          </w:tcPr>
          <w:p w14:paraId="64F89F59"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r w:rsidRPr="00B64886">
              <w:rPr>
                <w:rFonts w:ascii="Segoe UI" w:hAnsi="Segoe UI" w:cs="Noto Sans Arabic"/>
                <w:color w:val="auto"/>
                <w:sz w:val="24"/>
                <w:szCs w:val="24"/>
                <w:rtl/>
                <w:lang w:bidi="ar-SY"/>
              </w:rPr>
              <w:t xml:space="preserve"> </w:t>
            </w:r>
          </w:p>
        </w:tc>
        <w:tc>
          <w:tcPr>
            <w:tcW w:w="3480" w:type="dxa"/>
            <w:vMerge/>
          </w:tcPr>
          <w:p w14:paraId="3105FF63"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p>
        </w:tc>
        <w:tc>
          <w:tcPr>
            <w:tcW w:w="3397" w:type="dxa"/>
          </w:tcPr>
          <w:p w14:paraId="4E233B93" w14:textId="77777777" w:rsidR="00B41271" w:rsidRPr="00B64886" w:rsidRDefault="00B41271" w:rsidP="00FE5707">
            <w:pPr>
              <w:bidi/>
              <w:spacing w:line="240" w:lineRule="auto"/>
              <w:jc w:val="center"/>
              <w:rPr>
                <w:rFonts w:ascii="Segoe UI" w:hAnsi="Segoe UI" w:cs="Noto Sans Arabic Light"/>
                <w:color w:val="auto"/>
                <w:sz w:val="24"/>
                <w:szCs w:val="24"/>
                <w:rtl/>
                <w:lang w:bidi="ar-SY"/>
              </w:rPr>
            </w:pPr>
            <w:r w:rsidRPr="00B64886">
              <w:rPr>
                <w:rFonts w:ascii="Segoe UI" w:hAnsi="Segoe UI" w:cs="Noto Sans Arabic Light"/>
                <w:color w:val="auto"/>
                <w:sz w:val="24"/>
                <w:szCs w:val="24"/>
                <w:rtl/>
                <w:lang w:bidi="ar-SY"/>
              </w:rPr>
              <w:t>شركــة فات للهندسة</w:t>
            </w:r>
          </w:p>
        </w:tc>
      </w:tr>
      <w:tr w:rsidR="00B41271" w:rsidRPr="00B64886" w14:paraId="0F0DE0B9" w14:textId="77777777" w:rsidTr="00B64886">
        <w:trPr>
          <w:trHeight w:val="1952"/>
          <w:jc w:val="center"/>
        </w:trPr>
        <w:tc>
          <w:tcPr>
            <w:tcW w:w="3332" w:type="dxa"/>
          </w:tcPr>
          <w:p w14:paraId="08206C84"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p>
        </w:tc>
        <w:tc>
          <w:tcPr>
            <w:tcW w:w="3480" w:type="dxa"/>
            <w:vMerge/>
          </w:tcPr>
          <w:p w14:paraId="5EEFAAC4"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p>
        </w:tc>
        <w:tc>
          <w:tcPr>
            <w:tcW w:w="3397" w:type="dxa"/>
          </w:tcPr>
          <w:p w14:paraId="2B76FE7E" w14:textId="77777777" w:rsidR="00B41271" w:rsidRPr="00B64886" w:rsidRDefault="00B41271" w:rsidP="00FE5707">
            <w:pPr>
              <w:bidi/>
              <w:spacing w:line="240" w:lineRule="auto"/>
              <w:jc w:val="center"/>
              <w:rPr>
                <w:rFonts w:ascii="Segoe UI" w:hAnsi="Segoe UI" w:cs="Noto Sans Arabic"/>
                <w:color w:val="auto"/>
                <w:sz w:val="24"/>
                <w:szCs w:val="24"/>
                <w:rtl/>
                <w:lang w:bidi="ar-SY"/>
              </w:rPr>
            </w:pPr>
          </w:p>
        </w:tc>
      </w:tr>
    </w:tbl>
    <w:p w14:paraId="7F787EF5" w14:textId="77777777" w:rsidR="00891D93" w:rsidRPr="00347D49" w:rsidRDefault="00891D93" w:rsidP="00891D93">
      <w:pPr>
        <w:bidi/>
        <w:rPr>
          <w:rFonts w:ascii="Segoe UI" w:hAnsi="Segoe UI" w:cs="Segoe UI"/>
          <w:color w:val="auto"/>
          <w:sz w:val="24"/>
          <w:szCs w:val="24"/>
          <w:rtl/>
          <w:lang w:bidi="ar-SY"/>
        </w:rPr>
      </w:pPr>
    </w:p>
    <w:p w14:paraId="5D2E9DD4" w14:textId="30A817BF" w:rsidR="00B64886" w:rsidRDefault="00377577" w:rsidP="00B64886">
      <w:pPr>
        <w:spacing w:after="0"/>
        <w:jc w:val="center"/>
        <w:rPr>
          <w:rFonts w:ascii="Segoe UI" w:eastAsia="Times New Roman" w:hAnsi="Segoe UI" w:cs="Noto Sans Arabic Light"/>
          <w:b/>
          <w:bCs/>
          <w:color w:val="000000"/>
          <w:sz w:val="22"/>
          <w:rtl/>
          <w:lang w:val="en-CA" w:eastAsia="zh-CN" w:bidi="ar-SY"/>
        </w:rPr>
      </w:pPr>
      <w:r w:rsidRPr="00B64886">
        <w:rPr>
          <w:rFonts w:ascii="Segoe UI" w:hAnsi="Segoe UI" w:cs="Noto Sans Arabic Medium"/>
          <w:b/>
          <w:bCs/>
          <w:sz w:val="28"/>
          <w:szCs w:val="28"/>
          <w:rtl/>
          <w:lang w:bidi="ar-SY"/>
        </w:rPr>
        <w:lastRenderedPageBreak/>
        <w:t>مُلحـق</w:t>
      </w:r>
      <w:r w:rsidR="00A106F8" w:rsidRPr="00B64886">
        <w:rPr>
          <w:rFonts w:ascii="Segoe UI" w:hAnsi="Segoe UI" w:cs="Noto Sans Arabic Medium"/>
          <w:b/>
          <w:bCs/>
          <w:sz w:val="28"/>
          <w:szCs w:val="28"/>
          <w:rtl/>
          <w:lang w:bidi="ar-SY"/>
        </w:rPr>
        <w:t xml:space="preserve"> تعريف عن المنتج والشرك</w:t>
      </w:r>
      <w:r w:rsidR="008625E8">
        <w:rPr>
          <w:rFonts w:ascii="Segoe UI" w:hAnsi="Segoe UI" w:cs="Noto Sans Arabic Medium" w:hint="cs"/>
          <w:b/>
          <w:bCs/>
          <w:sz w:val="28"/>
          <w:szCs w:val="28"/>
          <w:rtl/>
          <w:lang w:bidi="ar-SY"/>
        </w:rPr>
        <w:t>ة</w:t>
      </w:r>
      <w:r w:rsidR="00B64886">
        <w:rPr>
          <w:rFonts w:ascii="Segoe UI" w:hAnsi="Segoe UI" w:cs="Noto Sans Arabic Medium" w:hint="cs"/>
          <w:b/>
          <w:bCs/>
          <w:sz w:val="28"/>
          <w:szCs w:val="28"/>
          <w:rtl/>
          <w:lang w:bidi="ar-SY"/>
        </w:rPr>
        <w:t xml:space="preserve"> </w:t>
      </w:r>
      <w:r w:rsidR="00B64886" w:rsidRPr="00B64886">
        <w:rPr>
          <w:rFonts w:ascii="Segoe UI" w:eastAsia="Times New Roman" w:hAnsi="Segoe UI" w:cs="Noto Sans Arabic Light"/>
          <w:b/>
          <w:bCs/>
          <w:color w:val="000000"/>
          <w:sz w:val="22"/>
          <w:rtl/>
          <w:lang w:val="en-CA" w:eastAsia="zh-CN" w:bidi="ar-SY"/>
        </w:rPr>
        <w:t xml:space="preserve"> </w:t>
      </w:r>
    </w:p>
    <w:p w14:paraId="2288B7BE" w14:textId="77777777" w:rsidR="00B64886" w:rsidRPr="00B64886" w:rsidRDefault="00B64886" w:rsidP="00B64886">
      <w:pPr>
        <w:spacing w:after="0"/>
        <w:rPr>
          <w:rFonts w:ascii="Segoe UI" w:hAnsi="Segoe UI" w:cs="Noto Sans Arabic Medium"/>
          <w:b/>
          <w:bCs/>
          <w:sz w:val="28"/>
          <w:szCs w:val="28"/>
          <w:lang w:bidi="ar-SY"/>
        </w:rPr>
      </w:pPr>
    </w:p>
    <w:tbl>
      <w:tblPr>
        <w:tblStyle w:val="a3"/>
        <w:bidiVisual/>
        <w:tblW w:w="0" w:type="auto"/>
        <w:tblInd w:w="112" w:type="dxa"/>
        <w:tblLook w:val="04A0" w:firstRow="1" w:lastRow="0" w:firstColumn="1" w:lastColumn="0" w:noHBand="0" w:noVBand="1"/>
      </w:tblPr>
      <w:tblGrid>
        <w:gridCol w:w="1763"/>
        <w:gridCol w:w="8504"/>
      </w:tblGrid>
      <w:tr w:rsidR="00496C12" w:rsidRPr="00B64886" w14:paraId="54875798" w14:textId="77777777" w:rsidTr="00496C12">
        <w:trPr>
          <w:trHeight w:val="720"/>
        </w:trPr>
        <w:tc>
          <w:tcPr>
            <w:tcW w:w="10267" w:type="dxa"/>
            <w:gridSpan w:val="2"/>
            <w:shd w:val="clear" w:color="auto" w:fill="000000" w:themeFill="text1"/>
          </w:tcPr>
          <w:p w14:paraId="40ECB923" w14:textId="5A99BF75" w:rsidR="00496C12" w:rsidRPr="00496C12" w:rsidRDefault="00496C12" w:rsidP="00496C12">
            <w:pPr>
              <w:bidi/>
              <w:spacing w:before="0" w:line="240" w:lineRule="auto"/>
              <w:jc w:val="center"/>
              <w:rPr>
                <w:rFonts w:ascii="Cairo" w:hAnsi="Cairo" w:cs="Noto Sans Arabic Med"/>
                <w:b/>
                <w:bCs/>
                <w:color w:val="FFFFFF" w:themeColor="background1"/>
                <w:sz w:val="28"/>
                <w:szCs w:val="28"/>
                <w:rtl/>
                <w:lang w:bidi="ar-SY"/>
              </w:rPr>
            </w:pPr>
            <w:r>
              <w:rPr>
                <w:rFonts w:ascii="Cairo" w:hAnsi="Cairo" w:cs="Noto Sans Arabic Med" w:hint="cs"/>
                <w:b/>
                <w:bCs/>
                <w:color w:val="FFFFFF" w:themeColor="background1"/>
                <w:sz w:val="28"/>
                <w:szCs w:val="28"/>
                <w:rtl/>
                <w:lang w:bidi="ar-SY"/>
              </w:rPr>
              <w:t>مواصفات التجهيزات</w:t>
            </w:r>
          </w:p>
        </w:tc>
      </w:tr>
      <w:tr w:rsidR="00891D93" w:rsidRPr="00B64886" w14:paraId="25AA9C9E" w14:textId="77777777" w:rsidTr="00805312">
        <w:trPr>
          <w:trHeight w:val="720"/>
        </w:trPr>
        <w:tc>
          <w:tcPr>
            <w:tcW w:w="1763" w:type="dxa"/>
            <w:shd w:val="clear" w:color="auto" w:fill="auto"/>
          </w:tcPr>
          <w:p w14:paraId="57C3C16A" w14:textId="77777777" w:rsidR="00891D93" w:rsidRPr="00F07575" w:rsidRDefault="00891D93" w:rsidP="00805312">
            <w:pPr>
              <w:bidi/>
              <w:spacing w:after="30" w:line="276" w:lineRule="auto"/>
              <w:jc w:val="center"/>
              <w:rPr>
                <w:rFonts w:ascii="Segoe UI" w:hAnsi="Segoe UI" w:cs="Noto Sans Arabic Medium"/>
                <w:b/>
                <w:bCs/>
                <w:sz w:val="24"/>
                <w:szCs w:val="24"/>
                <w:rtl/>
                <w:lang w:bidi="ar-SY"/>
              </w:rPr>
            </w:pPr>
            <w:r w:rsidRPr="00F07575">
              <w:rPr>
                <w:rFonts w:ascii="Segoe UI" w:hAnsi="Segoe UI" w:cs="Noto Sans Arabic Medium"/>
                <w:b/>
                <w:bCs/>
                <w:sz w:val="24"/>
                <w:szCs w:val="24"/>
                <w:rtl/>
                <w:lang w:bidi="ar-SY"/>
              </w:rPr>
              <w:t>المصعد</w:t>
            </w:r>
          </w:p>
        </w:tc>
        <w:tc>
          <w:tcPr>
            <w:tcW w:w="8504" w:type="dxa"/>
            <w:shd w:val="clear" w:color="auto" w:fill="auto"/>
          </w:tcPr>
          <w:p w14:paraId="0BDFD993" w14:textId="77777777" w:rsidR="00891D93" w:rsidRPr="00B64886" w:rsidRDefault="00891D93" w:rsidP="00805312">
            <w:pPr>
              <w:bidi/>
              <w:spacing w:after="30" w:line="276" w:lineRule="auto"/>
              <w:jc w:val="center"/>
              <w:rPr>
                <w:rFonts w:ascii="Segoe UI" w:hAnsi="Segoe UI" w:cs="Noto Sans Arabic Light"/>
                <w:sz w:val="22"/>
                <w:rtl/>
                <w:lang w:bidi="ar-SY"/>
              </w:rPr>
            </w:pPr>
            <w:r w:rsidRPr="00B64886">
              <w:rPr>
                <w:rFonts w:ascii="Segoe UI" w:hAnsi="Segoe UI" w:cs="Noto Sans Arabic Light"/>
                <w:sz w:val="22"/>
                <w:rtl/>
                <w:lang w:bidi="ar-SY"/>
              </w:rPr>
              <w:t xml:space="preserve">مصعد كهربائي، يعمل بنظام السرعة المتدرجة متغير الجهد متغير التواتر </w:t>
            </w:r>
            <w:r w:rsidRPr="00B64886">
              <w:rPr>
                <w:rFonts w:ascii="Segoe UI" w:hAnsi="Segoe UI" w:cs="Noto Sans Arabic Light"/>
                <w:sz w:val="22"/>
                <w:lang w:bidi="ar-SY"/>
              </w:rPr>
              <w:t>VVVF</w:t>
            </w:r>
            <w:r w:rsidRPr="00B64886">
              <w:rPr>
                <w:rFonts w:ascii="Segoe UI" w:hAnsi="Segoe UI" w:cs="Noto Sans Arabic Light"/>
                <w:sz w:val="22"/>
                <w:rtl/>
                <w:lang w:bidi="ar-SY"/>
              </w:rPr>
              <w:t xml:space="preserve">، منخفض الاستهلاك الكهربائي والضجيج، يعمل بالتحكم بنظام الحلقة المغلقة باستخدام معالجات صغرية مايكروبروسيسر، حائز على شهادة المطابقة مع النورم الأوربي </w:t>
            </w:r>
            <w:r w:rsidRPr="00B64886">
              <w:rPr>
                <w:rFonts w:ascii="Segoe UI" w:hAnsi="Segoe UI" w:cs="Noto Sans Arabic Light"/>
                <w:sz w:val="22"/>
                <w:lang w:bidi="ar-SY"/>
              </w:rPr>
              <w:t>EN81</w:t>
            </w:r>
            <w:r w:rsidRPr="00B64886">
              <w:rPr>
                <w:rFonts w:ascii="Segoe UI" w:hAnsi="Segoe UI" w:cs="Noto Sans Arabic Light"/>
                <w:sz w:val="22"/>
                <w:rtl/>
                <w:lang w:bidi="ar-SY"/>
              </w:rPr>
              <w:t>.</w:t>
            </w:r>
          </w:p>
        </w:tc>
      </w:tr>
      <w:tr w:rsidR="00891D93" w:rsidRPr="00B64886" w14:paraId="260A1578" w14:textId="77777777" w:rsidTr="008625E8">
        <w:trPr>
          <w:trHeight w:val="720"/>
        </w:trPr>
        <w:tc>
          <w:tcPr>
            <w:tcW w:w="1763" w:type="dxa"/>
            <w:shd w:val="clear" w:color="auto" w:fill="D9D9D9" w:themeFill="background1" w:themeFillShade="D9"/>
          </w:tcPr>
          <w:p w14:paraId="1D47266D" w14:textId="77777777" w:rsidR="00891D93" w:rsidRPr="00F07575" w:rsidRDefault="00891D93" w:rsidP="00805312">
            <w:pPr>
              <w:bidi/>
              <w:spacing w:after="30" w:line="276" w:lineRule="auto"/>
              <w:jc w:val="center"/>
              <w:rPr>
                <w:rFonts w:ascii="Segoe UI" w:hAnsi="Segoe UI" w:cs="Noto Sans Arabic Medium"/>
                <w:b/>
                <w:bCs/>
                <w:sz w:val="24"/>
                <w:szCs w:val="24"/>
                <w:rtl/>
                <w:lang w:bidi="ar-JO"/>
              </w:rPr>
            </w:pPr>
            <w:r w:rsidRPr="00F07575">
              <w:rPr>
                <w:rFonts w:ascii="Segoe UI" w:hAnsi="Segoe UI" w:cs="Noto Sans Arabic Medium"/>
                <w:b/>
                <w:bCs/>
                <w:sz w:val="24"/>
                <w:szCs w:val="24"/>
                <w:rtl/>
                <w:lang w:bidi="ar-SY"/>
              </w:rPr>
              <w:t>المحرك</w:t>
            </w:r>
          </w:p>
        </w:tc>
        <w:tc>
          <w:tcPr>
            <w:tcW w:w="8504" w:type="dxa"/>
            <w:shd w:val="clear" w:color="auto" w:fill="D9D9D9" w:themeFill="background1" w:themeFillShade="D9"/>
          </w:tcPr>
          <w:p w14:paraId="4D99F2F2" w14:textId="370F8A78" w:rsidR="00891D93" w:rsidRPr="00B64886" w:rsidRDefault="00891D93" w:rsidP="00805312">
            <w:pPr>
              <w:bidi/>
              <w:spacing w:after="30" w:line="276" w:lineRule="auto"/>
              <w:jc w:val="center"/>
              <w:rPr>
                <w:rFonts w:ascii="Segoe UI" w:hAnsi="Segoe UI" w:cs="Noto Sans Arabic Light"/>
                <w:sz w:val="22"/>
                <w:rtl/>
                <w:lang w:bidi="ar-SY"/>
              </w:rPr>
            </w:pPr>
            <w:r w:rsidRPr="00805312">
              <w:rPr>
                <w:rFonts w:ascii="Segoe UI" w:hAnsi="Segoe UI" w:cs="Noto Sans Arabic Light"/>
                <w:sz w:val="22"/>
                <w:rtl/>
                <w:lang w:bidi="ar-SY"/>
              </w:rPr>
              <w:t xml:space="preserve">بدون علبة سرعة </w:t>
            </w:r>
            <w:r w:rsidRPr="00805312">
              <w:rPr>
                <w:rFonts w:ascii="Segoe UI" w:hAnsi="Segoe UI" w:cs="Noto Sans Arabic Light"/>
                <w:sz w:val="22"/>
                <w:lang w:bidi="ar-SY"/>
              </w:rPr>
              <w:t>GEARLESS</w:t>
            </w:r>
            <w:r w:rsidRPr="00805312">
              <w:rPr>
                <w:rFonts w:ascii="Segoe UI" w:hAnsi="Segoe UI" w:cs="Noto Sans Arabic Light"/>
                <w:sz w:val="22"/>
                <w:rtl/>
                <w:lang w:bidi="ar-SY"/>
              </w:rPr>
              <w:t xml:space="preserve"> ذو مغناطيسية دائمة</w:t>
            </w:r>
            <w:r w:rsidR="004C7ED1" w:rsidRPr="00805312">
              <w:rPr>
                <w:rFonts w:ascii="Segoe UI" w:hAnsi="Segoe UI" w:cs="Noto Sans Arabic Light" w:hint="cs"/>
                <w:sz w:val="22"/>
                <w:rtl/>
                <w:lang w:bidi="ar-SY"/>
              </w:rPr>
              <w:t xml:space="preserve"> نوع </w:t>
            </w:r>
            <w:r w:rsidR="004C7ED1" w:rsidRPr="00805312">
              <w:rPr>
                <w:rFonts w:ascii="Segoe UI" w:hAnsi="Segoe UI" w:cs="Noto Sans Arabic Light"/>
                <w:sz w:val="22"/>
                <w:lang w:bidi="ar-SY"/>
              </w:rPr>
              <w:t>FAXI</w:t>
            </w:r>
            <w:r w:rsidRPr="00805312">
              <w:rPr>
                <w:rFonts w:ascii="Segoe UI" w:hAnsi="Segoe UI" w:cs="Noto Sans Arabic Light"/>
                <w:sz w:val="22"/>
                <w:rtl/>
                <w:lang w:bidi="ar-IQ"/>
              </w:rPr>
              <w:t xml:space="preserve">، </w:t>
            </w:r>
            <w:r w:rsidRPr="00805312">
              <w:rPr>
                <w:rFonts w:ascii="Segoe UI" w:hAnsi="Segoe UI" w:cs="Noto Sans Arabic Light"/>
                <w:sz w:val="22"/>
                <w:rtl/>
                <w:lang w:bidi="ar-SY"/>
              </w:rPr>
              <w:t>يعمل</w:t>
            </w:r>
            <w:r w:rsidRPr="00B64886">
              <w:rPr>
                <w:rFonts w:ascii="Segoe UI" w:hAnsi="Segoe UI" w:cs="Noto Sans Arabic Light"/>
                <w:sz w:val="22"/>
                <w:rtl/>
                <w:lang w:bidi="ar-SY"/>
              </w:rPr>
              <w:t xml:space="preserve"> بنظام السرعة المتدرجة متغير الجهد </w:t>
            </w:r>
            <w:r w:rsidR="003929E3" w:rsidRPr="00B64886">
              <w:rPr>
                <w:rFonts w:ascii="Segoe UI" w:hAnsi="Segoe UI" w:cs="Noto Sans Arabic Light" w:hint="cs"/>
                <w:sz w:val="22"/>
                <w:rtl/>
                <w:lang w:bidi="ar-SY"/>
              </w:rPr>
              <w:t>و</w:t>
            </w:r>
            <w:r w:rsidRPr="00B64886">
              <w:rPr>
                <w:rFonts w:ascii="Segoe UI" w:hAnsi="Segoe UI" w:cs="Noto Sans Arabic Light"/>
                <w:sz w:val="22"/>
                <w:rtl/>
                <w:lang w:bidi="ar-SY"/>
              </w:rPr>
              <w:t xml:space="preserve">التواتر </w:t>
            </w:r>
            <w:r w:rsidRPr="00B64886">
              <w:rPr>
                <w:rFonts w:ascii="Segoe UI" w:hAnsi="Segoe UI" w:cs="Noto Sans Arabic Light"/>
                <w:sz w:val="22"/>
                <w:lang w:bidi="ar-SY"/>
              </w:rPr>
              <w:t>VVVF</w:t>
            </w:r>
            <w:r w:rsidRPr="00B64886">
              <w:rPr>
                <w:rFonts w:ascii="Segoe UI" w:hAnsi="Segoe UI" w:cs="Noto Sans Arabic Light"/>
                <w:sz w:val="22"/>
                <w:rtl/>
                <w:lang w:bidi="ar-SY"/>
              </w:rPr>
              <w:t>، مما يخفف قوى الفرملة المطبقة ويخفض الاستهلاك الكهربائي والضجيج باستطاعة تتناسب مع الحمولة، حائز على شهادة مطابقة النورم الأوربي.</w:t>
            </w:r>
          </w:p>
        </w:tc>
      </w:tr>
      <w:tr w:rsidR="00891D93" w:rsidRPr="00B64886" w14:paraId="79A1926D" w14:textId="77777777" w:rsidTr="00805312">
        <w:trPr>
          <w:trHeight w:val="720"/>
        </w:trPr>
        <w:tc>
          <w:tcPr>
            <w:tcW w:w="1763" w:type="dxa"/>
            <w:shd w:val="clear" w:color="auto" w:fill="auto"/>
          </w:tcPr>
          <w:p w14:paraId="6BE6511E" w14:textId="77777777" w:rsidR="00891D93" w:rsidRPr="00F07575" w:rsidRDefault="00891D93" w:rsidP="00805312">
            <w:pPr>
              <w:bidi/>
              <w:spacing w:after="30" w:line="276" w:lineRule="auto"/>
              <w:jc w:val="center"/>
              <w:rPr>
                <w:rFonts w:ascii="Segoe UI" w:hAnsi="Segoe UI" w:cs="Noto Sans Arabic Medium"/>
                <w:b/>
                <w:bCs/>
                <w:sz w:val="24"/>
                <w:szCs w:val="24"/>
                <w:rtl/>
                <w:lang w:bidi="ar-SY"/>
              </w:rPr>
            </w:pPr>
            <w:r w:rsidRPr="00F07575">
              <w:rPr>
                <w:rFonts w:ascii="Segoe UI" w:hAnsi="Segoe UI" w:cs="Noto Sans Arabic Medium"/>
                <w:b/>
                <w:bCs/>
                <w:sz w:val="24"/>
                <w:szCs w:val="24"/>
                <w:rtl/>
                <w:lang w:bidi="ar-SY"/>
              </w:rPr>
              <w:t>لوحة التحكم</w:t>
            </w:r>
          </w:p>
        </w:tc>
        <w:tc>
          <w:tcPr>
            <w:tcW w:w="8504" w:type="dxa"/>
            <w:shd w:val="clear" w:color="auto" w:fill="auto"/>
          </w:tcPr>
          <w:p w14:paraId="7DC2D266" w14:textId="6A3FF1F6" w:rsidR="00891D93" w:rsidRPr="00B64886" w:rsidRDefault="00891D93" w:rsidP="00805312">
            <w:pPr>
              <w:bidi/>
              <w:spacing w:after="30" w:line="276" w:lineRule="auto"/>
              <w:jc w:val="center"/>
              <w:rPr>
                <w:rFonts w:ascii="Segoe UI" w:hAnsi="Segoe UI" w:cs="Noto Sans Arabic Light"/>
                <w:sz w:val="22"/>
                <w:rtl/>
                <w:lang w:bidi="ar-SY"/>
              </w:rPr>
            </w:pPr>
            <w:r w:rsidRPr="004C7ED1">
              <w:rPr>
                <w:rFonts w:ascii="Segoe UI" w:hAnsi="Segoe UI" w:cs="Noto Sans Arabic Light"/>
                <w:sz w:val="22"/>
                <w:rtl/>
                <w:lang w:bidi="ar-SY"/>
              </w:rPr>
              <w:t xml:space="preserve">طراز </w:t>
            </w:r>
            <w:r w:rsidRPr="004C7ED1">
              <w:rPr>
                <w:rFonts w:ascii="Segoe UI" w:hAnsi="Segoe UI" w:cs="Noto Sans Arabic Light"/>
                <w:sz w:val="22"/>
                <w:lang w:bidi="ar-SY"/>
              </w:rPr>
              <w:t>STEP C7000</w:t>
            </w:r>
            <w:r w:rsidRPr="004C7ED1">
              <w:rPr>
                <w:rFonts w:ascii="Segoe UI" w:hAnsi="Segoe UI" w:cs="Noto Sans Arabic Light"/>
                <w:sz w:val="22"/>
                <w:rtl/>
                <w:lang w:bidi="ar-SY"/>
              </w:rPr>
              <w:t xml:space="preserve"> مدمجة، حائزة على شهادة مطابقة النورم الأوربي. وتحتوي قواطع وحمايات وإنفرتر للتحكم بالجهد والتواتر الكهربائي (نظام </w:t>
            </w:r>
            <w:r w:rsidRPr="004C7ED1">
              <w:rPr>
                <w:rFonts w:ascii="Segoe UI" w:hAnsi="Segoe UI" w:cs="Noto Sans Arabic Light"/>
                <w:sz w:val="22"/>
                <w:lang w:bidi="ar-SY"/>
              </w:rPr>
              <w:t>VVVF</w:t>
            </w:r>
            <w:r w:rsidRPr="004C7ED1">
              <w:rPr>
                <w:rFonts w:ascii="Segoe UI" w:hAnsi="Segoe UI" w:cs="Noto Sans Arabic Light"/>
                <w:sz w:val="22"/>
                <w:rtl/>
                <w:lang w:bidi="ar-SY"/>
              </w:rPr>
              <w:t>)، إضافة إلى لوحات الكترونية للتحكم بعمل المصعد في كل لحظة، تعمل بنظام الحلقة المغلقة وبتقنية التحكم النبضي الموسعة، وذلك باستخدام معالجات صغرية مدمجة</w:t>
            </w:r>
            <w:r w:rsidRPr="004C7ED1">
              <w:rPr>
                <w:rFonts w:ascii="Segoe UI" w:hAnsi="Segoe UI" w:cs="Noto Sans Arabic Light"/>
                <w:sz w:val="22"/>
                <w:lang w:bidi="ar-SY"/>
              </w:rPr>
              <w:t>Embedded Microprocessor</w:t>
            </w:r>
            <w:r w:rsidRPr="004C7ED1">
              <w:rPr>
                <w:rFonts w:ascii="Segoe UI" w:hAnsi="Segoe UI" w:cs="Noto Sans Arabic Light"/>
                <w:sz w:val="22"/>
                <w:rtl/>
                <w:lang w:bidi="ar-SY"/>
              </w:rPr>
              <w:t xml:space="preserve"> ثنائية النواة بسعة </w:t>
            </w:r>
            <w:r w:rsidRPr="004C7ED1">
              <w:rPr>
                <w:rFonts w:ascii="Segoe UI" w:hAnsi="Segoe UI" w:cs="Noto Sans Arabic Light"/>
                <w:sz w:val="22"/>
                <w:lang w:bidi="ar-SY"/>
              </w:rPr>
              <w:t>32</w:t>
            </w:r>
            <w:r w:rsidRPr="004C7ED1">
              <w:rPr>
                <w:rFonts w:ascii="Segoe UI" w:hAnsi="Segoe UI" w:cs="Noto Sans Arabic Light"/>
                <w:sz w:val="22"/>
                <w:rtl/>
                <w:lang w:bidi="ar-SY"/>
              </w:rPr>
              <w:t xml:space="preserve"> بت لكل نواة لزيادة مساحة التخزين وتحقيق سرعة الاستجابة. وتعمل بنظام الحلقة المغلقة التي توفر المعلومات الراجعة</w:t>
            </w:r>
          </w:p>
          <w:p w14:paraId="360E7F7A" w14:textId="77777777" w:rsidR="00891D93" w:rsidRPr="00B64886" w:rsidRDefault="00891D93" w:rsidP="00805312">
            <w:pPr>
              <w:bidi/>
              <w:spacing w:after="30" w:line="276" w:lineRule="auto"/>
              <w:jc w:val="center"/>
              <w:rPr>
                <w:rFonts w:ascii="Segoe UI" w:hAnsi="Segoe UI" w:cs="Noto Sans Arabic Light"/>
                <w:sz w:val="22"/>
                <w:rtl/>
                <w:lang w:bidi="ar-SY"/>
              </w:rPr>
            </w:pPr>
            <w:r w:rsidRPr="00B64886">
              <w:rPr>
                <w:rFonts w:ascii="Segoe UI" w:hAnsi="Segoe UI" w:cs="Noto Sans Arabic Light"/>
                <w:sz w:val="22"/>
                <w:rtl/>
                <w:lang w:bidi="ar-SY"/>
              </w:rPr>
              <w:t xml:space="preserve">واللوحة مزودة بشاشة </w:t>
            </w:r>
            <w:r w:rsidRPr="00B64886">
              <w:rPr>
                <w:rFonts w:ascii="Segoe UI" w:hAnsi="Segoe UI" w:cs="Noto Sans Arabic Light"/>
                <w:sz w:val="22"/>
                <w:lang w:bidi="ar-SY"/>
              </w:rPr>
              <w:t>LED</w:t>
            </w:r>
            <w:r w:rsidRPr="00B64886">
              <w:rPr>
                <w:rFonts w:ascii="Segoe UI" w:hAnsi="Segoe UI" w:cs="Noto Sans Arabic Light"/>
                <w:sz w:val="22"/>
                <w:rtl/>
                <w:lang w:bidi="ar-SY"/>
              </w:rPr>
              <w:t xml:space="preserve"> تظهر حالة المصعد والأعطال في حال وجودها، كما تزود اللوحة بجهاز خاص إضافي لتعديل مؤشرات التحكم وقراءة الأعطال والحالة الفنية من خلال أزرار وشاشة </w:t>
            </w:r>
            <w:r w:rsidRPr="00B64886">
              <w:rPr>
                <w:rFonts w:ascii="Segoe UI" w:hAnsi="Segoe UI" w:cs="Noto Sans Arabic Light"/>
                <w:sz w:val="22"/>
                <w:lang w:bidi="ar-SY"/>
              </w:rPr>
              <w:t>LCD</w:t>
            </w:r>
            <w:r w:rsidRPr="00B64886">
              <w:rPr>
                <w:rFonts w:ascii="Segoe UI" w:hAnsi="Segoe UI" w:cs="Noto Sans Arabic Light"/>
                <w:sz w:val="22"/>
                <w:rtl/>
                <w:lang w:bidi="ar-SY"/>
              </w:rPr>
              <w:t>.</w:t>
            </w:r>
          </w:p>
          <w:p w14:paraId="653D3EDD" w14:textId="77777777" w:rsidR="00891D93" w:rsidRPr="00B64886" w:rsidRDefault="00891D93" w:rsidP="00805312">
            <w:pPr>
              <w:bidi/>
              <w:spacing w:after="30" w:line="276" w:lineRule="auto"/>
              <w:jc w:val="center"/>
              <w:rPr>
                <w:rFonts w:ascii="Segoe UI" w:hAnsi="Segoe UI" w:cs="Noto Sans Arabic Light"/>
                <w:sz w:val="22"/>
                <w:lang w:bidi="ar-SY"/>
              </w:rPr>
            </w:pPr>
            <w:r w:rsidRPr="00B64886">
              <w:rPr>
                <w:rFonts w:ascii="Segoe UI" w:hAnsi="Segoe UI" w:cs="Noto Sans Arabic Light"/>
                <w:sz w:val="22"/>
                <w:rtl/>
                <w:lang w:bidi="ar-SY"/>
              </w:rPr>
              <w:t>واللوحة مزودة بمجموعة قواطع كهربائية ذات استطاعة عالية وجودة ومقاومة، تمنع ظهور الشرارة الكهربائية ومزودة بفواصم منصهرة لمنع زيادة التيار الكهربائي عن الحدود المطلوبة.</w:t>
            </w:r>
          </w:p>
        </w:tc>
      </w:tr>
      <w:tr w:rsidR="00891D93" w:rsidRPr="00B64886" w14:paraId="5309790B" w14:textId="77777777" w:rsidTr="008625E8">
        <w:trPr>
          <w:trHeight w:val="720"/>
        </w:trPr>
        <w:tc>
          <w:tcPr>
            <w:tcW w:w="1763" w:type="dxa"/>
            <w:shd w:val="clear" w:color="auto" w:fill="D9D9D9" w:themeFill="background1" w:themeFillShade="D9"/>
          </w:tcPr>
          <w:p w14:paraId="467B6040" w14:textId="77777777" w:rsidR="00891D93" w:rsidRPr="00F07575" w:rsidRDefault="00891D93" w:rsidP="00805312">
            <w:pPr>
              <w:bidi/>
              <w:spacing w:after="30" w:line="276" w:lineRule="auto"/>
              <w:jc w:val="center"/>
              <w:rPr>
                <w:rFonts w:ascii="Segoe UI" w:eastAsia="Times New Roman" w:hAnsi="Segoe UI" w:cs="Noto Sans Arabic Medium"/>
                <w:b/>
                <w:bCs/>
                <w:color w:val="000000"/>
                <w:sz w:val="24"/>
                <w:szCs w:val="24"/>
                <w:lang w:bidi="ar-SA"/>
              </w:rPr>
            </w:pPr>
            <w:r w:rsidRPr="00F07575">
              <w:rPr>
                <w:rFonts w:ascii="Segoe UI" w:eastAsia="Times New Roman" w:hAnsi="Segoe UI" w:cs="Noto Sans Arabic Medium"/>
                <w:b/>
                <w:bCs/>
                <w:color w:val="000000"/>
                <w:sz w:val="24"/>
                <w:szCs w:val="24"/>
                <w:rtl/>
                <w:lang w:bidi="ar-SA"/>
              </w:rPr>
              <w:t>نظام التشغيل</w:t>
            </w:r>
          </w:p>
        </w:tc>
        <w:tc>
          <w:tcPr>
            <w:tcW w:w="8504" w:type="dxa"/>
            <w:shd w:val="clear" w:color="auto" w:fill="D9D9D9" w:themeFill="background1" w:themeFillShade="D9"/>
          </w:tcPr>
          <w:p w14:paraId="06284C73" w14:textId="77777777" w:rsidR="00891D93" w:rsidRPr="00B64886" w:rsidRDefault="00891D93" w:rsidP="00805312">
            <w:pPr>
              <w:bidi/>
              <w:spacing w:after="30" w:line="276" w:lineRule="auto"/>
              <w:jc w:val="center"/>
              <w:rPr>
                <w:rFonts w:ascii="Segoe UI" w:hAnsi="Segoe UI" w:cs="Noto Sans Arabic Light"/>
                <w:sz w:val="22"/>
                <w:rtl/>
                <w:lang w:bidi="ar-SY"/>
              </w:rPr>
            </w:pPr>
            <w:r w:rsidRPr="00B64886">
              <w:rPr>
                <w:rFonts w:ascii="Segoe UI" w:eastAsia="Times New Roman" w:hAnsi="Segoe UI" w:cs="Noto Sans Arabic Light"/>
                <w:color w:val="000000"/>
                <w:sz w:val="22"/>
                <w:rtl/>
                <w:lang w:bidi="ar-SA"/>
              </w:rPr>
              <w:t xml:space="preserve">تجميعي انتقائي بالكامل باستخدام الذكاء الصنعي. يعمل بالتحكم بنظام الحلقة المغلقة باستخدام معالجات </w:t>
            </w:r>
            <w:r w:rsidRPr="00B64886">
              <w:rPr>
                <w:rFonts w:ascii="Segoe UI" w:eastAsia="Times New Roman" w:hAnsi="Segoe UI" w:cs="Noto Sans Arabic Light"/>
                <w:color w:val="000000"/>
                <w:sz w:val="22"/>
                <w:rtl/>
                <w:lang w:bidi="ar-SY"/>
              </w:rPr>
              <w:t>ص</w:t>
            </w:r>
            <w:r w:rsidRPr="00B64886">
              <w:rPr>
                <w:rFonts w:ascii="Segoe UI" w:eastAsia="Times New Roman" w:hAnsi="Segoe UI" w:cs="Noto Sans Arabic Light"/>
                <w:color w:val="000000"/>
                <w:sz w:val="22"/>
                <w:rtl/>
                <w:lang w:bidi="ar-SA"/>
              </w:rPr>
              <w:t>غرية مايكروبروسيسر.</w:t>
            </w:r>
          </w:p>
        </w:tc>
      </w:tr>
      <w:tr w:rsidR="00891D93" w:rsidRPr="00B64886" w14:paraId="1B4A9A9A" w14:textId="77777777" w:rsidTr="00805312">
        <w:trPr>
          <w:trHeight w:val="386"/>
        </w:trPr>
        <w:tc>
          <w:tcPr>
            <w:tcW w:w="1763" w:type="dxa"/>
            <w:shd w:val="clear" w:color="auto" w:fill="auto"/>
          </w:tcPr>
          <w:p w14:paraId="2D758DB6" w14:textId="77777777" w:rsidR="00891D93" w:rsidRPr="00F07575" w:rsidRDefault="00891D93" w:rsidP="00805312">
            <w:pPr>
              <w:bidi/>
              <w:spacing w:after="30"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التغذية الكهربائية</w:t>
            </w:r>
          </w:p>
        </w:tc>
        <w:tc>
          <w:tcPr>
            <w:tcW w:w="8504" w:type="dxa"/>
            <w:shd w:val="clear" w:color="auto" w:fill="auto"/>
          </w:tcPr>
          <w:p w14:paraId="11CA5C7B" w14:textId="77777777" w:rsidR="00891D93" w:rsidRPr="00B64886" w:rsidRDefault="00891D93" w:rsidP="00805312">
            <w:pPr>
              <w:bidi/>
              <w:spacing w:after="30" w:line="276" w:lineRule="auto"/>
              <w:jc w:val="center"/>
              <w:rPr>
                <w:rFonts w:ascii="Segoe UI" w:hAnsi="Segoe UI" w:cs="Noto Sans Arabic Light"/>
                <w:sz w:val="22"/>
                <w:rtl/>
                <w:lang w:bidi="ar-SY"/>
              </w:rPr>
            </w:pPr>
            <w:r w:rsidRPr="00B64886">
              <w:rPr>
                <w:rFonts w:ascii="Segoe UI" w:hAnsi="Segoe UI" w:cs="Noto Sans Arabic Light"/>
                <w:sz w:val="22"/>
                <w:lang w:bidi="ar-SY"/>
              </w:rPr>
              <w:t>380 V</w:t>
            </w:r>
            <w:r w:rsidRPr="00B64886">
              <w:rPr>
                <w:rFonts w:ascii="Segoe UI" w:hAnsi="Segoe UI" w:cs="Noto Sans Arabic Light"/>
                <w:sz w:val="22"/>
                <w:rtl/>
                <w:lang w:bidi="ar-SY"/>
              </w:rPr>
              <w:t>/</w:t>
            </w:r>
            <w:r w:rsidRPr="00B64886">
              <w:rPr>
                <w:rFonts w:ascii="Segoe UI" w:hAnsi="Segoe UI" w:cs="Noto Sans Arabic Light"/>
                <w:sz w:val="22"/>
                <w:lang w:bidi="ar-SY"/>
              </w:rPr>
              <w:t>220</w:t>
            </w:r>
            <w:r w:rsidRPr="00B64886">
              <w:rPr>
                <w:rFonts w:ascii="Segoe UI" w:hAnsi="Segoe UI" w:cs="Noto Sans Arabic Light"/>
                <w:sz w:val="22"/>
                <w:rtl/>
                <w:lang w:bidi="ar-SY"/>
              </w:rPr>
              <w:t xml:space="preserve"> ، </w:t>
            </w:r>
            <w:r w:rsidRPr="00B64886">
              <w:rPr>
                <w:rFonts w:ascii="Segoe UI" w:hAnsi="Segoe UI" w:cs="Noto Sans Arabic Light"/>
                <w:sz w:val="22"/>
                <w:lang w:bidi="ar-SY"/>
              </w:rPr>
              <w:t>50 Hz</w:t>
            </w:r>
            <w:r w:rsidRPr="00B64886">
              <w:rPr>
                <w:rFonts w:ascii="Segoe UI" w:hAnsi="Segoe UI" w:cs="Noto Sans Arabic Light"/>
                <w:sz w:val="22"/>
                <w:rtl/>
                <w:lang w:bidi="ar-SY"/>
              </w:rPr>
              <w:t>.</w:t>
            </w:r>
          </w:p>
        </w:tc>
      </w:tr>
      <w:tr w:rsidR="00891D93" w:rsidRPr="00B64886" w14:paraId="405DD3E4" w14:textId="77777777" w:rsidTr="008625E8">
        <w:trPr>
          <w:trHeight w:val="611"/>
        </w:trPr>
        <w:tc>
          <w:tcPr>
            <w:tcW w:w="1763" w:type="dxa"/>
            <w:shd w:val="clear" w:color="auto" w:fill="D9D9D9" w:themeFill="background1" w:themeFillShade="D9"/>
          </w:tcPr>
          <w:p w14:paraId="6550846C" w14:textId="77777777" w:rsidR="00891D93" w:rsidRPr="00F07575" w:rsidRDefault="00891D93" w:rsidP="00805312">
            <w:pPr>
              <w:bidi/>
              <w:spacing w:after="30" w:line="276" w:lineRule="auto"/>
              <w:jc w:val="center"/>
              <w:rPr>
                <w:rFonts w:ascii="Segoe UI" w:hAnsi="Segoe UI" w:cs="Noto Sans Arabic Medium"/>
                <w:b/>
                <w:bCs/>
                <w:sz w:val="24"/>
                <w:szCs w:val="24"/>
                <w:rtl/>
                <w:lang w:bidi="ar-SY"/>
              </w:rPr>
            </w:pPr>
            <w:r w:rsidRPr="00F07575">
              <w:rPr>
                <w:rFonts w:ascii="Segoe UI" w:eastAsia="Times New Roman" w:hAnsi="Segoe UI" w:cs="Noto Sans Arabic Medium"/>
                <w:b/>
                <w:bCs/>
                <w:color w:val="000000"/>
                <w:sz w:val="24"/>
                <w:szCs w:val="24"/>
                <w:rtl/>
                <w:lang w:bidi="ar-SA"/>
              </w:rPr>
              <w:t>كبل نقل الإشارة المرن</w:t>
            </w:r>
          </w:p>
        </w:tc>
        <w:tc>
          <w:tcPr>
            <w:tcW w:w="8504" w:type="dxa"/>
            <w:shd w:val="clear" w:color="auto" w:fill="D9D9D9" w:themeFill="background1" w:themeFillShade="D9"/>
          </w:tcPr>
          <w:p w14:paraId="5CF50F6E" w14:textId="77777777" w:rsidR="00891D93" w:rsidRPr="00B64886" w:rsidRDefault="00891D93" w:rsidP="00805312">
            <w:pPr>
              <w:bidi/>
              <w:spacing w:after="30" w:line="276" w:lineRule="auto"/>
              <w:jc w:val="center"/>
              <w:rPr>
                <w:rFonts w:ascii="Segoe UI" w:eastAsia="Times New Roman" w:hAnsi="Segoe UI" w:cs="Noto Sans Arabic Light"/>
                <w:color w:val="000000"/>
                <w:sz w:val="22"/>
                <w:lang w:bidi="ar-SA"/>
              </w:rPr>
            </w:pPr>
            <w:r w:rsidRPr="00B64886">
              <w:rPr>
                <w:rFonts w:ascii="Segoe UI" w:eastAsia="Times New Roman" w:hAnsi="Segoe UI" w:cs="Noto Sans Arabic Light"/>
                <w:color w:val="000000"/>
                <w:sz w:val="22"/>
                <w:rtl/>
                <w:lang w:bidi="ar-SA"/>
              </w:rPr>
              <w:t>كابل مرن ومقوى ومعزول عزلاً حرارياً مع مانع تشويش يحتوي على خطوط الإشارة ويتحرك مع الكبين ضمن بئر المصعد.</w:t>
            </w:r>
          </w:p>
        </w:tc>
      </w:tr>
      <w:tr w:rsidR="00891D93" w:rsidRPr="00B64886" w14:paraId="61F7AD9D" w14:textId="77777777" w:rsidTr="00805312">
        <w:trPr>
          <w:trHeight w:val="467"/>
        </w:trPr>
        <w:tc>
          <w:tcPr>
            <w:tcW w:w="1763" w:type="dxa"/>
            <w:shd w:val="clear" w:color="auto" w:fill="auto"/>
          </w:tcPr>
          <w:p w14:paraId="6A969F01" w14:textId="77777777" w:rsidR="00891D93" w:rsidRPr="00F07575" w:rsidRDefault="00891D93" w:rsidP="00805312">
            <w:pPr>
              <w:bidi/>
              <w:spacing w:after="30" w:line="276" w:lineRule="auto"/>
              <w:jc w:val="center"/>
              <w:rPr>
                <w:rFonts w:ascii="Segoe UI" w:eastAsia="Times New Roman" w:hAnsi="Segoe UI" w:cs="Noto Sans Arabic Medium"/>
                <w:b/>
                <w:bCs/>
                <w:color w:val="000000"/>
                <w:sz w:val="24"/>
                <w:szCs w:val="24"/>
                <w:lang w:bidi="ar-SA"/>
              </w:rPr>
            </w:pPr>
            <w:r w:rsidRPr="00F07575">
              <w:rPr>
                <w:rFonts w:ascii="Segoe UI" w:eastAsia="Times New Roman" w:hAnsi="Segoe UI" w:cs="Noto Sans Arabic Medium"/>
                <w:b/>
                <w:bCs/>
                <w:color w:val="000000"/>
                <w:sz w:val="24"/>
                <w:szCs w:val="24"/>
                <w:rtl/>
                <w:lang w:bidi="ar-SA"/>
              </w:rPr>
              <w:lastRenderedPageBreak/>
              <w:t>الحساسات والقواطع</w:t>
            </w:r>
          </w:p>
        </w:tc>
        <w:tc>
          <w:tcPr>
            <w:tcW w:w="8504" w:type="dxa"/>
            <w:shd w:val="clear" w:color="auto" w:fill="auto"/>
          </w:tcPr>
          <w:p w14:paraId="2F5EC6A6" w14:textId="77777777" w:rsidR="00891D93" w:rsidRPr="00B64886" w:rsidRDefault="00891D93" w:rsidP="00805312">
            <w:pPr>
              <w:bidi/>
              <w:spacing w:after="30" w:line="276" w:lineRule="auto"/>
              <w:jc w:val="center"/>
              <w:rPr>
                <w:rFonts w:ascii="Segoe UI" w:eastAsia="Times New Roman" w:hAnsi="Segoe UI" w:cs="Noto Sans Arabic Light"/>
                <w:color w:val="000000"/>
                <w:sz w:val="22"/>
                <w:rtl/>
                <w:lang w:bidi="ar-SY"/>
              </w:rPr>
            </w:pPr>
            <w:r w:rsidRPr="00B64886">
              <w:rPr>
                <w:rFonts w:ascii="Segoe UI" w:eastAsia="Times New Roman" w:hAnsi="Segoe UI" w:cs="Noto Sans Arabic Light"/>
                <w:color w:val="000000"/>
                <w:sz w:val="22"/>
                <w:rtl/>
                <w:lang w:bidi="ar-SA"/>
              </w:rPr>
              <w:t>مطابقة للكود الأوربي ومصنعة خصيصاً للمصاعد مع حمايات كهربائية وميكانيكية وبأحجام صغيرة.</w:t>
            </w:r>
          </w:p>
        </w:tc>
      </w:tr>
      <w:tr w:rsidR="00891D93" w:rsidRPr="00B64886" w14:paraId="332EA196" w14:textId="77777777" w:rsidTr="008625E8">
        <w:trPr>
          <w:trHeight w:val="720"/>
        </w:trPr>
        <w:tc>
          <w:tcPr>
            <w:tcW w:w="1763" w:type="dxa"/>
            <w:shd w:val="clear" w:color="auto" w:fill="D9D9D9" w:themeFill="background1" w:themeFillShade="D9"/>
          </w:tcPr>
          <w:p w14:paraId="75CC3BAB" w14:textId="77777777" w:rsidR="00891D93" w:rsidRPr="00F07575" w:rsidRDefault="00891D93" w:rsidP="00805312">
            <w:pPr>
              <w:bidi/>
              <w:spacing w:after="30"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حبال الجر</w:t>
            </w:r>
          </w:p>
        </w:tc>
        <w:tc>
          <w:tcPr>
            <w:tcW w:w="8504" w:type="dxa"/>
            <w:shd w:val="clear" w:color="auto" w:fill="D9D9D9" w:themeFill="background1" w:themeFillShade="D9"/>
          </w:tcPr>
          <w:p w14:paraId="371A14F2" w14:textId="77777777" w:rsidR="00891D93" w:rsidRPr="00B64886" w:rsidRDefault="00891D93" w:rsidP="00805312">
            <w:pPr>
              <w:bidi/>
              <w:spacing w:after="30" w:line="276" w:lineRule="auto"/>
              <w:jc w:val="center"/>
              <w:rPr>
                <w:rFonts w:ascii="Segoe UI" w:eastAsia="Times New Roman" w:hAnsi="Segoe UI" w:cs="Noto Sans Arabic Light"/>
                <w:color w:val="000000"/>
                <w:sz w:val="22"/>
                <w:rtl/>
                <w:lang w:bidi="ar-SY"/>
              </w:rPr>
            </w:pPr>
            <w:r w:rsidRPr="00B64886">
              <w:rPr>
                <w:rFonts w:ascii="Segoe UI" w:eastAsia="Times New Roman" w:hAnsi="Segoe UI" w:cs="Noto Sans Arabic Light"/>
                <w:color w:val="000000"/>
                <w:sz w:val="22"/>
                <w:rtl/>
                <w:lang w:bidi="ar-SA"/>
              </w:rPr>
              <w:t>كابلات فولاذية مجدولة حول نواة من القنب، عالية التحمل ومصممة خصيصاً للمصاعد.</w:t>
            </w:r>
          </w:p>
          <w:p w14:paraId="7EA24B45" w14:textId="77777777" w:rsidR="00891D93" w:rsidRPr="00B64886" w:rsidRDefault="00891D93" w:rsidP="00805312">
            <w:pPr>
              <w:bidi/>
              <w:spacing w:after="30" w:line="276" w:lineRule="auto"/>
              <w:jc w:val="center"/>
              <w:rPr>
                <w:rFonts w:ascii="Segoe UI" w:eastAsia="Times New Roman" w:hAnsi="Segoe UI" w:cs="Noto Sans Arabic Light"/>
                <w:color w:val="000000"/>
                <w:sz w:val="22"/>
                <w:lang w:bidi="ar-SA"/>
              </w:rPr>
            </w:pPr>
            <w:r w:rsidRPr="00B64886">
              <w:rPr>
                <w:rFonts w:ascii="Segoe UI" w:eastAsia="Times New Roman" w:hAnsi="Segoe UI" w:cs="Noto Sans Arabic Light"/>
                <w:color w:val="000000"/>
                <w:sz w:val="22"/>
                <w:rtl/>
                <w:lang w:bidi="ar-SA"/>
              </w:rPr>
              <w:t>يتطابق مع عدد المضاجع على بكرة الجر، وهي مختبرة ومعتمدة من قبل شارب ومن قبل الهيئة الأوربية للمعايير والمواصفات.</w:t>
            </w:r>
          </w:p>
        </w:tc>
      </w:tr>
      <w:tr w:rsidR="00891D93" w:rsidRPr="00B64886" w14:paraId="20EB3559" w14:textId="77777777" w:rsidTr="00805312">
        <w:trPr>
          <w:trHeight w:val="720"/>
        </w:trPr>
        <w:tc>
          <w:tcPr>
            <w:tcW w:w="1763" w:type="dxa"/>
            <w:shd w:val="clear" w:color="auto" w:fill="auto"/>
          </w:tcPr>
          <w:p w14:paraId="1EF9B35D" w14:textId="77777777" w:rsidR="00891D93" w:rsidRPr="00F07575" w:rsidRDefault="00891D93" w:rsidP="00805312">
            <w:pPr>
              <w:bidi/>
              <w:spacing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السكك</w:t>
            </w:r>
          </w:p>
        </w:tc>
        <w:tc>
          <w:tcPr>
            <w:tcW w:w="8504" w:type="dxa"/>
            <w:shd w:val="clear" w:color="auto" w:fill="auto"/>
          </w:tcPr>
          <w:p w14:paraId="6C62AF47" w14:textId="77777777" w:rsidR="00891D93" w:rsidRPr="00B64886" w:rsidRDefault="00891D93" w:rsidP="00805312">
            <w:pPr>
              <w:bidi/>
              <w:spacing w:line="276" w:lineRule="auto"/>
              <w:jc w:val="center"/>
              <w:rPr>
                <w:rFonts w:ascii="Segoe UI" w:hAnsi="Segoe UI" w:cs="Noto Sans Arabic Light"/>
                <w:sz w:val="22"/>
                <w:rtl/>
                <w:lang w:bidi="ar-SY"/>
              </w:rPr>
            </w:pPr>
            <w:r w:rsidRPr="00B64886">
              <w:rPr>
                <w:rFonts w:ascii="Segoe UI" w:hAnsi="Segoe UI" w:cs="Noto Sans Arabic Light"/>
                <w:sz w:val="22"/>
                <w:rtl/>
                <w:lang w:bidi="ar-SY"/>
              </w:rPr>
              <w:t xml:space="preserve">قضبان حديد مشغولة على الأوجه الثلاثة، للكبين والثقال، </w:t>
            </w:r>
            <w:r w:rsidRPr="00B64886">
              <w:rPr>
                <w:rFonts w:ascii="Segoe UI" w:eastAsia="Times New Roman" w:hAnsi="Segoe UI" w:cs="Noto Sans Arabic Light"/>
                <w:color w:val="000000"/>
                <w:sz w:val="22"/>
                <w:rtl/>
                <w:lang w:bidi="ar-SA"/>
              </w:rPr>
              <w:t xml:space="preserve">ومجهزة بدلائل ومثبتات وزوايا تثبيت </w:t>
            </w:r>
            <w:r w:rsidRPr="00B64886">
              <w:rPr>
                <w:rFonts w:ascii="Segoe UI" w:eastAsia="Times New Roman" w:hAnsi="Segoe UI" w:cs="Noto Sans Arabic Light"/>
                <w:color w:val="000000"/>
                <w:sz w:val="22"/>
                <w:rtl/>
                <w:lang w:bidi="ar-SY"/>
              </w:rPr>
              <w:t>بأسافين وبراغي مختبرة على الإجهادات المختلفة،</w:t>
            </w:r>
            <w:r w:rsidRPr="00B64886">
              <w:rPr>
                <w:rFonts w:ascii="Segoe UI" w:eastAsia="Times New Roman" w:hAnsi="Segoe UI" w:cs="Noto Sans Arabic Light"/>
                <w:color w:val="000000"/>
                <w:sz w:val="22"/>
                <w:rtl/>
                <w:lang w:bidi="ar-SA"/>
              </w:rPr>
              <w:t xml:space="preserve"> وتتميز التجهيزات بالعمر الاستثماري الطويل والمتانة العالية</w:t>
            </w:r>
            <w:r w:rsidRPr="00B64886">
              <w:rPr>
                <w:rFonts w:ascii="Segoe UI" w:hAnsi="Segoe UI" w:cs="Noto Sans Arabic Light"/>
                <w:sz w:val="22"/>
                <w:rtl/>
                <w:lang w:bidi="ar-SY"/>
              </w:rPr>
              <w:t>.</w:t>
            </w:r>
          </w:p>
        </w:tc>
      </w:tr>
      <w:tr w:rsidR="00891D93" w:rsidRPr="00B64886" w14:paraId="2BA10C03" w14:textId="77777777" w:rsidTr="0033550C">
        <w:trPr>
          <w:trHeight w:val="1515"/>
        </w:trPr>
        <w:tc>
          <w:tcPr>
            <w:tcW w:w="1763" w:type="dxa"/>
            <w:shd w:val="clear" w:color="auto" w:fill="D9D9D9" w:themeFill="background1" w:themeFillShade="D9"/>
          </w:tcPr>
          <w:p w14:paraId="7A6A693A" w14:textId="77777777" w:rsidR="00891D93" w:rsidRPr="00F07575" w:rsidRDefault="00891D93" w:rsidP="00805312">
            <w:pPr>
              <w:bidi/>
              <w:spacing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الموجهات على السكك</w:t>
            </w:r>
          </w:p>
        </w:tc>
        <w:tc>
          <w:tcPr>
            <w:tcW w:w="8504" w:type="dxa"/>
            <w:shd w:val="clear" w:color="auto" w:fill="D9D9D9" w:themeFill="background1" w:themeFillShade="D9"/>
          </w:tcPr>
          <w:p w14:paraId="5F53C45D" w14:textId="77777777" w:rsidR="00891D93" w:rsidRPr="00B64886" w:rsidRDefault="00891D93" w:rsidP="00805312">
            <w:pPr>
              <w:bidi/>
              <w:spacing w:line="276" w:lineRule="auto"/>
              <w:jc w:val="center"/>
              <w:rPr>
                <w:rFonts w:ascii="Segoe UI" w:hAnsi="Segoe UI" w:cs="Noto Sans Arabic Light"/>
                <w:sz w:val="22"/>
                <w:lang w:bidi="ar-SY"/>
              </w:rPr>
            </w:pPr>
            <w:r w:rsidRPr="00B64886">
              <w:rPr>
                <w:rFonts w:ascii="Segoe UI" w:hAnsi="Segoe UI" w:cs="Noto Sans Arabic Light"/>
                <w:sz w:val="22"/>
                <w:rtl/>
                <w:lang w:bidi="ar-SY"/>
              </w:rPr>
              <w:t>انزلاقية على السكك بأبعاد تتناسب مع قياسات السكك، وهي ذاتية التزييت من خلال مزايت مركبة على الصاعدة والثقال</w:t>
            </w:r>
            <w:r w:rsidRPr="00B64886">
              <w:rPr>
                <w:rFonts w:ascii="Segoe UI" w:hAnsi="Segoe UI" w:cs="Noto Sans Arabic Light"/>
                <w:sz w:val="22"/>
                <w:lang w:bidi="ar-SY"/>
              </w:rPr>
              <w:t>.</w:t>
            </w:r>
          </w:p>
        </w:tc>
      </w:tr>
      <w:tr w:rsidR="00891D93" w:rsidRPr="00B64886" w14:paraId="7A9356A7" w14:textId="77777777" w:rsidTr="0033550C">
        <w:trPr>
          <w:trHeight w:val="3559"/>
        </w:trPr>
        <w:tc>
          <w:tcPr>
            <w:tcW w:w="1763" w:type="dxa"/>
            <w:shd w:val="clear" w:color="auto" w:fill="auto"/>
          </w:tcPr>
          <w:p w14:paraId="5C569BF7" w14:textId="77777777" w:rsidR="00891D93" w:rsidRPr="00F07575" w:rsidRDefault="00891D93" w:rsidP="00805312">
            <w:pPr>
              <w:bidi/>
              <w:spacing w:line="276" w:lineRule="auto"/>
              <w:jc w:val="center"/>
              <w:rPr>
                <w:rFonts w:ascii="Segoe UI" w:hAnsi="Segoe UI" w:cs="Noto Sans Arabic Medium"/>
                <w:b/>
                <w:bCs/>
                <w:color w:val="auto"/>
                <w:sz w:val="24"/>
                <w:szCs w:val="24"/>
                <w:rtl/>
                <w:lang w:bidi="ar-SY"/>
              </w:rPr>
            </w:pPr>
            <w:r w:rsidRPr="00F07575">
              <w:rPr>
                <w:rFonts w:ascii="Segoe UI" w:hAnsi="Segoe UI" w:cs="Noto Sans Arabic Medium"/>
                <w:b/>
                <w:bCs/>
                <w:color w:val="auto"/>
                <w:sz w:val="24"/>
                <w:szCs w:val="24"/>
                <w:rtl/>
                <w:lang w:bidi="ar-SY"/>
              </w:rPr>
              <w:t>منظم السرعة وجهاز الباراشوت</w:t>
            </w:r>
          </w:p>
        </w:tc>
        <w:tc>
          <w:tcPr>
            <w:tcW w:w="8504" w:type="dxa"/>
            <w:shd w:val="clear" w:color="auto" w:fill="auto"/>
          </w:tcPr>
          <w:p w14:paraId="01AA3A83" w14:textId="77777777" w:rsidR="00891D93" w:rsidRPr="00B64886" w:rsidRDefault="00891D93" w:rsidP="00805312">
            <w:pPr>
              <w:bidi/>
              <w:spacing w:line="276" w:lineRule="auto"/>
              <w:jc w:val="center"/>
              <w:rPr>
                <w:rFonts w:ascii="Segoe UI" w:hAnsi="Segoe UI" w:cs="Noto Sans Arabic Light"/>
                <w:sz w:val="22"/>
                <w:rtl/>
                <w:lang w:bidi="ar-SY"/>
              </w:rPr>
            </w:pPr>
            <w:r w:rsidRPr="00B64886">
              <w:rPr>
                <w:rFonts w:ascii="Segoe UI" w:hAnsi="Segoe UI" w:cs="Noto Sans Arabic Light"/>
                <w:sz w:val="22"/>
                <w:rtl/>
                <w:lang w:bidi="ar-SY"/>
              </w:rPr>
              <w:t>تدريجي على الكبين ويعمل على إيقاف الصاعدة كهربائياً وميكانيكياً عند تجاوز سرعتها للحدود المسموح بها هبوطاً وصعوداً. عندما تزيد سرعة المصعد في الصعود بعشرين في المائة عن السرعة الاسمية، يقوم هذا الجهاز بتبطيء سرعة المصعد أوتوماتيكياً أو إيقافه عن العمل. أما في الهبوط وعند زيادة سرعة المصعد بعشرين في المائة عن السرعة الاسمية يقوم هذا الجهاز بوقف المحرك كهربائياً. وفي حال تجاوز سرعة المصعد أربعين في المائة عن السرعة الاسمية لسبب ما، يتم وقف المصعد ميكانيكياً</w:t>
            </w:r>
            <w:r w:rsidRPr="00B64886">
              <w:rPr>
                <w:rFonts w:ascii="Segoe UI" w:hAnsi="Segoe UI" w:cs="Noto Sans Arabic Light"/>
                <w:sz w:val="22"/>
                <w:lang w:bidi="ar-SY"/>
              </w:rPr>
              <w:t xml:space="preserve"> </w:t>
            </w:r>
            <w:r w:rsidRPr="00B64886">
              <w:rPr>
                <w:rFonts w:ascii="Segoe UI" w:hAnsi="Segoe UI" w:cs="Noto Sans Arabic Light"/>
                <w:sz w:val="22"/>
                <w:rtl/>
                <w:lang w:bidi="ar-SY"/>
              </w:rPr>
              <w:t>عن طريق فرامل مركبة على الصاعدة ومطبقة على السكك.</w:t>
            </w:r>
          </w:p>
        </w:tc>
      </w:tr>
      <w:tr w:rsidR="00891D93" w:rsidRPr="00B64886" w14:paraId="1CCD3549" w14:textId="77777777" w:rsidTr="0033550C">
        <w:trPr>
          <w:trHeight w:val="4144"/>
        </w:trPr>
        <w:tc>
          <w:tcPr>
            <w:tcW w:w="1763" w:type="dxa"/>
            <w:shd w:val="clear" w:color="auto" w:fill="D9D9D9" w:themeFill="background1" w:themeFillShade="D9"/>
          </w:tcPr>
          <w:p w14:paraId="0170452D" w14:textId="77777777" w:rsidR="00891D93" w:rsidRPr="00F07575" w:rsidRDefault="00891D93" w:rsidP="00805312">
            <w:pPr>
              <w:bidi/>
              <w:spacing w:line="276" w:lineRule="auto"/>
              <w:jc w:val="center"/>
              <w:rPr>
                <w:rFonts w:ascii="Segoe UI" w:eastAsia="Times New Roman" w:hAnsi="Segoe UI" w:cs="Noto Sans Arabic Medium"/>
                <w:b/>
                <w:bCs/>
                <w:color w:val="auto"/>
                <w:sz w:val="24"/>
                <w:szCs w:val="24"/>
                <w:lang w:bidi="ar-SA"/>
              </w:rPr>
            </w:pPr>
            <w:r w:rsidRPr="00F07575">
              <w:rPr>
                <w:rFonts w:ascii="Segoe UI" w:eastAsia="Times New Roman" w:hAnsi="Segoe UI" w:cs="Noto Sans Arabic Medium"/>
                <w:b/>
                <w:bCs/>
                <w:color w:val="auto"/>
                <w:sz w:val="24"/>
                <w:szCs w:val="24"/>
                <w:rtl/>
                <w:lang w:bidi="ar-SA"/>
              </w:rPr>
              <w:t>الصاعدة</w:t>
            </w:r>
          </w:p>
        </w:tc>
        <w:tc>
          <w:tcPr>
            <w:tcW w:w="8504" w:type="dxa"/>
            <w:shd w:val="clear" w:color="auto" w:fill="D9D9D9" w:themeFill="background1" w:themeFillShade="D9"/>
          </w:tcPr>
          <w:p w14:paraId="4B1A7BC8" w14:textId="77777777" w:rsidR="00891D93" w:rsidRPr="00B64886" w:rsidRDefault="00891D93" w:rsidP="00805312">
            <w:pPr>
              <w:bidi/>
              <w:spacing w:line="276" w:lineRule="auto"/>
              <w:jc w:val="center"/>
              <w:rPr>
                <w:rFonts w:ascii="Segoe UI" w:eastAsia="Times New Roman" w:hAnsi="Segoe UI" w:cs="Noto Sans Arabic Light"/>
                <w:color w:val="000000"/>
                <w:sz w:val="22"/>
                <w:rtl/>
                <w:lang w:bidi="ar-SA"/>
              </w:rPr>
            </w:pPr>
            <w:r w:rsidRPr="00B64886">
              <w:rPr>
                <w:rFonts w:ascii="Segoe UI" w:eastAsia="Times New Roman" w:hAnsi="Segoe UI" w:cs="Noto Sans Arabic Light"/>
                <w:color w:val="000000"/>
                <w:sz w:val="22"/>
                <w:rtl/>
                <w:lang w:bidi="ar-SA"/>
              </w:rPr>
              <w:t xml:space="preserve">الصاعدة مصنعة من إطار فولاذي يحمل الكبين، والكبين مؤلف من جدران مزدوجة تحوي طبقة من الفوم للعزل الصوتي والحراري، والصاعدة مكسية من الداخل بالستانليس ستيل عيار </w:t>
            </w:r>
            <w:r w:rsidRPr="00B64886">
              <w:rPr>
                <w:rFonts w:ascii="Segoe UI" w:eastAsia="Times New Roman" w:hAnsi="Segoe UI" w:cs="Noto Sans Arabic Light"/>
                <w:color w:val="000000"/>
                <w:sz w:val="22"/>
                <w:lang w:bidi="ar-SA"/>
              </w:rPr>
              <w:t>304</w:t>
            </w:r>
            <w:r w:rsidRPr="00B64886">
              <w:rPr>
                <w:rFonts w:ascii="Segoe UI" w:eastAsia="Times New Roman" w:hAnsi="Segoe UI" w:cs="Noto Sans Arabic Light"/>
                <w:color w:val="000000"/>
                <w:sz w:val="22"/>
                <w:rtl/>
                <w:lang w:bidi="ar-SA"/>
              </w:rPr>
              <w:t xml:space="preserve">. سقف الصاعدة معلق يحوي الإضاءة من نوع </w:t>
            </w:r>
            <w:r w:rsidRPr="00B64886">
              <w:rPr>
                <w:rFonts w:ascii="Segoe UI" w:eastAsia="Times New Roman" w:hAnsi="Segoe UI" w:cs="Noto Sans Arabic Light"/>
                <w:color w:val="000000"/>
                <w:sz w:val="22"/>
                <w:lang w:bidi="ar-SA"/>
              </w:rPr>
              <w:t>LED</w:t>
            </w:r>
            <w:r w:rsidRPr="00B64886">
              <w:rPr>
                <w:rFonts w:ascii="Segoe UI" w:eastAsia="Times New Roman" w:hAnsi="Segoe UI" w:cs="Noto Sans Arabic Light"/>
                <w:color w:val="000000"/>
                <w:sz w:val="22"/>
                <w:rtl/>
                <w:lang w:bidi="ar-SA"/>
              </w:rPr>
              <w:t xml:space="preserve"> موفرة للطاقة مع مستوى سطوع عالي كما وتزود الصاعدة بمروحة تهوية وتجهيزات اتصال وإضاءة للطوارئ.</w:t>
            </w:r>
          </w:p>
          <w:p w14:paraId="520B767B" w14:textId="32325870" w:rsidR="00891D93" w:rsidRPr="00B64886" w:rsidRDefault="00891D93" w:rsidP="00805312">
            <w:pPr>
              <w:bidi/>
              <w:spacing w:line="276" w:lineRule="auto"/>
              <w:jc w:val="center"/>
              <w:rPr>
                <w:rFonts w:ascii="Segoe UI" w:eastAsia="Times New Roman" w:hAnsi="Segoe UI" w:cs="Noto Sans Arabic Light"/>
                <w:color w:val="000000"/>
                <w:sz w:val="22"/>
                <w:lang w:bidi="ar-SA"/>
              </w:rPr>
            </w:pPr>
            <w:r w:rsidRPr="00B64886">
              <w:rPr>
                <w:rFonts w:ascii="Segoe UI" w:eastAsia="Times New Roman" w:hAnsi="Segoe UI" w:cs="Noto Sans Arabic Light"/>
                <w:color w:val="000000"/>
                <w:sz w:val="22"/>
                <w:rtl/>
                <w:lang w:bidi="ar-SA"/>
              </w:rPr>
              <w:t>تتوضع على ظهر الصاعدة لوحة تحكم للخدمة (ريفزيون) مزودة بقاطع حماية، مع أزرار تحكم للصيانة صعوداً وهبوطاً على السرعة البطيئة، ولوحات تحكم ووصل بين أجزاء العربة ولوحة التحكم الرئيسية، ومزودة بإضاءة مستقلة وجهاز اتصال ومآخذ كهربائية لإجراء عمليات الصيانة.</w:t>
            </w:r>
          </w:p>
        </w:tc>
      </w:tr>
      <w:tr w:rsidR="00891D93" w:rsidRPr="00B64886" w14:paraId="3E73642A" w14:textId="77777777" w:rsidTr="0033550C">
        <w:trPr>
          <w:trHeight w:val="611"/>
        </w:trPr>
        <w:tc>
          <w:tcPr>
            <w:tcW w:w="1763" w:type="dxa"/>
            <w:shd w:val="clear" w:color="auto" w:fill="FFFFFF" w:themeFill="background1"/>
          </w:tcPr>
          <w:p w14:paraId="0781FAE1" w14:textId="50779402" w:rsidR="00891D93" w:rsidRPr="00F07575" w:rsidRDefault="00891D93" w:rsidP="00805312">
            <w:pPr>
              <w:bidi/>
              <w:spacing w:line="276" w:lineRule="auto"/>
              <w:jc w:val="center"/>
              <w:rPr>
                <w:rFonts w:ascii="Segoe UI" w:eastAsia="Times New Roman" w:hAnsi="Segoe UI" w:cs="Noto Sans Arabic Medium"/>
                <w:b/>
                <w:bCs/>
                <w:color w:val="000000"/>
                <w:sz w:val="24"/>
                <w:szCs w:val="24"/>
                <w:lang w:bidi="ar-SA"/>
              </w:rPr>
            </w:pPr>
            <w:r w:rsidRPr="00F07575">
              <w:rPr>
                <w:rFonts w:ascii="Segoe UI" w:eastAsia="Times New Roman" w:hAnsi="Segoe UI" w:cs="Noto Sans Arabic Medium"/>
                <w:b/>
                <w:bCs/>
                <w:color w:val="000000"/>
                <w:sz w:val="24"/>
                <w:szCs w:val="24"/>
                <w:rtl/>
                <w:lang w:bidi="ar-SA"/>
              </w:rPr>
              <w:lastRenderedPageBreak/>
              <w:t>باب الصـاعدة</w:t>
            </w:r>
          </w:p>
        </w:tc>
        <w:tc>
          <w:tcPr>
            <w:tcW w:w="8504" w:type="dxa"/>
            <w:shd w:val="clear" w:color="auto" w:fill="FFFFFF" w:themeFill="background1"/>
          </w:tcPr>
          <w:p w14:paraId="2082368C" w14:textId="3C8AE45C" w:rsidR="00891D93" w:rsidRPr="00B64886" w:rsidRDefault="004C7ED1" w:rsidP="00805312">
            <w:pPr>
              <w:bidi/>
              <w:spacing w:line="276" w:lineRule="auto"/>
              <w:jc w:val="center"/>
              <w:rPr>
                <w:rFonts w:ascii="Segoe UI" w:eastAsia="Times New Roman" w:hAnsi="Segoe UI" w:cs="Noto Sans Arabic Light"/>
                <w:color w:val="000000"/>
                <w:sz w:val="22"/>
                <w:lang w:bidi="ar-SA"/>
              </w:rPr>
            </w:pPr>
            <w:r>
              <w:rPr>
                <w:rFonts w:ascii="Segoe UI" w:eastAsia="Times New Roman" w:hAnsi="Segoe UI" w:cs="Noto Sans Arabic Light" w:hint="cs"/>
                <w:color w:val="000000"/>
                <w:sz w:val="22"/>
                <w:rtl/>
                <w:lang w:bidi="ar-SA"/>
              </w:rPr>
              <w:t>يدوي الفتح</w:t>
            </w:r>
            <w:r w:rsidR="00891D93" w:rsidRPr="00B64886">
              <w:rPr>
                <w:rFonts w:ascii="Segoe UI" w:eastAsia="Times New Roman" w:hAnsi="Segoe UI" w:cs="Noto Sans Arabic Light"/>
                <w:color w:val="000000"/>
                <w:sz w:val="22"/>
                <w:rtl/>
                <w:lang w:bidi="ar-SA"/>
              </w:rPr>
              <w:t xml:space="preserve">، ومصنع من الستانليس ستيل عيار </w:t>
            </w:r>
            <w:r w:rsidR="00891D93" w:rsidRPr="00B64886">
              <w:rPr>
                <w:rFonts w:ascii="Segoe UI" w:eastAsia="Times New Roman" w:hAnsi="Segoe UI" w:cs="Noto Sans Arabic Light"/>
                <w:color w:val="000000"/>
                <w:sz w:val="22"/>
                <w:lang w:bidi="ar-SA"/>
              </w:rPr>
              <w:t>304</w:t>
            </w:r>
            <w:r w:rsidR="00891D93" w:rsidRPr="00B64886">
              <w:rPr>
                <w:rFonts w:ascii="Segoe UI" w:eastAsia="Times New Roman" w:hAnsi="Segoe UI" w:cs="Noto Sans Arabic Light"/>
                <w:color w:val="000000"/>
                <w:sz w:val="22"/>
                <w:rtl/>
                <w:lang w:bidi="ar-SA"/>
              </w:rPr>
              <w:t>،</w:t>
            </w:r>
          </w:p>
        </w:tc>
      </w:tr>
      <w:tr w:rsidR="00891D93" w:rsidRPr="00B64886" w14:paraId="2DBE89D6" w14:textId="77777777" w:rsidTr="0033550C">
        <w:trPr>
          <w:trHeight w:val="719"/>
        </w:trPr>
        <w:tc>
          <w:tcPr>
            <w:tcW w:w="1763" w:type="dxa"/>
            <w:shd w:val="clear" w:color="auto" w:fill="D9D9D9" w:themeFill="background1" w:themeFillShade="D9"/>
          </w:tcPr>
          <w:p w14:paraId="6BD667C9" w14:textId="77777777" w:rsidR="00891D93" w:rsidRPr="0033550C" w:rsidRDefault="00891D93" w:rsidP="00805312">
            <w:pPr>
              <w:bidi/>
              <w:spacing w:line="276" w:lineRule="auto"/>
              <w:jc w:val="center"/>
              <w:rPr>
                <w:rFonts w:ascii="Segoe UI" w:hAnsi="Segoe UI" w:cs="Noto Sans Arabic Medium"/>
                <w:sz w:val="24"/>
                <w:szCs w:val="24"/>
                <w:rtl/>
                <w:lang w:bidi="ar-SY"/>
              </w:rPr>
            </w:pPr>
            <w:r w:rsidRPr="0033550C">
              <w:rPr>
                <w:rFonts w:ascii="Segoe UI" w:hAnsi="Segoe UI" w:cs="Noto Sans Arabic Medium"/>
                <w:color w:val="0D0D0D" w:themeColor="text1" w:themeTint="F2"/>
                <w:sz w:val="24"/>
                <w:szCs w:val="24"/>
                <w:rtl/>
                <w:lang w:bidi="ar-SY"/>
              </w:rPr>
              <w:t>الأبواب الطابقية</w:t>
            </w:r>
          </w:p>
        </w:tc>
        <w:tc>
          <w:tcPr>
            <w:tcW w:w="8504" w:type="dxa"/>
            <w:shd w:val="clear" w:color="auto" w:fill="D9D9D9" w:themeFill="background1" w:themeFillShade="D9"/>
          </w:tcPr>
          <w:p w14:paraId="1B5883A1" w14:textId="22C916DA" w:rsidR="00891D93" w:rsidRPr="00B64886" w:rsidRDefault="00891D93" w:rsidP="00805312">
            <w:pPr>
              <w:bidi/>
              <w:spacing w:line="276" w:lineRule="auto"/>
              <w:jc w:val="center"/>
              <w:rPr>
                <w:rFonts w:ascii="Segoe UI" w:hAnsi="Segoe UI" w:cs="Noto Sans Arabic Light"/>
                <w:sz w:val="22"/>
                <w:rtl/>
                <w:lang w:bidi="ar-SY"/>
              </w:rPr>
            </w:pPr>
            <w:r w:rsidRPr="00B64886">
              <w:rPr>
                <w:rFonts w:ascii="Segoe UI" w:eastAsia="Times New Roman" w:hAnsi="Segoe UI" w:cs="Noto Sans Arabic Light"/>
                <w:color w:val="000000"/>
                <w:sz w:val="22"/>
                <w:rtl/>
                <w:lang w:bidi="ar-SA"/>
              </w:rPr>
              <w:t xml:space="preserve">مصنعة من الستانليس ستيل </w:t>
            </w:r>
            <w:r w:rsidR="004C7ED1">
              <w:rPr>
                <w:rFonts w:ascii="Segoe UI" w:eastAsia="Times New Roman" w:hAnsi="Segoe UI" w:cs="Noto Sans Arabic Light" w:hint="cs"/>
                <w:color w:val="000000"/>
                <w:sz w:val="22"/>
                <w:rtl/>
                <w:lang w:bidi="ar-SA"/>
              </w:rPr>
              <w:t>العاكس</w:t>
            </w:r>
            <w:r w:rsidRPr="00B64886">
              <w:rPr>
                <w:rFonts w:ascii="Segoe UI" w:eastAsia="Times New Roman" w:hAnsi="Segoe UI" w:cs="Noto Sans Arabic Light"/>
                <w:color w:val="000000"/>
                <w:sz w:val="22"/>
                <w:rtl/>
                <w:lang w:bidi="ar-SA"/>
              </w:rPr>
              <w:t xml:space="preserve"> عيار </w:t>
            </w:r>
            <w:r w:rsidRPr="00B64886">
              <w:rPr>
                <w:rFonts w:ascii="Segoe UI" w:eastAsia="Times New Roman" w:hAnsi="Segoe UI" w:cs="Noto Sans Arabic Light"/>
                <w:color w:val="000000"/>
                <w:sz w:val="22"/>
                <w:lang w:bidi="ar-SA"/>
              </w:rPr>
              <w:t>304</w:t>
            </w:r>
            <w:r w:rsidRPr="00B64886">
              <w:rPr>
                <w:rFonts w:ascii="Segoe UI" w:eastAsia="Times New Roman" w:hAnsi="Segoe UI" w:cs="Noto Sans Arabic Light"/>
                <w:color w:val="000000"/>
                <w:sz w:val="22"/>
                <w:rtl/>
                <w:lang w:bidi="ar-SA"/>
              </w:rPr>
              <w:t>، متطابقة مع باب الكبين مجهزة بأقفال وحمايات ميكانيكية وكهربائية تمنع فتح الباب في حال حركة المصعد.</w:t>
            </w:r>
          </w:p>
        </w:tc>
      </w:tr>
      <w:tr w:rsidR="00891D93" w:rsidRPr="00B64886" w14:paraId="0ADC5DF8" w14:textId="77777777" w:rsidTr="0033550C">
        <w:trPr>
          <w:trHeight w:val="701"/>
        </w:trPr>
        <w:tc>
          <w:tcPr>
            <w:tcW w:w="1763" w:type="dxa"/>
            <w:shd w:val="clear" w:color="auto" w:fill="FFFFFF" w:themeFill="background1"/>
          </w:tcPr>
          <w:p w14:paraId="01BAA220" w14:textId="77777777" w:rsidR="00891D93" w:rsidRPr="0033550C" w:rsidRDefault="00891D93" w:rsidP="00805312">
            <w:pPr>
              <w:bidi/>
              <w:spacing w:line="276" w:lineRule="auto"/>
              <w:jc w:val="center"/>
              <w:rPr>
                <w:rFonts w:ascii="Segoe UI" w:hAnsi="Segoe UI" w:cs="Noto Sans Arabic Medium"/>
                <w:sz w:val="24"/>
                <w:szCs w:val="24"/>
                <w:rtl/>
                <w:lang w:bidi="ar-SY"/>
              </w:rPr>
            </w:pPr>
            <w:r w:rsidRPr="0033550C">
              <w:rPr>
                <w:rFonts w:ascii="Segoe UI" w:eastAsia="Times New Roman" w:hAnsi="Segoe UI" w:cs="Noto Sans Arabic Medium"/>
                <w:color w:val="000000"/>
                <w:sz w:val="24"/>
                <w:szCs w:val="24"/>
                <w:rtl/>
                <w:lang w:bidi="ar-SA"/>
              </w:rPr>
              <w:t>أزرار الطلب</w:t>
            </w:r>
          </w:p>
        </w:tc>
        <w:tc>
          <w:tcPr>
            <w:tcW w:w="8504" w:type="dxa"/>
            <w:shd w:val="clear" w:color="auto" w:fill="FFFFFF" w:themeFill="background1"/>
          </w:tcPr>
          <w:p w14:paraId="6FEA4EC2" w14:textId="77777777" w:rsidR="00891D93" w:rsidRPr="00B64886" w:rsidRDefault="00891D93" w:rsidP="00805312">
            <w:pPr>
              <w:bidi/>
              <w:spacing w:line="276" w:lineRule="auto"/>
              <w:jc w:val="center"/>
              <w:rPr>
                <w:rFonts w:ascii="Segoe UI" w:hAnsi="Segoe UI" w:cs="Noto Sans Arabic Light"/>
                <w:sz w:val="22"/>
                <w:rtl/>
                <w:lang w:bidi="ar-SY"/>
              </w:rPr>
            </w:pPr>
            <w:r w:rsidRPr="00B64886">
              <w:rPr>
                <w:rFonts w:ascii="Segoe UI" w:eastAsia="Times New Roman" w:hAnsi="Segoe UI" w:cs="Noto Sans Arabic Light"/>
                <w:color w:val="000000"/>
                <w:sz w:val="22"/>
                <w:rtl/>
                <w:lang w:bidi="ar-SA"/>
              </w:rPr>
              <w:t xml:space="preserve">دائرية </w:t>
            </w:r>
            <w:r w:rsidRPr="00B64886">
              <w:rPr>
                <w:rFonts w:ascii="Segoe UI" w:eastAsia="Times New Roman" w:hAnsi="Segoe UI" w:cs="Noto Sans Arabic Light"/>
                <w:color w:val="000000"/>
                <w:sz w:val="22"/>
                <w:lang w:bidi="ar-SA"/>
              </w:rPr>
              <w:t>Micro touch</w:t>
            </w:r>
            <w:r w:rsidRPr="00B64886">
              <w:rPr>
                <w:rFonts w:ascii="Segoe UI" w:eastAsia="Times New Roman" w:hAnsi="Segoe UI" w:cs="Noto Sans Arabic Light"/>
                <w:color w:val="000000"/>
                <w:sz w:val="22"/>
                <w:rtl/>
                <w:lang w:bidi="ar-SA"/>
              </w:rPr>
              <w:t xml:space="preserve"> مصنعة من الستانليس ستيل مزودة بكتابة تضيء عند الطلب تبين رقم الطابق، </w:t>
            </w:r>
            <w:r w:rsidRPr="00B64886">
              <w:rPr>
                <w:rFonts w:ascii="Segoe UI" w:hAnsi="Segoe UI" w:cs="Noto Sans Arabic Light"/>
                <w:sz w:val="22"/>
                <w:rtl/>
                <w:lang w:bidi="ar-SY"/>
              </w:rPr>
              <w:t>إضافة إلى كتابة نافرة بطريقة بريل الخاصة بالمكفوفين</w:t>
            </w:r>
            <w:r w:rsidRPr="00B64886">
              <w:rPr>
                <w:rFonts w:ascii="Segoe UI" w:eastAsia="Times New Roman" w:hAnsi="Segoe UI" w:cs="Noto Sans Arabic Light"/>
                <w:color w:val="000000"/>
                <w:sz w:val="22"/>
                <w:rtl/>
                <w:lang w:bidi="ar-SA"/>
              </w:rPr>
              <w:t>.</w:t>
            </w:r>
          </w:p>
        </w:tc>
      </w:tr>
      <w:tr w:rsidR="00891D93" w:rsidRPr="00B64886" w14:paraId="02C3D055" w14:textId="77777777" w:rsidTr="0033550C">
        <w:trPr>
          <w:trHeight w:val="720"/>
        </w:trPr>
        <w:tc>
          <w:tcPr>
            <w:tcW w:w="1763" w:type="dxa"/>
            <w:shd w:val="clear" w:color="auto" w:fill="D9D9D9" w:themeFill="background1" w:themeFillShade="D9"/>
          </w:tcPr>
          <w:p w14:paraId="430DB674" w14:textId="77777777" w:rsidR="00891D93" w:rsidRPr="0033550C" w:rsidRDefault="00891D93" w:rsidP="00805312">
            <w:pPr>
              <w:bidi/>
              <w:spacing w:line="276" w:lineRule="auto"/>
              <w:jc w:val="center"/>
              <w:rPr>
                <w:rFonts w:ascii="Segoe UI" w:eastAsia="Times New Roman" w:hAnsi="Segoe UI" w:cs="Noto Sans Arabic Medium"/>
                <w:color w:val="000000"/>
                <w:sz w:val="24"/>
                <w:szCs w:val="24"/>
                <w:rtl/>
                <w:lang w:bidi="ar-SY"/>
              </w:rPr>
            </w:pPr>
            <w:r w:rsidRPr="0033550C">
              <w:rPr>
                <w:rFonts w:ascii="Segoe UI" w:eastAsia="Times New Roman" w:hAnsi="Segoe UI" w:cs="Noto Sans Arabic Medium"/>
                <w:color w:val="000000"/>
                <w:sz w:val="24"/>
                <w:szCs w:val="24"/>
                <w:rtl/>
                <w:lang w:bidi="ar-SA"/>
              </w:rPr>
              <w:t>المخمدات</w:t>
            </w:r>
          </w:p>
        </w:tc>
        <w:tc>
          <w:tcPr>
            <w:tcW w:w="8504" w:type="dxa"/>
            <w:shd w:val="clear" w:color="auto" w:fill="D9D9D9" w:themeFill="background1" w:themeFillShade="D9"/>
          </w:tcPr>
          <w:p w14:paraId="001D654C" w14:textId="77777777" w:rsidR="00891D93" w:rsidRPr="00B64886" w:rsidRDefault="00891D93" w:rsidP="00805312">
            <w:pPr>
              <w:bidi/>
              <w:spacing w:line="276" w:lineRule="auto"/>
              <w:jc w:val="center"/>
              <w:rPr>
                <w:rFonts w:ascii="Segoe UI" w:hAnsi="Segoe UI" w:cs="Noto Sans Arabic Light"/>
                <w:sz w:val="22"/>
                <w:lang w:bidi="ar-SY"/>
              </w:rPr>
            </w:pPr>
            <w:r w:rsidRPr="00B64886">
              <w:rPr>
                <w:rFonts w:ascii="Segoe UI" w:hAnsi="Segoe UI" w:cs="Noto Sans Arabic Light"/>
                <w:sz w:val="22"/>
                <w:rtl/>
              </w:rPr>
              <w:fldChar w:fldCharType="begin"/>
            </w:r>
            <w:r w:rsidRPr="00B64886">
              <w:rPr>
                <w:rFonts w:ascii="Segoe UI" w:hAnsi="Segoe UI" w:cs="Noto Sans Arabic Light"/>
                <w:sz w:val="22"/>
                <w:rtl/>
                <w:lang w:bidi="ar-SA"/>
              </w:rPr>
              <w:instrText xml:space="preserve"> </w:instrText>
            </w:r>
            <w:r w:rsidRPr="00B64886">
              <w:rPr>
                <w:rFonts w:ascii="Segoe UI" w:hAnsi="Segoe UI" w:cs="Noto Sans Arabic Light"/>
                <w:sz w:val="22"/>
              </w:rPr>
              <w:instrText>MERGEFIELD</w:instrText>
            </w:r>
            <w:r w:rsidRPr="00B64886">
              <w:rPr>
                <w:rFonts w:ascii="Segoe UI" w:hAnsi="Segoe UI" w:cs="Noto Sans Arabic Light"/>
                <w:sz w:val="22"/>
                <w:rtl/>
                <w:lang w:bidi="ar-SA"/>
              </w:rPr>
              <w:instrText xml:space="preserve"> المخمدات </w:instrText>
            </w:r>
            <w:r w:rsidRPr="00B64886">
              <w:rPr>
                <w:rFonts w:ascii="Segoe UI" w:hAnsi="Segoe UI" w:cs="Noto Sans Arabic Light"/>
                <w:sz w:val="22"/>
                <w:rtl/>
              </w:rPr>
              <w:fldChar w:fldCharType="separate"/>
            </w:r>
            <w:r w:rsidRPr="00B64886">
              <w:rPr>
                <w:rFonts w:ascii="Segoe UI" w:hAnsi="Segoe UI" w:cs="Noto Sans Arabic Light"/>
                <w:noProof/>
                <w:sz w:val="22"/>
                <w:rtl/>
                <w:lang w:bidi="ar-SA"/>
              </w:rPr>
              <w:t>هيدروليكية</w:t>
            </w:r>
            <w:r w:rsidRPr="00B64886">
              <w:rPr>
                <w:rFonts w:ascii="Segoe UI" w:hAnsi="Segoe UI" w:cs="Noto Sans Arabic Light"/>
                <w:sz w:val="22"/>
                <w:rtl/>
              </w:rPr>
              <w:fldChar w:fldCharType="end"/>
            </w:r>
            <w:r w:rsidRPr="00B64886">
              <w:rPr>
                <w:rFonts w:ascii="Segoe UI" w:hAnsi="Segoe UI" w:cs="Noto Sans Arabic Light"/>
                <w:sz w:val="22"/>
              </w:rPr>
              <w:t xml:space="preserve"> </w:t>
            </w:r>
            <w:r w:rsidRPr="00B64886">
              <w:rPr>
                <w:rFonts w:ascii="Segoe UI" w:hAnsi="Segoe UI" w:cs="Noto Sans Arabic Light"/>
                <w:sz w:val="22"/>
                <w:rtl/>
                <w:lang w:bidi="ar-SY"/>
              </w:rPr>
              <w:t>للصاعدة والثقال</w:t>
            </w:r>
            <w:r w:rsidRPr="00B64886">
              <w:rPr>
                <w:rFonts w:ascii="Segoe UI" w:eastAsia="Times New Roman" w:hAnsi="Segoe UI" w:cs="Noto Sans Arabic Light"/>
                <w:color w:val="000000"/>
                <w:sz w:val="22"/>
                <w:rtl/>
                <w:lang w:bidi="ar-SY"/>
              </w:rPr>
              <w:t xml:space="preserve">، تركب في الجورة </w:t>
            </w:r>
            <w:r w:rsidRPr="00B64886">
              <w:rPr>
                <w:rFonts w:ascii="Segoe UI" w:eastAsia="Times New Roman" w:hAnsi="Segoe UI" w:cs="Noto Sans Arabic Light"/>
                <w:color w:val="000000"/>
                <w:sz w:val="22"/>
                <w:rtl/>
                <w:lang w:bidi="ar-SA"/>
              </w:rPr>
              <w:t>أسفل العربة والثقال وتتألف من مكبس هيدروليكي (زيتي) ونوابض و</w:t>
            </w:r>
            <w:r w:rsidRPr="00B64886">
              <w:rPr>
                <w:rFonts w:ascii="Segoe UI" w:hAnsi="Segoe UI" w:cs="Noto Sans Arabic Light"/>
                <w:sz w:val="22"/>
                <w:rtl/>
                <w:lang w:bidi="ar-SY"/>
              </w:rPr>
              <w:t>قاطع حماية موصول بدارة الحماية الرئيسية</w:t>
            </w:r>
            <w:r w:rsidRPr="00B64886">
              <w:rPr>
                <w:rFonts w:ascii="Segoe UI" w:eastAsia="Times New Roman" w:hAnsi="Segoe UI" w:cs="Noto Sans Arabic Light"/>
                <w:color w:val="000000"/>
                <w:sz w:val="22"/>
                <w:rtl/>
                <w:lang w:bidi="ar-SY"/>
              </w:rPr>
              <w:t xml:space="preserve">، </w:t>
            </w:r>
            <w:r w:rsidRPr="00B64886">
              <w:rPr>
                <w:rFonts w:ascii="Segoe UI" w:eastAsia="Times New Roman" w:hAnsi="Segoe UI" w:cs="Noto Sans Arabic Light"/>
                <w:color w:val="000000"/>
                <w:sz w:val="22"/>
                <w:rtl/>
                <w:lang w:bidi="ar-SA"/>
              </w:rPr>
              <w:t>للحماية في حال الاصطدام بها، وفق الكود الأوربي</w:t>
            </w:r>
            <w:r w:rsidRPr="00B64886">
              <w:rPr>
                <w:rFonts w:ascii="Segoe UI" w:hAnsi="Segoe UI" w:cs="Noto Sans Arabic Light"/>
                <w:sz w:val="22"/>
                <w:rtl/>
                <w:lang w:bidi="ar-SY"/>
              </w:rPr>
              <w:t>.</w:t>
            </w:r>
            <w:r w:rsidRPr="00B64886">
              <w:rPr>
                <w:rFonts w:ascii="Segoe UI" w:hAnsi="Segoe UI" w:cs="Noto Sans Arabic Light"/>
                <w:sz w:val="22"/>
              </w:rPr>
              <w:br w:type="page"/>
            </w:r>
            <w:r w:rsidRPr="00B64886">
              <w:rPr>
                <w:rFonts w:ascii="Segoe UI" w:hAnsi="Segoe UI" w:cs="Noto Sans Arabic Light"/>
                <w:sz w:val="22"/>
              </w:rPr>
              <w:br w:type="page"/>
            </w:r>
          </w:p>
        </w:tc>
      </w:tr>
    </w:tbl>
    <w:p w14:paraId="28C9799B" w14:textId="77777777" w:rsidR="00B64886" w:rsidRDefault="00B64886">
      <w:pPr>
        <w:rPr>
          <w:rFonts w:ascii="Segoe UI" w:hAnsi="Segoe UI" w:cs="Segoe UI"/>
          <w:sz w:val="24"/>
          <w:szCs w:val="24"/>
          <w:rtl/>
        </w:rPr>
      </w:pPr>
    </w:p>
    <w:p w14:paraId="0F82E3DA" w14:textId="77777777" w:rsidR="00B64886" w:rsidRDefault="00B64886">
      <w:pPr>
        <w:rPr>
          <w:rFonts w:ascii="Segoe UI" w:hAnsi="Segoe UI" w:cs="Segoe UI"/>
          <w:sz w:val="24"/>
          <w:szCs w:val="24"/>
          <w:rtl/>
        </w:rPr>
      </w:pPr>
    </w:p>
    <w:p w14:paraId="0F91A32F" w14:textId="77777777" w:rsidR="00B64886" w:rsidRDefault="00B64886">
      <w:pPr>
        <w:rPr>
          <w:rFonts w:ascii="Segoe UI" w:hAnsi="Segoe UI" w:cs="Segoe UI"/>
          <w:sz w:val="24"/>
          <w:szCs w:val="24"/>
          <w:rtl/>
        </w:rPr>
      </w:pPr>
    </w:p>
    <w:p w14:paraId="3A23C00D" w14:textId="77777777" w:rsidR="00B64886" w:rsidRDefault="00B64886">
      <w:pPr>
        <w:rPr>
          <w:rFonts w:ascii="Segoe UI" w:hAnsi="Segoe UI" w:cs="Segoe UI"/>
          <w:sz w:val="24"/>
          <w:szCs w:val="24"/>
          <w:rtl/>
        </w:rPr>
      </w:pPr>
    </w:p>
    <w:p w14:paraId="6D1ABC4B" w14:textId="77777777" w:rsidR="00B64886" w:rsidRDefault="00B64886">
      <w:pPr>
        <w:rPr>
          <w:rFonts w:ascii="Segoe UI" w:hAnsi="Segoe UI" w:cs="Segoe UI"/>
          <w:sz w:val="24"/>
          <w:szCs w:val="24"/>
          <w:rtl/>
        </w:rPr>
      </w:pPr>
    </w:p>
    <w:p w14:paraId="32854369" w14:textId="77777777" w:rsidR="00B64886" w:rsidRDefault="00B64886">
      <w:pPr>
        <w:rPr>
          <w:rFonts w:ascii="Segoe UI" w:hAnsi="Segoe UI" w:cs="Segoe UI"/>
          <w:sz w:val="24"/>
          <w:szCs w:val="24"/>
          <w:rtl/>
        </w:rPr>
      </w:pPr>
    </w:p>
    <w:p w14:paraId="3B80C017" w14:textId="77777777" w:rsidR="00B64886" w:rsidRDefault="00B64886">
      <w:pPr>
        <w:rPr>
          <w:rFonts w:ascii="Segoe UI" w:hAnsi="Segoe UI" w:cs="Segoe UI"/>
          <w:sz w:val="24"/>
          <w:szCs w:val="24"/>
          <w:rtl/>
        </w:rPr>
      </w:pPr>
    </w:p>
    <w:p w14:paraId="6315B534" w14:textId="77777777" w:rsidR="00B64886" w:rsidRDefault="00B64886">
      <w:pPr>
        <w:rPr>
          <w:rFonts w:ascii="Segoe UI" w:hAnsi="Segoe UI" w:cs="Segoe UI"/>
          <w:sz w:val="24"/>
          <w:szCs w:val="24"/>
          <w:rtl/>
        </w:rPr>
      </w:pPr>
    </w:p>
    <w:p w14:paraId="60C35C0F" w14:textId="77777777" w:rsidR="00B64886" w:rsidRDefault="00B64886">
      <w:pPr>
        <w:rPr>
          <w:rFonts w:ascii="Segoe UI" w:hAnsi="Segoe UI" w:cs="Segoe UI"/>
          <w:sz w:val="24"/>
          <w:szCs w:val="24"/>
          <w:rtl/>
        </w:rPr>
      </w:pPr>
    </w:p>
    <w:p w14:paraId="08DDB3ED" w14:textId="77777777" w:rsidR="00B64886" w:rsidRDefault="00B64886">
      <w:pPr>
        <w:rPr>
          <w:rFonts w:ascii="Segoe UI" w:hAnsi="Segoe UI" w:cs="Segoe UI"/>
          <w:sz w:val="24"/>
          <w:szCs w:val="24"/>
          <w:rtl/>
        </w:rPr>
      </w:pPr>
    </w:p>
    <w:p w14:paraId="5279D10D" w14:textId="77777777" w:rsidR="00B64886" w:rsidRDefault="00B64886">
      <w:pPr>
        <w:rPr>
          <w:rFonts w:ascii="Segoe UI" w:hAnsi="Segoe UI" w:cs="Segoe UI"/>
          <w:sz w:val="24"/>
          <w:szCs w:val="24"/>
          <w:rtl/>
        </w:rPr>
      </w:pPr>
    </w:p>
    <w:p w14:paraId="4146C049" w14:textId="77777777" w:rsidR="00B64886" w:rsidRDefault="00B64886">
      <w:pPr>
        <w:rPr>
          <w:rFonts w:ascii="Segoe UI" w:hAnsi="Segoe UI" w:cs="Segoe UI"/>
          <w:sz w:val="24"/>
          <w:szCs w:val="24"/>
          <w:rtl/>
        </w:rPr>
      </w:pPr>
    </w:p>
    <w:p w14:paraId="667DC827" w14:textId="77777777" w:rsidR="00B64886" w:rsidRDefault="00B64886">
      <w:pPr>
        <w:rPr>
          <w:rFonts w:ascii="Segoe UI" w:hAnsi="Segoe UI" w:cs="Segoe UI"/>
          <w:sz w:val="24"/>
          <w:szCs w:val="24"/>
          <w:rtl/>
        </w:rPr>
      </w:pPr>
    </w:p>
    <w:p w14:paraId="67CCAC19" w14:textId="77777777" w:rsidR="004C7ED1" w:rsidRDefault="004C7ED1">
      <w:pPr>
        <w:rPr>
          <w:rFonts w:ascii="Segoe UI" w:hAnsi="Segoe UI" w:cs="Segoe UI"/>
          <w:sz w:val="24"/>
          <w:szCs w:val="24"/>
          <w:rtl/>
        </w:rPr>
      </w:pPr>
    </w:p>
    <w:p w14:paraId="22A1796D" w14:textId="77777777" w:rsidR="0033550C" w:rsidRDefault="0033550C" w:rsidP="00496C12">
      <w:pPr>
        <w:bidi/>
        <w:jc w:val="center"/>
        <w:rPr>
          <w:rFonts w:ascii="Segoe UI" w:hAnsi="Segoe UI" w:cs="Segoe UI"/>
          <w:sz w:val="24"/>
          <w:szCs w:val="24"/>
          <w:rtl/>
          <w:lang w:bidi="ar-SY"/>
        </w:rPr>
      </w:pPr>
    </w:p>
    <w:p w14:paraId="75B246AB" w14:textId="77777777" w:rsidR="0033550C" w:rsidRDefault="0033550C" w:rsidP="0033550C">
      <w:pPr>
        <w:bidi/>
        <w:jc w:val="center"/>
        <w:rPr>
          <w:rFonts w:ascii="Segoe UI" w:hAnsi="Segoe UI" w:cs="Noto Sans Arabic SemiBold"/>
          <w:sz w:val="28"/>
          <w:szCs w:val="28"/>
          <w:rtl/>
          <w:lang w:bidi="ar-SY"/>
        </w:rPr>
      </w:pPr>
    </w:p>
    <w:p w14:paraId="5094280A" w14:textId="27BC165A" w:rsidR="00B64886" w:rsidRPr="00496C12" w:rsidRDefault="00B64886" w:rsidP="0033550C">
      <w:pPr>
        <w:bidi/>
        <w:jc w:val="center"/>
        <w:rPr>
          <w:rFonts w:ascii="Segoe UI" w:hAnsi="Segoe UI" w:cs="Noto Sans Arabic SemiBold"/>
          <w:sz w:val="28"/>
          <w:szCs w:val="28"/>
          <w:rtl/>
          <w:lang w:bidi="ar-SY"/>
        </w:rPr>
      </w:pPr>
      <w:r w:rsidRPr="00B64886">
        <w:rPr>
          <w:rFonts w:ascii="Segoe UI" w:hAnsi="Segoe UI" w:cs="Noto Sans Arabic SemiBold" w:hint="eastAsia"/>
          <w:sz w:val="28"/>
          <w:szCs w:val="28"/>
          <w:rtl/>
          <w:lang w:bidi="ar-SY"/>
        </w:rPr>
        <w:lastRenderedPageBreak/>
        <w:t>الميزات</w:t>
      </w:r>
      <w:r w:rsidRPr="00B64886">
        <w:rPr>
          <w:rFonts w:ascii="Segoe UI" w:hAnsi="Segoe UI" w:cs="Noto Sans Arabic SemiBold"/>
          <w:sz w:val="28"/>
          <w:szCs w:val="28"/>
          <w:rtl/>
          <w:lang w:bidi="ar-SY"/>
        </w:rPr>
        <w:t xml:space="preserve"> </w:t>
      </w:r>
      <w:r w:rsidRPr="00B64886">
        <w:rPr>
          <w:rFonts w:ascii="Segoe UI" w:hAnsi="Segoe UI" w:cs="Noto Sans Arabic SemiBold" w:hint="eastAsia"/>
          <w:sz w:val="28"/>
          <w:szCs w:val="28"/>
          <w:rtl/>
          <w:lang w:bidi="ar-SY"/>
        </w:rPr>
        <w:t>التشغيلية</w:t>
      </w:r>
      <w:r w:rsidRPr="00B64886">
        <w:rPr>
          <w:rFonts w:ascii="Segoe UI" w:hAnsi="Segoe UI" w:cs="Noto Sans Arabic SemiBold"/>
          <w:sz w:val="28"/>
          <w:szCs w:val="28"/>
          <w:rtl/>
          <w:lang w:bidi="ar-SY"/>
        </w:rPr>
        <w:t xml:space="preserve"> </w:t>
      </w:r>
      <w:r w:rsidRPr="00B64886">
        <w:rPr>
          <w:rFonts w:ascii="Segoe UI" w:hAnsi="Segoe UI" w:cs="Noto Sans Arabic SemiBold" w:hint="eastAsia"/>
          <w:sz w:val="28"/>
          <w:szCs w:val="28"/>
          <w:rtl/>
          <w:lang w:bidi="ar-SY"/>
        </w:rPr>
        <w:t>لمصاعد</w:t>
      </w:r>
      <w:r w:rsidRPr="00B64886">
        <w:rPr>
          <w:rFonts w:ascii="Segoe UI" w:hAnsi="Segoe UI" w:cs="Noto Sans Arabic SemiBold"/>
          <w:sz w:val="28"/>
          <w:szCs w:val="28"/>
          <w:lang w:bidi="ar-SY"/>
        </w:rPr>
        <w:t xml:space="preserve"> SHARP</w:t>
      </w:r>
    </w:p>
    <w:tbl>
      <w:tblPr>
        <w:tblW w:w="10376" w:type="dxa"/>
        <w:tblInd w:w="90" w:type="dxa"/>
        <w:tblLook w:val="04A0" w:firstRow="1" w:lastRow="0" w:firstColumn="1" w:lastColumn="0" w:noHBand="0" w:noVBand="1"/>
      </w:tblPr>
      <w:tblGrid>
        <w:gridCol w:w="8730"/>
        <w:gridCol w:w="1646"/>
      </w:tblGrid>
      <w:tr w:rsidR="00496C12" w:rsidRPr="003929E3" w14:paraId="3EC89083" w14:textId="77777777" w:rsidTr="00DA291F">
        <w:trPr>
          <w:trHeight w:val="576"/>
        </w:trPr>
        <w:tc>
          <w:tcPr>
            <w:tcW w:w="10376"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5F0B7D0" w14:textId="77777777" w:rsidR="00496C12" w:rsidRPr="001946A3" w:rsidRDefault="00496C12" w:rsidP="00DA291F">
            <w:pPr>
              <w:bidi/>
              <w:spacing w:after="0" w:line="240" w:lineRule="auto"/>
              <w:jc w:val="center"/>
              <w:rPr>
                <w:rFonts w:ascii="Cairo" w:hAnsi="Cairo" w:cs="Noto Sans Arabic Med"/>
                <w:b/>
                <w:bCs/>
                <w:color w:val="FFFFFF" w:themeColor="background1"/>
                <w:sz w:val="28"/>
                <w:szCs w:val="28"/>
                <w:rtl/>
                <w:lang w:bidi="ar-SY"/>
              </w:rPr>
            </w:pPr>
            <w:r w:rsidRPr="001946A3">
              <w:rPr>
                <w:rFonts w:ascii="Cairo" w:hAnsi="Cairo" w:cs="Noto Sans Arabic Med"/>
                <w:b/>
                <w:bCs/>
                <w:color w:val="FFFFFF" w:themeColor="background1"/>
                <w:sz w:val="28"/>
                <w:szCs w:val="28"/>
                <w:rtl/>
                <w:lang w:bidi="ar-SY"/>
              </w:rPr>
              <w:t>ميزات توفير الطاقة</w:t>
            </w:r>
          </w:p>
        </w:tc>
      </w:tr>
      <w:tr w:rsidR="00496C12" w:rsidRPr="003929E3" w14:paraId="22649135" w14:textId="77777777" w:rsidTr="00DA291F">
        <w:trPr>
          <w:trHeight w:val="1025"/>
        </w:trPr>
        <w:tc>
          <w:tcPr>
            <w:tcW w:w="873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5CC549" w14:textId="77777777" w:rsidR="00496C12" w:rsidRPr="001D6D3D" w:rsidRDefault="00496C12" w:rsidP="00DA291F">
            <w:pPr>
              <w:bidi/>
              <w:spacing w:after="0" w:line="240" w:lineRule="auto"/>
              <w:jc w:val="both"/>
              <w:rPr>
                <w:rFonts w:ascii="Cairo" w:hAnsi="Cairo" w:cs="Noto Sans Arabic Med"/>
                <w:sz w:val="28"/>
                <w:szCs w:val="28"/>
                <w:lang w:bidi="ar-SY"/>
              </w:rPr>
            </w:pPr>
            <w:r w:rsidRPr="001D6D3D">
              <w:rPr>
                <w:rFonts w:ascii="Cairo" w:hAnsi="Cairo" w:cs="Noto Sans Arabic Med"/>
                <w:sz w:val="28"/>
                <w:szCs w:val="28"/>
                <w:rtl/>
                <w:lang w:bidi="ar-SY"/>
              </w:rPr>
              <w:t>عند عدم طلب المصعد لمدة معينة يتم إطفاء مروحة التهوية والإضاءة ضمن الكبين أوتوماتيكياً لتوفير الطاقة الكهربائية.</w:t>
            </w:r>
          </w:p>
        </w:tc>
        <w:tc>
          <w:tcPr>
            <w:tcW w:w="1646" w:type="dxa"/>
            <w:tcBorders>
              <w:top w:val="nil"/>
              <w:left w:val="nil"/>
              <w:bottom w:val="single" w:sz="4" w:space="0" w:color="auto"/>
              <w:right w:val="single" w:sz="4" w:space="0" w:color="auto"/>
            </w:tcBorders>
            <w:shd w:val="clear" w:color="auto" w:fill="FFFFFF" w:themeFill="background1"/>
            <w:vAlign w:val="center"/>
            <w:hideMark/>
          </w:tcPr>
          <w:p w14:paraId="1509573E" w14:textId="77777777" w:rsidR="00496C12" w:rsidRPr="001D6D3D" w:rsidRDefault="00496C12" w:rsidP="00DA291F">
            <w:pPr>
              <w:bidi/>
              <w:spacing w:after="0" w:line="240" w:lineRule="auto"/>
              <w:ind w:left="14"/>
              <w:jc w:val="center"/>
              <w:rPr>
                <w:rFonts w:ascii="Cairo" w:hAnsi="Cairo" w:cs="Noto Sans Arabic Med"/>
                <w:b/>
                <w:bCs/>
                <w:sz w:val="28"/>
                <w:szCs w:val="28"/>
                <w:rtl/>
                <w:lang w:bidi="ar-SY"/>
              </w:rPr>
            </w:pPr>
            <w:r w:rsidRPr="001D6D3D">
              <w:rPr>
                <w:rFonts w:ascii="Cairo" w:hAnsi="Cairo" w:cs="Noto Sans Arabic Med"/>
                <w:b/>
                <w:bCs/>
                <w:sz w:val="28"/>
                <w:szCs w:val="28"/>
                <w:rtl/>
                <w:lang w:bidi="ar-SY"/>
              </w:rPr>
              <w:t>إطفاء المروحة والإضاءة</w:t>
            </w:r>
          </w:p>
        </w:tc>
      </w:tr>
      <w:tr w:rsidR="00496C12" w:rsidRPr="003929E3" w14:paraId="5DABA383" w14:textId="77777777" w:rsidTr="00DA291F">
        <w:trPr>
          <w:trHeight w:val="1152"/>
        </w:trPr>
        <w:tc>
          <w:tcPr>
            <w:tcW w:w="8730"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07237420" w14:textId="77777777" w:rsidR="00496C12" w:rsidRPr="001D6D3D" w:rsidRDefault="00496C12" w:rsidP="00DA291F">
            <w:pPr>
              <w:bidi/>
              <w:spacing w:after="0" w:line="240" w:lineRule="auto"/>
              <w:jc w:val="both"/>
              <w:rPr>
                <w:rFonts w:ascii="Cairo" w:hAnsi="Cairo" w:cs="Noto Sans Arabic Med"/>
                <w:sz w:val="28"/>
                <w:szCs w:val="28"/>
                <w:rtl/>
                <w:lang w:bidi="ar-SY"/>
              </w:rPr>
            </w:pPr>
            <w:r w:rsidRPr="001D6D3D">
              <w:rPr>
                <w:rFonts w:ascii="Cairo" w:hAnsi="Cairo" w:cs="Noto Sans Arabic Med"/>
                <w:sz w:val="28"/>
                <w:szCs w:val="28"/>
                <w:rtl/>
                <w:lang w:bidi="ar-SY"/>
              </w:rPr>
              <w:t>يمكن إخراج المصعد من الخدمة عن طريق مفتاح الحجز المتوضع في لوحة الطلب في الطابق الرئيسي. عند تفعيل مفتاح الحجز يعود المصعد إلى الطابق الرئيسي، بعد تلبية كافة الطلبات، ويتوقف عن الاستجابة للطلبات الخارجية ويلبي الطلبات الداخلية فقط.</w:t>
            </w:r>
          </w:p>
        </w:tc>
        <w:tc>
          <w:tcPr>
            <w:tcW w:w="1646" w:type="dxa"/>
            <w:tcBorders>
              <w:top w:val="nil"/>
              <w:left w:val="nil"/>
              <w:bottom w:val="single" w:sz="4" w:space="0" w:color="auto"/>
              <w:right w:val="single" w:sz="4" w:space="0" w:color="auto"/>
            </w:tcBorders>
            <w:shd w:val="clear" w:color="auto" w:fill="D9D9D9" w:themeFill="background1" w:themeFillShade="D9"/>
            <w:vAlign w:val="center"/>
            <w:hideMark/>
          </w:tcPr>
          <w:p w14:paraId="762AA93E" w14:textId="77777777" w:rsidR="00496C12" w:rsidRPr="001D6D3D" w:rsidRDefault="00496C12" w:rsidP="00DA291F">
            <w:pPr>
              <w:bidi/>
              <w:spacing w:after="0" w:line="240" w:lineRule="auto"/>
              <w:jc w:val="center"/>
              <w:rPr>
                <w:rFonts w:ascii="Cairo" w:hAnsi="Cairo" w:cs="Noto Sans Arabic Med"/>
                <w:b/>
                <w:bCs/>
                <w:sz w:val="28"/>
                <w:szCs w:val="28"/>
                <w:rtl/>
                <w:lang w:bidi="ar-SY"/>
              </w:rPr>
            </w:pPr>
            <w:r w:rsidRPr="001D6D3D">
              <w:rPr>
                <w:rFonts w:ascii="Cairo" w:hAnsi="Cairo" w:cs="Noto Sans Arabic Med"/>
                <w:b/>
                <w:bCs/>
                <w:sz w:val="28"/>
                <w:szCs w:val="28"/>
                <w:rtl/>
                <w:lang w:bidi="ar-SY"/>
              </w:rPr>
              <w:t>إخراج المصعد من الخدمة</w:t>
            </w:r>
          </w:p>
        </w:tc>
      </w:tr>
    </w:tbl>
    <w:p w14:paraId="75619393" w14:textId="77777777" w:rsidR="00496C12" w:rsidRPr="00B64886" w:rsidRDefault="00496C12" w:rsidP="00496C12">
      <w:pPr>
        <w:bidi/>
        <w:rPr>
          <w:rFonts w:ascii="Segoe UI" w:eastAsia="Times New Roman" w:hAnsi="Segoe UI" w:cs="Noto Sans Arabic SemiBold"/>
          <w:color w:val="71BC3F" w:themeColor="accent2"/>
          <w:sz w:val="24"/>
          <w:szCs w:val="24"/>
          <w:rtl/>
          <w:lang w:val="en-CA" w:eastAsia="zh-CN" w:bidi="ar-SY"/>
        </w:rPr>
      </w:pPr>
    </w:p>
    <w:tbl>
      <w:tblPr>
        <w:tblpPr w:leftFromText="180" w:rightFromText="180" w:vertAnchor="text" w:horzAnchor="margin" w:tblpX="90" w:tblpY="316"/>
        <w:tblW w:w="10440" w:type="dxa"/>
        <w:tblLook w:val="04A0" w:firstRow="1" w:lastRow="0" w:firstColumn="1" w:lastColumn="0" w:noHBand="0" w:noVBand="1"/>
      </w:tblPr>
      <w:tblGrid>
        <w:gridCol w:w="8010"/>
        <w:gridCol w:w="2430"/>
      </w:tblGrid>
      <w:tr w:rsidR="00496C12" w:rsidRPr="00347D49" w14:paraId="3CEFAAF7" w14:textId="77777777" w:rsidTr="00DA291F">
        <w:trPr>
          <w:trHeight w:val="576"/>
        </w:trPr>
        <w:tc>
          <w:tcPr>
            <w:tcW w:w="10440"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95E97BA" w14:textId="77777777" w:rsidR="00496C12" w:rsidRPr="001946A3" w:rsidRDefault="00496C12" w:rsidP="00DA291F">
            <w:pPr>
              <w:bidi/>
              <w:spacing w:after="0" w:line="240" w:lineRule="auto"/>
              <w:jc w:val="center"/>
              <w:rPr>
                <w:rFonts w:ascii="Cairo" w:hAnsi="Cairo" w:cs="Noto Sans Arabic Med"/>
                <w:b/>
                <w:bCs/>
                <w:color w:val="FFFFFF" w:themeColor="background1"/>
                <w:sz w:val="28"/>
                <w:szCs w:val="28"/>
                <w:rtl/>
                <w:lang w:bidi="ar-SY"/>
              </w:rPr>
            </w:pPr>
            <w:r w:rsidRPr="001946A3">
              <w:rPr>
                <w:rFonts w:ascii="Cairo" w:hAnsi="Cairo" w:cs="Noto Sans Arabic Med"/>
                <w:b/>
                <w:bCs/>
                <w:color w:val="FFFFFF" w:themeColor="background1"/>
                <w:sz w:val="28"/>
                <w:szCs w:val="28"/>
                <w:rtl/>
                <w:lang w:bidi="ar-SY"/>
              </w:rPr>
              <w:t>ميـزات الطوارئ</w:t>
            </w:r>
          </w:p>
        </w:tc>
      </w:tr>
      <w:tr w:rsidR="00496C12" w:rsidRPr="00347D49" w14:paraId="521276AF" w14:textId="77777777" w:rsidTr="00DA291F">
        <w:trPr>
          <w:trHeight w:val="720"/>
        </w:trPr>
        <w:tc>
          <w:tcPr>
            <w:tcW w:w="8010" w:type="dxa"/>
            <w:tcBorders>
              <w:top w:val="nil"/>
              <w:left w:val="single" w:sz="4" w:space="0" w:color="auto"/>
              <w:bottom w:val="single" w:sz="4" w:space="0" w:color="auto"/>
              <w:right w:val="single" w:sz="4" w:space="0" w:color="auto"/>
            </w:tcBorders>
            <w:shd w:val="clear" w:color="auto" w:fill="FFFFFF" w:themeFill="background1"/>
            <w:vAlign w:val="center"/>
          </w:tcPr>
          <w:p w14:paraId="517E8AE3" w14:textId="77777777" w:rsidR="00496C12" w:rsidRPr="00D96F5B" w:rsidRDefault="00496C12" w:rsidP="00DA291F">
            <w:pPr>
              <w:bidi/>
              <w:spacing w:after="0" w:line="240" w:lineRule="auto"/>
              <w:rPr>
                <w:rFonts w:ascii="Cairo" w:hAnsi="Cairo" w:cs="Noto Sans Arabic Med"/>
                <w:sz w:val="28"/>
                <w:szCs w:val="28"/>
                <w:rtl/>
                <w:lang w:bidi="ar-SY"/>
              </w:rPr>
            </w:pPr>
            <w:r w:rsidRPr="00D96F5B">
              <w:rPr>
                <w:rFonts w:ascii="Cairo" w:hAnsi="Cairo" w:cs="Noto Sans Arabic Med"/>
                <w:sz w:val="28"/>
                <w:szCs w:val="28"/>
                <w:rtl/>
                <w:lang w:bidi="ar-SY"/>
              </w:rPr>
              <w:t>عند انقطاع التيار الكهربائي تضاء الصاعدة أوتوماتيكياً.</w:t>
            </w:r>
          </w:p>
        </w:tc>
        <w:tc>
          <w:tcPr>
            <w:tcW w:w="2430" w:type="dxa"/>
            <w:tcBorders>
              <w:top w:val="nil"/>
              <w:left w:val="nil"/>
              <w:bottom w:val="single" w:sz="4" w:space="0" w:color="auto"/>
              <w:right w:val="single" w:sz="4" w:space="0" w:color="auto"/>
            </w:tcBorders>
            <w:shd w:val="clear" w:color="auto" w:fill="FFFFFF" w:themeFill="background1"/>
            <w:vAlign w:val="center"/>
            <w:hideMark/>
          </w:tcPr>
          <w:p w14:paraId="7EA31967"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إضاءة الطوارئ</w:t>
            </w:r>
          </w:p>
        </w:tc>
      </w:tr>
      <w:tr w:rsidR="00496C12" w:rsidRPr="00347D49" w14:paraId="34072EE2" w14:textId="77777777" w:rsidTr="00DA291F">
        <w:trPr>
          <w:trHeight w:val="720"/>
        </w:trPr>
        <w:tc>
          <w:tcPr>
            <w:tcW w:w="8010" w:type="dxa"/>
            <w:tcBorders>
              <w:top w:val="nil"/>
              <w:left w:val="single" w:sz="4" w:space="0" w:color="auto"/>
              <w:bottom w:val="single" w:sz="4" w:space="0" w:color="auto"/>
              <w:right w:val="single" w:sz="4" w:space="0" w:color="auto"/>
            </w:tcBorders>
            <w:shd w:val="clear" w:color="auto" w:fill="D9D9D9" w:themeFill="background1" w:themeFillShade="D9"/>
            <w:vAlign w:val="center"/>
          </w:tcPr>
          <w:p w14:paraId="295FF191"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عند دخول المصعد حالة الطوارئ الكهربائية يتحرك على السرعة البطيئة.</w:t>
            </w:r>
          </w:p>
        </w:tc>
        <w:tc>
          <w:tcPr>
            <w:tcW w:w="2430" w:type="dxa"/>
            <w:tcBorders>
              <w:top w:val="nil"/>
              <w:left w:val="nil"/>
              <w:bottom w:val="single" w:sz="4" w:space="0" w:color="auto"/>
              <w:right w:val="single" w:sz="4" w:space="0" w:color="auto"/>
            </w:tcBorders>
            <w:shd w:val="clear" w:color="auto" w:fill="D9D9D9" w:themeFill="background1" w:themeFillShade="D9"/>
            <w:vAlign w:val="center"/>
          </w:tcPr>
          <w:p w14:paraId="60C300EB"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السرعة البطيئة</w:t>
            </w:r>
          </w:p>
        </w:tc>
      </w:tr>
      <w:tr w:rsidR="00496C12" w:rsidRPr="00347D49" w14:paraId="3150D1F4" w14:textId="77777777" w:rsidTr="00DA291F">
        <w:trPr>
          <w:trHeight w:val="924"/>
        </w:trPr>
        <w:tc>
          <w:tcPr>
            <w:tcW w:w="8010" w:type="dxa"/>
            <w:tcBorders>
              <w:top w:val="nil"/>
              <w:left w:val="single" w:sz="4" w:space="0" w:color="auto"/>
              <w:bottom w:val="single" w:sz="4" w:space="0" w:color="auto"/>
              <w:right w:val="single" w:sz="4" w:space="0" w:color="auto"/>
            </w:tcBorders>
            <w:shd w:val="clear" w:color="auto" w:fill="FFFFFF" w:themeFill="background1"/>
            <w:vAlign w:val="center"/>
          </w:tcPr>
          <w:p w14:paraId="129E6314"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يزود المصعد بإنترفون للاتصال الداخلي موصول بخمس نقاط (داخل الصاعدة، فوق الصاعدة، الحفرة أسفل البئر، لوحة التحكم، غرفة المراقبة).</w:t>
            </w:r>
          </w:p>
        </w:tc>
        <w:tc>
          <w:tcPr>
            <w:tcW w:w="2430" w:type="dxa"/>
            <w:tcBorders>
              <w:top w:val="nil"/>
              <w:left w:val="nil"/>
              <w:bottom w:val="single" w:sz="4" w:space="0" w:color="auto"/>
              <w:right w:val="single" w:sz="4" w:space="0" w:color="auto"/>
            </w:tcBorders>
            <w:shd w:val="clear" w:color="auto" w:fill="FFFFFF" w:themeFill="background1"/>
            <w:vAlign w:val="center"/>
            <w:hideMark/>
          </w:tcPr>
          <w:p w14:paraId="614BBAF9"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نظام الاتصال الداخلي</w:t>
            </w:r>
          </w:p>
        </w:tc>
      </w:tr>
      <w:tr w:rsidR="00496C12" w:rsidRPr="00347D49" w14:paraId="5BA6D3AF" w14:textId="77777777" w:rsidTr="00DA291F">
        <w:trPr>
          <w:trHeight w:val="799"/>
        </w:trPr>
        <w:tc>
          <w:tcPr>
            <w:tcW w:w="8010" w:type="dxa"/>
            <w:tcBorders>
              <w:top w:val="nil"/>
              <w:left w:val="single" w:sz="4" w:space="0" w:color="auto"/>
              <w:bottom w:val="single" w:sz="4" w:space="0" w:color="auto"/>
              <w:right w:val="single" w:sz="4" w:space="0" w:color="auto"/>
            </w:tcBorders>
            <w:shd w:val="clear" w:color="auto" w:fill="D9D9D9" w:themeFill="background1" w:themeFillShade="D9"/>
            <w:vAlign w:val="center"/>
          </w:tcPr>
          <w:p w14:paraId="04933BE9"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يمكن تشغيل جرس إنذار عند الطوارئ، من خلال الضغط على الزر المتوضع في لوحة التحكم داخل الصاعدة.</w:t>
            </w:r>
          </w:p>
        </w:tc>
        <w:tc>
          <w:tcPr>
            <w:tcW w:w="2430" w:type="dxa"/>
            <w:tcBorders>
              <w:top w:val="nil"/>
              <w:left w:val="nil"/>
              <w:bottom w:val="single" w:sz="4" w:space="0" w:color="auto"/>
              <w:right w:val="single" w:sz="4" w:space="0" w:color="auto"/>
            </w:tcBorders>
            <w:shd w:val="clear" w:color="auto" w:fill="D9D9D9" w:themeFill="background1" w:themeFillShade="D9"/>
            <w:vAlign w:val="center"/>
            <w:hideMark/>
          </w:tcPr>
          <w:p w14:paraId="1F6E0AF3"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الجرس</w:t>
            </w:r>
          </w:p>
        </w:tc>
      </w:tr>
      <w:tr w:rsidR="00496C12" w:rsidRPr="00347D49" w14:paraId="6B9C184E" w14:textId="77777777" w:rsidTr="00DA291F">
        <w:trPr>
          <w:trHeight w:val="1134"/>
        </w:trPr>
        <w:tc>
          <w:tcPr>
            <w:tcW w:w="80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13BE63"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عند انقطاع التيار الكهربائي، يتم تزويد المصعد بالطاقة الكهربائية عن طريق بطاريات قابلة لإعادة الشحن، ويتحرك المصعد إلى أقرب طابق ويفتح بابه، ويخرج من الخدمة لحين إعادة وصل التيار الكهربائي.</w:t>
            </w:r>
          </w:p>
        </w:tc>
        <w:tc>
          <w:tcPr>
            <w:tcW w:w="24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527B9F53"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الوصول لأقرب طابق</w:t>
            </w:r>
          </w:p>
        </w:tc>
      </w:tr>
      <w:tr w:rsidR="00496C12" w:rsidRPr="00347D49" w14:paraId="69C01B0C" w14:textId="77777777" w:rsidTr="00DA291F">
        <w:trPr>
          <w:trHeight w:val="1122"/>
        </w:trPr>
        <w:tc>
          <w:tcPr>
            <w:tcW w:w="80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5D4A6A"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يوضع زر طوارئ الحريق في الطابق الرئيسي، عند حدوث حريق يتم تفعيل الميزة فيقوم المصعد فوراً بإلغاء كافة الطلبات ويتحرك لطابق النجاة ويفتح الباب أوتوماتيكياً.</w:t>
            </w:r>
          </w:p>
        </w:tc>
        <w:tc>
          <w:tcPr>
            <w:tcW w:w="2430"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BFCBBDF"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طوارئ الحريق</w:t>
            </w:r>
          </w:p>
        </w:tc>
      </w:tr>
      <w:tr w:rsidR="00496C12" w:rsidRPr="00347D49" w14:paraId="4072DBBE" w14:textId="77777777" w:rsidTr="00DA291F">
        <w:trPr>
          <w:trHeight w:val="968"/>
        </w:trPr>
        <w:tc>
          <w:tcPr>
            <w:tcW w:w="80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DA8EAD" w14:textId="77777777" w:rsidR="00496C12" w:rsidRPr="00D96F5B" w:rsidRDefault="00496C12" w:rsidP="00DA291F">
            <w:pPr>
              <w:bidi/>
              <w:spacing w:after="0" w:line="240" w:lineRule="auto"/>
              <w:jc w:val="both"/>
              <w:rPr>
                <w:rFonts w:ascii="Cairo" w:hAnsi="Cairo" w:cs="Noto Sans Arabic Med"/>
                <w:sz w:val="28"/>
                <w:szCs w:val="28"/>
                <w:rtl/>
                <w:lang w:bidi="ar-SY"/>
              </w:rPr>
            </w:pPr>
            <w:r w:rsidRPr="00D96F5B">
              <w:rPr>
                <w:rFonts w:ascii="Cairo" w:hAnsi="Cairo" w:cs="Noto Sans Arabic Med"/>
                <w:sz w:val="28"/>
                <w:szCs w:val="28"/>
                <w:rtl/>
                <w:lang w:bidi="ar-SY"/>
              </w:rPr>
              <w:t>ويمكن استخدام المصعد من قبل رجال الإطفاء بالاستخدام المشترك لميزتي طوارئ الحريق ومفتاح الحجز</w:t>
            </w:r>
            <w:r w:rsidRPr="00D96F5B">
              <w:rPr>
                <w:rFonts w:ascii="Cairo" w:hAnsi="Cairo" w:cs="Noto Sans Arabic Med" w:hint="cs"/>
                <w:sz w:val="28"/>
                <w:szCs w:val="28"/>
                <w:rtl/>
                <w:lang w:bidi="ar-SY"/>
              </w:rPr>
              <w:t xml:space="preserve"> في حالة وجود نظام إطفاء حريق متكامل في المشروع.</w:t>
            </w:r>
          </w:p>
        </w:tc>
        <w:tc>
          <w:tcPr>
            <w:tcW w:w="2430" w:type="dxa"/>
            <w:tcBorders>
              <w:top w:val="single" w:sz="4" w:space="0" w:color="auto"/>
              <w:left w:val="nil"/>
              <w:bottom w:val="single" w:sz="4" w:space="0" w:color="auto"/>
              <w:right w:val="single" w:sz="4" w:space="0" w:color="auto"/>
            </w:tcBorders>
            <w:shd w:val="clear" w:color="auto" w:fill="FFFFFF" w:themeFill="background1"/>
            <w:vAlign w:val="center"/>
          </w:tcPr>
          <w:p w14:paraId="20A04B3B" w14:textId="77777777" w:rsidR="00496C12" w:rsidRPr="00D96F5B" w:rsidRDefault="00496C12" w:rsidP="00DA291F">
            <w:pPr>
              <w:bidi/>
              <w:spacing w:after="0" w:line="240" w:lineRule="auto"/>
              <w:jc w:val="center"/>
              <w:rPr>
                <w:rFonts w:ascii="Cairo" w:hAnsi="Cairo" w:cs="Noto Sans Arabic Med"/>
                <w:b/>
                <w:bCs/>
                <w:sz w:val="28"/>
                <w:szCs w:val="28"/>
                <w:rtl/>
                <w:lang w:bidi="ar-SY"/>
              </w:rPr>
            </w:pPr>
            <w:r w:rsidRPr="00D96F5B">
              <w:rPr>
                <w:rFonts w:ascii="Cairo" w:hAnsi="Cairo" w:cs="Noto Sans Arabic Med"/>
                <w:b/>
                <w:bCs/>
                <w:sz w:val="28"/>
                <w:szCs w:val="28"/>
                <w:rtl/>
                <w:lang w:bidi="ar-SY"/>
              </w:rPr>
              <w:t>ميزة رجال الإطفاء</w:t>
            </w:r>
          </w:p>
        </w:tc>
      </w:tr>
    </w:tbl>
    <w:p w14:paraId="200F1FE4" w14:textId="77777777" w:rsidR="00B64886" w:rsidRDefault="00B64886" w:rsidP="00B64886">
      <w:pPr>
        <w:bidi/>
        <w:rPr>
          <w:rFonts w:ascii="Segoe UI" w:eastAsia="Times New Roman" w:hAnsi="Segoe UI" w:cs="Noto Sans Arabic Light"/>
          <w:b/>
          <w:bCs/>
          <w:color w:val="000000"/>
          <w:sz w:val="22"/>
          <w:rtl/>
          <w:lang w:val="en-CA" w:eastAsia="zh-CN" w:bidi="ar-SA"/>
        </w:rPr>
      </w:pPr>
    </w:p>
    <w:p w14:paraId="4323C780" w14:textId="77777777" w:rsidR="00B64886" w:rsidRDefault="00B64886" w:rsidP="00B64886">
      <w:pPr>
        <w:bidi/>
        <w:rPr>
          <w:rFonts w:ascii="Segoe UI" w:eastAsia="Times New Roman" w:hAnsi="Segoe UI" w:cs="Noto Sans Arabic Light"/>
          <w:b/>
          <w:bCs/>
          <w:color w:val="000000"/>
          <w:sz w:val="22"/>
          <w:rtl/>
          <w:lang w:val="en-CA" w:eastAsia="zh-CN" w:bidi="ar-SA"/>
        </w:rPr>
      </w:pPr>
    </w:p>
    <w:p w14:paraId="0D044E4C" w14:textId="77777777" w:rsidR="00891D93" w:rsidRPr="00347D49" w:rsidRDefault="00891D93" w:rsidP="00891D93">
      <w:pPr>
        <w:rPr>
          <w:rFonts w:ascii="Segoe UI" w:hAnsi="Segoe UI" w:cs="Segoe UI"/>
          <w:color w:val="auto"/>
          <w:sz w:val="24"/>
          <w:szCs w:val="24"/>
          <w:lang w:bidi="ar-SY"/>
        </w:rPr>
      </w:pPr>
    </w:p>
    <w:p w14:paraId="60F9FE76" w14:textId="77777777" w:rsidR="00891D93" w:rsidRPr="00347D49" w:rsidRDefault="00891D93" w:rsidP="00891D93">
      <w:pPr>
        <w:rPr>
          <w:rFonts w:ascii="Segoe UI" w:hAnsi="Segoe UI" w:cs="Segoe UI"/>
          <w:color w:val="auto"/>
          <w:sz w:val="24"/>
          <w:szCs w:val="24"/>
          <w:lang w:bidi="ar-SY"/>
        </w:rPr>
      </w:pPr>
    </w:p>
    <w:p w14:paraId="3276F07B" w14:textId="534E155E" w:rsidR="0092330E" w:rsidRPr="00347D49" w:rsidRDefault="0092330E">
      <w:pPr>
        <w:rPr>
          <w:rFonts w:ascii="Segoe UI" w:hAnsi="Segoe UI" w:cs="Segoe UI"/>
          <w:color w:val="auto"/>
          <w:sz w:val="24"/>
          <w:szCs w:val="24"/>
          <w:lang w:bidi="ar-SY"/>
        </w:rPr>
      </w:pPr>
    </w:p>
    <w:tbl>
      <w:tblPr>
        <w:tblW w:w="10522" w:type="dxa"/>
        <w:tblInd w:w="5" w:type="dxa"/>
        <w:tblLook w:val="04A0" w:firstRow="1" w:lastRow="0" w:firstColumn="1" w:lastColumn="0" w:noHBand="0" w:noVBand="1"/>
      </w:tblPr>
      <w:tblGrid>
        <w:gridCol w:w="8185"/>
        <w:gridCol w:w="2337"/>
      </w:tblGrid>
      <w:tr w:rsidR="00496C12" w:rsidRPr="00347D49" w14:paraId="3B32AEE5" w14:textId="77777777" w:rsidTr="00DA291F">
        <w:trPr>
          <w:trHeight w:val="576"/>
        </w:trPr>
        <w:tc>
          <w:tcPr>
            <w:tcW w:w="10522"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09264D2" w14:textId="77777777" w:rsidR="00496C12" w:rsidRPr="001946A3" w:rsidRDefault="00496C12" w:rsidP="00DA291F">
            <w:pPr>
              <w:bidi/>
              <w:spacing w:after="0" w:line="240" w:lineRule="auto"/>
              <w:jc w:val="center"/>
              <w:rPr>
                <w:rFonts w:ascii="Cairo" w:hAnsi="Cairo" w:cs="Noto Sans Arabic Med"/>
                <w:b/>
                <w:bCs/>
                <w:color w:val="FFFFFF" w:themeColor="background1"/>
                <w:sz w:val="28"/>
                <w:szCs w:val="28"/>
                <w:rtl/>
                <w:lang w:bidi="ar-SY"/>
              </w:rPr>
            </w:pPr>
            <w:r w:rsidRPr="001946A3">
              <w:rPr>
                <w:rFonts w:ascii="Cairo" w:hAnsi="Cairo" w:cs="Noto Sans Arabic Med"/>
                <w:b/>
                <w:bCs/>
                <w:color w:val="FFFFFF" w:themeColor="background1"/>
                <w:sz w:val="28"/>
                <w:szCs w:val="28"/>
                <w:rtl/>
                <w:lang w:bidi="ar-SY"/>
              </w:rPr>
              <w:t>ميزات الأمان</w:t>
            </w:r>
          </w:p>
        </w:tc>
      </w:tr>
      <w:tr w:rsidR="00496C12" w:rsidRPr="00347D49" w14:paraId="0B07E9F9"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6C6288"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يزود باب الكبين بستارة ضوئية عاملة على الأشعة تحت الحمراء تعمل على منع الباب من الإغلاق وإعادة فتحه في حال مرور شخص أو عائق من خلالها.</w:t>
            </w:r>
          </w:p>
        </w:tc>
        <w:tc>
          <w:tcPr>
            <w:tcW w:w="2337" w:type="dxa"/>
            <w:tcBorders>
              <w:top w:val="nil"/>
              <w:left w:val="nil"/>
              <w:bottom w:val="single" w:sz="4" w:space="0" w:color="auto"/>
              <w:right w:val="single" w:sz="4" w:space="0" w:color="auto"/>
            </w:tcBorders>
            <w:shd w:val="clear" w:color="auto" w:fill="FFFFFF" w:themeFill="background1"/>
            <w:vAlign w:val="center"/>
            <w:hideMark/>
          </w:tcPr>
          <w:p w14:paraId="330CBEFE"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الستارة الضوئية</w:t>
            </w:r>
          </w:p>
        </w:tc>
      </w:tr>
      <w:tr w:rsidR="00496C12" w:rsidRPr="00347D49" w14:paraId="7660E389"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9A7A4D0"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إذا لم يتمكن المصعد من فتح الباب الطابقي لأي سبب كان يتحرك المصعد إلى الطابق الذي يليه ليفتح الباب.</w:t>
            </w:r>
          </w:p>
        </w:tc>
        <w:tc>
          <w:tcPr>
            <w:tcW w:w="2337" w:type="dxa"/>
            <w:tcBorders>
              <w:top w:val="nil"/>
              <w:left w:val="nil"/>
              <w:bottom w:val="single" w:sz="4" w:space="0" w:color="auto"/>
              <w:right w:val="single" w:sz="4" w:space="0" w:color="auto"/>
            </w:tcBorders>
            <w:shd w:val="clear" w:color="auto" w:fill="D9D9D9" w:themeFill="background1" w:themeFillShade="D9"/>
            <w:vAlign w:val="center"/>
            <w:hideMark/>
          </w:tcPr>
          <w:p w14:paraId="3F6A919C"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إعادة تعيين طابق التوقف</w:t>
            </w:r>
          </w:p>
        </w:tc>
      </w:tr>
      <w:tr w:rsidR="00496C12" w:rsidRPr="00347D49" w14:paraId="211F5E5C"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06051D"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في حال تجاوز الحمولة المسموحة بها ضمن المصعد يمتنع المصعد عن الحركة ويتم تشغيل إنذار صوتي مستمر حتى تخفيف الحمولة.</w:t>
            </w:r>
          </w:p>
        </w:tc>
        <w:tc>
          <w:tcPr>
            <w:tcW w:w="2337" w:type="dxa"/>
            <w:tcBorders>
              <w:top w:val="nil"/>
              <w:left w:val="nil"/>
              <w:bottom w:val="single" w:sz="4" w:space="0" w:color="auto"/>
              <w:right w:val="single" w:sz="4" w:space="0" w:color="auto"/>
            </w:tcBorders>
            <w:shd w:val="clear" w:color="auto" w:fill="FFFFFF" w:themeFill="background1"/>
            <w:vAlign w:val="center"/>
            <w:hideMark/>
          </w:tcPr>
          <w:p w14:paraId="47FF1D99"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التوقف عند زيادة الحمولة</w:t>
            </w:r>
          </w:p>
        </w:tc>
      </w:tr>
      <w:tr w:rsidR="00496C12" w:rsidRPr="00347D49" w14:paraId="3114736D"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B73B8DA"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يمتنع المصعد عن الحركة في حال انزلاق حبال الجر.</w:t>
            </w:r>
          </w:p>
        </w:tc>
        <w:tc>
          <w:tcPr>
            <w:tcW w:w="2337" w:type="dxa"/>
            <w:tcBorders>
              <w:top w:val="nil"/>
              <w:left w:val="nil"/>
              <w:bottom w:val="single" w:sz="4" w:space="0" w:color="auto"/>
              <w:right w:val="single" w:sz="4" w:space="0" w:color="auto"/>
            </w:tcBorders>
            <w:shd w:val="clear" w:color="auto" w:fill="D9D9D9" w:themeFill="background1" w:themeFillShade="D9"/>
            <w:vAlign w:val="center"/>
            <w:hideMark/>
          </w:tcPr>
          <w:p w14:paraId="31875D56"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حماية انزلاق حبال الجر</w:t>
            </w:r>
          </w:p>
        </w:tc>
      </w:tr>
      <w:tr w:rsidR="00496C12" w:rsidRPr="00347D49" w14:paraId="1E693F86" w14:textId="77777777" w:rsidTr="00DA291F">
        <w:trPr>
          <w:trHeight w:val="864"/>
        </w:trPr>
        <w:tc>
          <w:tcPr>
            <w:tcW w:w="81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9CE580"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إذا أقلع المصعد ولم يغادر الطابق في الوقت المحدد يتوقف عن العمل.</w:t>
            </w:r>
          </w:p>
        </w:tc>
        <w:tc>
          <w:tcPr>
            <w:tcW w:w="2337" w:type="dxa"/>
            <w:tcBorders>
              <w:top w:val="nil"/>
              <w:left w:val="nil"/>
              <w:bottom w:val="single" w:sz="4" w:space="0" w:color="auto"/>
              <w:right w:val="single" w:sz="4" w:space="0" w:color="auto"/>
            </w:tcBorders>
            <w:shd w:val="clear" w:color="auto" w:fill="FFFFFF" w:themeFill="background1"/>
            <w:vAlign w:val="center"/>
            <w:hideMark/>
          </w:tcPr>
          <w:p w14:paraId="361D5597"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حماية الإقلاع</w:t>
            </w:r>
          </w:p>
        </w:tc>
      </w:tr>
      <w:tr w:rsidR="00496C12" w:rsidRPr="00347D49" w14:paraId="517F49D6" w14:textId="77777777" w:rsidTr="00DA291F">
        <w:trPr>
          <w:trHeight w:val="864"/>
        </w:trPr>
        <w:tc>
          <w:tcPr>
            <w:tcW w:w="81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B6BDF6"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عند تشغيل المصعد على وضع الفحص والتفتيش تتحرك الصاعدة على السرعة البطيئة.</w:t>
            </w:r>
          </w:p>
        </w:tc>
        <w:tc>
          <w:tcPr>
            <w:tcW w:w="233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BA26EBD"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عمليات الفحص والتفتيش</w:t>
            </w:r>
          </w:p>
        </w:tc>
      </w:tr>
      <w:tr w:rsidR="00496C12" w:rsidRPr="00347D49" w14:paraId="739D628D" w14:textId="77777777" w:rsidTr="00DA291F">
        <w:trPr>
          <w:trHeight w:val="864"/>
        </w:trPr>
        <w:tc>
          <w:tcPr>
            <w:tcW w:w="81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407647"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 xml:space="preserve">تستطيع وحدة المعالجة والتحكم تسجيل </w:t>
            </w:r>
            <w:r w:rsidRPr="00577110">
              <w:rPr>
                <w:rFonts w:ascii="Cairo" w:hAnsi="Cairo" w:cs="Noto Sans Arabic Med"/>
                <w:sz w:val="28"/>
                <w:szCs w:val="28"/>
                <w:lang w:bidi="ar-SY"/>
              </w:rPr>
              <w:t>62</w:t>
            </w:r>
            <w:r w:rsidRPr="00577110">
              <w:rPr>
                <w:rFonts w:ascii="Cairo" w:hAnsi="Cairo" w:cs="Noto Sans Arabic Med"/>
                <w:sz w:val="28"/>
                <w:szCs w:val="28"/>
                <w:rtl/>
                <w:lang w:bidi="ar-SY"/>
              </w:rPr>
              <w:t xml:space="preserve"> عطلاً، مما يمكنها من تصحيح الأعطال سريعاً وإعادة تشغيل المصعد.</w:t>
            </w:r>
          </w:p>
        </w:tc>
        <w:tc>
          <w:tcPr>
            <w:tcW w:w="23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064BFA"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التشخيص الذاتي للأعطال</w:t>
            </w:r>
          </w:p>
        </w:tc>
      </w:tr>
      <w:tr w:rsidR="00496C12" w:rsidRPr="00347D49" w14:paraId="435377E9" w14:textId="77777777" w:rsidTr="00DA291F">
        <w:trPr>
          <w:trHeight w:val="864"/>
        </w:trPr>
        <w:tc>
          <w:tcPr>
            <w:tcW w:w="81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DAA5EB"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عند وجود أي عائق يمنع الباب من الإغلاق، فإن الباب يعيد الفتح والإغلاق حتى التخلص من العائق.</w:t>
            </w:r>
          </w:p>
        </w:tc>
        <w:tc>
          <w:tcPr>
            <w:tcW w:w="233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A1C1B63"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إعادة إغلاق الباب</w:t>
            </w:r>
          </w:p>
        </w:tc>
      </w:tr>
      <w:tr w:rsidR="00496C12" w:rsidRPr="00347D49" w14:paraId="5E3CD30B" w14:textId="77777777" w:rsidTr="00DA291F">
        <w:trPr>
          <w:trHeight w:val="1203"/>
        </w:trPr>
        <w:tc>
          <w:tcPr>
            <w:tcW w:w="818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2C0267" w14:textId="77777777" w:rsidR="00496C12" w:rsidRPr="00577110" w:rsidRDefault="00496C12" w:rsidP="00DA291F">
            <w:pPr>
              <w:bidi/>
              <w:spacing w:after="0" w:line="240" w:lineRule="auto"/>
              <w:ind w:left="14"/>
              <w:jc w:val="center"/>
              <w:rPr>
                <w:rFonts w:ascii="Cairo" w:hAnsi="Cairo" w:cs="Noto Sans Arabic Med"/>
                <w:sz w:val="28"/>
                <w:szCs w:val="28"/>
                <w:rtl/>
                <w:lang w:bidi="ar-SY"/>
              </w:rPr>
            </w:pPr>
            <w:r w:rsidRPr="00577110">
              <w:rPr>
                <w:rFonts w:ascii="Cairo" w:hAnsi="Cairo" w:cs="Noto Sans Arabic Med"/>
                <w:sz w:val="28"/>
                <w:szCs w:val="28"/>
                <w:rtl/>
                <w:lang w:bidi="ar-SY"/>
              </w:rPr>
              <w:t>في حال خروج المصعد عن السيطرة والتحكم، تمنع حمايات نهاية الشوط المصعد من تجاوز الشوط في الصعود ومن الاصطدام بقعر الجورة في النزول، بما يحقق الأمان للمستخدمين.</w:t>
            </w:r>
          </w:p>
        </w:tc>
        <w:tc>
          <w:tcPr>
            <w:tcW w:w="2337" w:type="dxa"/>
            <w:tcBorders>
              <w:top w:val="nil"/>
              <w:left w:val="nil"/>
              <w:bottom w:val="single" w:sz="4" w:space="0" w:color="auto"/>
              <w:right w:val="single" w:sz="4" w:space="0" w:color="auto"/>
            </w:tcBorders>
            <w:shd w:val="clear" w:color="auto" w:fill="FFFFFF" w:themeFill="background1"/>
            <w:vAlign w:val="center"/>
            <w:hideMark/>
          </w:tcPr>
          <w:p w14:paraId="576524AD" w14:textId="77777777" w:rsidR="00496C12" w:rsidRPr="00577110" w:rsidRDefault="00496C12" w:rsidP="00DA291F">
            <w:pPr>
              <w:bidi/>
              <w:spacing w:after="0" w:line="240" w:lineRule="auto"/>
              <w:ind w:left="14"/>
              <w:jc w:val="center"/>
              <w:rPr>
                <w:rFonts w:ascii="Cairo" w:hAnsi="Cairo" w:cs="Noto Sans Arabic Med"/>
                <w:b/>
                <w:bCs/>
                <w:sz w:val="28"/>
                <w:szCs w:val="28"/>
                <w:rtl/>
                <w:lang w:bidi="ar-SY"/>
              </w:rPr>
            </w:pPr>
            <w:r w:rsidRPr="00577110">
              <w:rPr>
                <w:rFonts w:ascii="Cairo" w:hAnsi="Cairo" w:cs="Noto Sans Arabic Med"/>
                <w:b/>
                <w:bCs/>
                <w:sz w:val="28"/>
                <w:szCs w:val="28"/>
                <w:rtl/>
                <w:lang w:bidi="ar-SY"/>
              </w:rPr>
              <w:t>حمايات نهاية الشوط</w:t>
            </w:r>
          </w:p>
        </w:tc>
      </w:tr>
    </w:tbl>
    <w:p w14:paraId="53603314" w14:textId="77777777" w:rsidR="00891D93" w:rsidRDefault="00891D93" w:rsidP="00891D93">
      <w:pPr>
        <w:bidi/>
        <w:rPr>
          <w:rFonts w:ascii="Segoe UI" w:hAnsi="Segoe UI" w:cs="Segoe UI"/>
          <w:color w:val="auto"/>
          <w:sz w:val="24"/>
          <w:szCs w:val="24"/>
          <w:rtl/>
          <w:lang w:bidi="ar-SY"/>
        </w:rPr>
      </w:pPr>
    </w:p>
    <w:p w14:paraId="76EA7301" w14:textId="77777777" w:rsidR="00496C12" w:rsidRDefault="00496C12" w:rsidP="00496C12">
      <w:pPr>
        <w:bidi/>
        <w:rPr>
          <w:rFonts w:ascii="Segoe UI" w:hAnsi="Segoe UI" w:cs="Segoe UI"/>
          <w:color w:val="auto"/>
          <w:sz w:val="24"/>
          <w:szCs w:val="24"/>
          <w:rtl/>
          <w:lang w:bidi="ar-SY"/>
        </w:rPr>
      </w:pPr>
    </w:p>
    <w:p w14:paraId="247A4625" w14:textId="77777777" w:rsidR="00496C12" w:rsidRDefault="00496C12" w:rsidP="00496C12">
      <w:pPr>
        <w:bidi/>
        <w:rPr>
          <w:rFonts w:ascii="Segoe UI" w:hAnsi="Segoe UI" w:cs="Segoe UI"/>
          <w:color w:val="auto"/>
          <w:sz w:val="24"/>
          <w:szCs w:val="24"/>
          <w:rtl/>
          <w:lang w:bidi="ar-SY"/>
        </w:rPr>
      </w:pPr>
    </w:p>
    <w:p w14:paraId="4ECF6A33" w14:textId="77777777" w:rsidR="00496C12" w:rsidRDefault="00496C12" w:rsidP="00496C12">
      <w:pPr>
        <w:bidi/>
        <w:rPr>
          <w:rFonts w:ascii="Segoe UI" w:hAnsi="Segoe UI" w:cs="Segoe UI"/>
          <w:color w:val="auto"/>
          <w:sz w:val="24"/>
          <w:szCs w:val="24"/>
          <w:rtl/>
          <w:lang w:bidi="ar-SY"/>
        </w:rPr>
      </w:pPr>
    </w:p>
    <w:p w14:paraId="1500D774" w14:textId="77777777" w:rsidR="00496C12" w:rsidRDefault="00496C12" w:rsidP="00496C12">
      <w:pPr>
        <w:bidi/>
        <w:rPr>
          <w:rFonts w:ascii="Segoe UI" w:hAnsi="Segoe UI" w:cs="Segoe UI"/>
          <w:color w:val="auto"/>
          <w:sz w:val="24"/>
          <w:szCs w:val="24"/>
          <w:rtl/>
          <w:lang w:bidi="ar-SY"/>
        </w:rPr>
      </w:pPr>
    </w:p>
    <w:p w14:paraId="7531856D" w14:textId="77777777" w:rsidR="00496C12" w:rsidRDefault="00496C12" w:rsidP="00496C12">
      <w:pPr>
        <w:bidi/>
        <w:rPr>
          <w:rFonts w:ascii="Segoe UI" w:hAnsi="Segoe UI" w:cs="Segoe UI"/>
          <w:color w:val="auto"/>
          <w:sz w:val="24"/>
          <w:szCs w:val="24"/>
          <w:rtl/>
          <w:lang w:bidi="ar-SY"/>
        </w:rPr>
      </w:pPr>
    </w:p>
    <w:p w14:paraId="1A0E800E" w14:textId="77777777" w:rsidR="00496C12" w:rsidRDefault="00496C12" w:rsidP="00496C12">
      <w:pPr>
        <w:bidi/>
        <w:rPr>
          <w:rFonts w:ascii="Segoe UI" w:hAnsi="Segoe UI" w:cs="Segoe UI"/>
          <w:color w:val="auto"/>
          <w:sz w:val="24"/>
          <w:szCs w:val="24"/>
          <w:rtl/>
          <w:lang w:bidi="ar-SY"/>
        </w:rPr>
      </w:pPr>
    </w:p>
    <w:p w14:paraId="4D25910B" w14:textId="77777777" w:rsidR="00496C12" w:rsidRDefault="00496C12" w:rsidP="00496C12">
      <w:pPr>
        <w:bidi/>
        <w:rPr>
          <w:rFonts w:ascii="Segoe UI" w:hAnsi="Segoe UI" w:cs="Segoe UI"/>
          <w:color w:val="auto"/>
          <w:sz w:val="24"/>
          <w:szCs w:val="24"/>
          <w:rtl/>
          <w:lang w:bidi="ar-SY"/>
        </w:rPr>
      </w:pPr>
    </w:p>
    <w:p w14:paraId="135B44FA" w14:textId="77777777" w:rsidR="00496C12" w:rsidRDefault="00496C12" w:rsidP="00496C12">
      <w:pPr>
        <w:bidi/>
        <w:rPr>
          <w:rFonts w:ascii="Segoe UI" w:hAnsi="Segoe UI" w:cs="Segoe UI"/>
          <w:color w:val="auto"/>
          <w:sz w:val="24"/>
          <w:szCs w:val="24"/>
          <w:rtl/>
          <w:lang w:bidi="ar-SY"/>
        </w:rPr>
      </w:pPr>
    </w:p>
    <w:p w14:paraId="41E7D310" w14:textId="77777777" w:rsidR="00496C12" w:rsidRPr="00347D49" w:rsidRDefault="00496C12" w:rsidP="00496C12">
      <w:pPr>
        <w:bidi/>
        <w:rPr>
          <w:rFonts w:ascii="Segoe UI" w:hAnsi="Segoe UI" w:cs="Segoe UI"/>
          <w:color w:val="auto"/>
          <w:sz w:val="24"/>
          <w:szCs w:val="24"/>
          <w:rtl/>
          <w:lang w:bidi="ar-SY"/>
        </w:rPr>
      </w:pPr>
    </w:p>
    <w:p w14:paraId="54C18BC3" w14:textId="42BE0B1B" w:rsidR="0092330E" w:rsidRPr="00B64886" w:rsidRDefault="00DF2A7B" w:rsidP="00B64886">
      <w:pPr>
        <w:bidi/>
        <w:jc w:val="center"/>
        <w:rPr>
          <w:rFonts w:ascii="Segoe UI" w:eastAsia="Times New Roman" w:hAnsi="Segoe UI" w:cs="Noto Sans Arabic SemiBold"/>
          <w:color w:val="71BC3F" w:themeColor="accent2"/>
          <w:sz w:val="24"/>
          <w:szCs w:val="24"/>
          <w:lang w:val="en-CA" w:eastAsia="zh-CN" w:bidi="ar-SY"/>
        </w:rPr>
      </w:pPr>
      <w:r w:rsidRPr="00B64886">
        <w:rPr>
          <w:rFonts w:ascii="Segoe UI" w:eastAsia="Times New Roman" w:hAnsi="Segoe UI" w:cs="Noto Sans Arabic SemiBold" w:hint="cs"/>
          <w:color w:val="71BC3F" w:themeColor="accent2"/>
          <w:sz w:val="24"/>
          <w:szCs w:val="24"/>
          <w:rtl/>
          <w:lang w:val="en-CA" w:eastAsia="zh-CN" w:bidi="ar-SY"/>
        </w:rPr>
        <w:t xml:space="preserve">لمحة </w:t>
      </w:r>
      <w:r w:rsidR="003F51AC" w:rsidRPr="00B64886">
        <w:rPr>
          <w:rFonts w:ascii="Segoe UI" w:eastAsia="Times New Roman" w:hAnsi="Segoe UI" w:cs="Noto Sans Arabic SemiBold"/>
          <w:color w:val="71BC3F" w:themeColor="accent2"/>
          <w:sz w:val="24"/>
          <w:szCs w:val="24"/>
          <w:rtl/>
          <w:lang w:val="en-CA" w:eastAsia="zh-CN" w:bidi="ar-SY"/>
        </w:rPr>
        <w:t xml:space="preserve">عن شركة </w:t>
      </w:r>
      <w:r w:rsidR="003F51AC" w:rsidRPr="00B64886">
        <w:rPr>
          <w:rFonts w:ascii="Segoe UI" w:eastAsia="Times New Roman" w:hAnsi="Segoe UI" w:cs="Noto Sans Arabic SemiBold"/>
          <w:color w:val="71BC3F" w:themeColor="accent2"/>
          <w:sz w:val="24"/>
          <w:szCs w:val="24"/>
          <w:lang w:val="en-CA" w:eastAsia="zh-CN" w:bidi="ar-SY"/>
        </w:rPr>
        <w:t>SHARP</w:t>
      </w:r>
    </w:p>
    <w:p w14:paraId="110F0C60" w14:textId="7F4D3A2C" w:rsidR="003F51AC" w:rsidRPr="00B64886" w:rsidRDefault="00CC6A67" w:rsidP="00B64886">
      <w:pPr>
        <w:shd w:val="clear" w:color="auto" w:fill="FFFFFF"/>
        <w:bidi/>
        <w:spacing w:line="240" w:lineRule="auto"/>
        <w:ind w:left="29" w:right="168"/>
        <w:jc w:val="both"/>
        <w:rPr>
          <w:rFonts w:ascii="Segoe UI" w:hAnsi="Segoe UI" w:cs="Noto Sans Arabic Light"/>
          <w:color w:val="auto"/>
          <w:sz w:val="22"/>
          <w:rtl/>
          <w:lang w:bidi="ar-SY"/>
        </w:rPr>
      </w:pPr>
      <w:r w:rsidRPr="00B64886">
        <w:rPr>
          <w:rFonts w:ascii="Segoe UI" w:hAnsi="Segoe UI" w:cs="Noto Sans Arabic Light"/>
          <w:b/>
          <w:bCs/>
          <w:color w:val="auto"/>
          <w:sz w:val="22"/>
          <w:rtl/>
          <w:lang w:bidi="ar-SY"/>
        </w:rPr>
        <w:t>مقر الشركة</w:t>
      </w:r>
      <w:r w:rsidRPr="00B64886">
        <w:rPr>
          <w:rFonts w:ascii="Segoe UI" w:hAnsi="Segoe UI" w:cs="Noto Sans Arabic Light"/>
          <w:color w:val="auto"/>
          <w:sz w:val="22"/>
          <w:rtl/>
          <w:lang w:bidi="ar-SY"/>
        </w:rPr>
        <w:t>: هونغ كونغ</w:t>
      </w:r>
    </w:p>
    <w:p w14:paraId="180E5B90" w14:textId="60F789B2" w:rsidR="00CC6A67" w:rsidRPr="00B64886" w:rsidRDefault="00CC6A67" w:rsidP="00B64886">
      <w:pPr>
        <w:shd w:val="clear" w:color="auto" w:fill="FFFFFF"/>
        <w:bidi/>
        <w:spacing w:line="240" w:lineRule="auto"/>
        <w:ind w:left="29" w:right="168"/>
        <w:jc w:val="both"/>
        <w:rPr>
          <w:rFonts w:ascii="Segoe UI" w:hAnsi="Segoe UI" w:cs="Noto Sans Arabic Light"/>
          <w:color w:val="auto"/>
          <w:sz w:val="22"/>
          <w:lang w:bidi="ar-SY"/>
        </w:rPr>
      </w:pPr>
      <w:r w:rsidRPr="00B64886">
        <w:rPr>
          <w:rFonts w:ascii="Segoe UI" w:hAnsi="Segoe UI" w:cs="Noto Sans Arabic Light"/>
          <w:b/>
          <w:bCs/>
          <w:color w:val="auto"/>
          <w:sz w:val="22"/>
          <w:rtl/>
          <w:lang w:bidi="ar-SY"/>
        </w:rPr>
        <w:t>بلد المصنع والمنشأ لكامل المنتج</w:t>
      </w:r>
      <w:r w:rsidRPr="00B64886">
        <w:rPr>
          <w:rFonts w:ascii="Segoe UI" w:hAnsi="Segoe UI" w:cs="Noto Sans Arabic Light"/>
          <w:color w:val="auto"/>
          <w:sz w:val="22"/>
          <w:rtl/>
          <w:lang w:bidi="ar-SY"/>
        </w:rPr>
        <w:t>: جمهورية الصين الشعبية</w:t>
      </w:r>
    </w:p>
    <w:p w14:paraId="095A8C6E" w14:textId="31D0D7E2"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rtl/>
          <w:lang w:bidi="ar-SY"/>
        </w:rPr>
      </w:pPr>
      <w:r w:rsidRPr="00B64886">
        <w:rPr>
          <w:rFonts w:ascii="Segoe UI" w:hAnsi="Segoe UI" w:cs="Noto Sans Arabic Light"/>
          <w:color w:val="auto"/>
          <w:sz w:val="22"/>
          <w:rtl/>
          <w:lang w:bidi="ar-SY"/>
        </w:rPr>
        <w:t>تأسست شركة شارب للمصاعد</w:t>
      </w:r>
      <w:r w:rsidRPr="00B64886">
        <w:rPr>
          <w:rFonts w:ascii="Segoe UI" w:hAnsi="Segoe UI" w:cs="Noto Sans Arabic Light"/>
          <w:color w:val="auto"/>
          <w:sz w:val="22"/>
          <w:lang w:bidi="ar-SY"/>
        </w:rPr>
        <w:t xml:space="preserve"> SHARP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هونغ</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كونغ</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 xml:space="preserve">نهاية الثمانينيات، ودخلت عالم المصاعد من </w:t>
      </w:r>
      <w:r w:rsidR="00DF2A7B" w:rsidRPr="00B64886">
        <w:rPr>
          <w:rFonts w:ascii="Segoe UI" w:hAnsi="Segoe UI" w:cs="Noto Sans Arabic Light" w:hint="cs"/>
          <w:color w:val="auto"/>
          <w:sz w:val="22"/>
          <w:rtl/>
          <w:lang w:bidi="ar-SY"/>
        </w:rPr>
        <w:t>أوسع</w:t>
      </w:r>
      <w:r w:rsidRPr="00B64886">
        <w:rPr>
          <w:rFonts w:ascii="Segoe UI" w:hAnsi="Segoe UI" w:cs="Noto Sans Arabic Light"/>
          <w:color w:val="auto"/>
          <w:sz w:val="22"/>
          <w:rtl/>
          <w:lang w:bidi="ar-SY"/>
        </w:rPr>
        <w:t xml:space="preserve"> </w:t>
      </w:r>
      <w:r w:rsidR="00DF2A7B" w:rsidRPr="00B64886">
        <w:rPr>
          <w:rFonts w:ascii="Segoe UI" w:hAnsi="Segoe UI" w:cs="Noto Sans Arabic Light" w:hint="cs"/>
          <w:color w:val="auto"/>
          <w:sz w:val="22"/>
          <w:rtl/>
          <w:lang w:bidi="ar-SY"/>
        </w:rPr>
        <w:t>أبوابه وذلك</w:t>
      </w:r>
      <w:r w:rsidRPr="00B64886">
        <w:rPr>
          <w:rFonts w:ascii="Segoe UI" w:hAnsi="Segoe UI" w:cs="Noto Sans Arabic Light"/>
          <w:color w:val="auto"/>
          <w:sz w:val="22"/>
          <w:rtl/>
          <w:lang w:bidi="ar-SY"/>
        </w:rPr>
        <w:t xml:space="preserve"> بتقديم طيف واسع من المنتجات التي تغطي كافة الاحتياجات وتخدم مختلف المباني، من مصاعد الأشخاص والمصاعد المنزلية إلى مصاعد الحمولة مروراً بمصاعد الطعام والسيارات والمشافي والمصاعد البانورامية إضافة إلى الأدراج الكهربائية والسيور ذاتية الحركة. </w:t>
      </w:r>
    </w:p>
    <w:p w14:paraId="71CA0B5C" w14:textId="77777777" w:rsidR="003F51AC" w:rsidRPr="00B64886" w:rsidRDefault="003F51AC" w:rsidP="00B64886">
      <w:pPr>
        <w:shd w:val="clear" w:color="auto" w:fill="FFFFFF"/>
        <w:bidi/>
        <w:spacing w:line="240" w:lineRule="auto"/>
        <w:ind w:right="168"/>
        <w:jc w:val="both"/>
        <w:rPr>
          <w:rFonts w:ascii="Segoe UI" w:hAnsi="Segoe UI" w:cs="Noto Sans Arabic Light"/>
          <w:color w:val="auto"/>
          <w:sz w:val="22"/>
          <w:rtl/>
          <w:lang w:bidi="ar-SY"/>
        </w:rPr>
      </w:pPr>
      <w:r w:rsidRPr="00B64886">
        <w:rPr>
          <w:rFonts w:ascii="Segoe UI" w:hAnsi="Segoe UI" w:cs="Noto Sans Arabic Light"/>
          <w:color w:val="auto"/>
          <w:sz w:val="22"/>
          <w:rtl/>
          <w:lang w:bidi="ar-SY"/>
        </w:rPr>
        <w:t>وطورت شارب منتجها الخاص من خلال ملكيتها لمصنعين أحدهما في الصين والآخر في كوريا الجنوبية، اعتماداً على أفضل تكنولوجيا موجودة في عالم المصاعد الكهربائية، واستطاعت إنتاج مصاعد بحمولات تصل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إلى</w:t>
      </w:r>
      <w:r w:rsidRPr="00B64886">
        <w:rPr>
          <w:rFonts w:ascii="Segoe UI" w:hAnsi="Segoe UI" w:cs="Noto Sans Arabic Light"/>
          <w:color w:val="auto"/>
          <w:sz w:val="22"/>
          <w:rtl/>
        </w:rPr>
        <w:t xml:space="preserve"> 10 </w:t>
      </w:r>
      <w:r w:rsidRPr="00B64886">
        <w:rPr>
          <w:rFonts w:ascii="Segoe UI" w:hAnsi="Segoe UI" w:cs="Noto Sans Arabic Light"/>
          <w:color w:val="auto"/>
          <w:sz w:val="22"/>
          <w:rtl/>
          <w:lang w:bidi="ar-SY"/>
        </w:rPr>
        <w:t>أطنان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وبسرعات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تتجاوز</w:t>
      </w:r>
      <w:r w:rsidRPr="00B64886">
        <w:rPr>
          <w:rFonts w:ascii="Segoe UI" w:hAnsi="Segoe UI" w:cs="Noto Sans Arabic Light"/>
          <w:color w:val="auto"/>
          <w:sz w:val="22"/>
          <w:rtl/>
        </w:rPr>
        <w:t xml:space="preserve"> </w:t>
      </w:r>
      <w:r w:rsidRPr="00B64886">
        <w:rPr>
          <w:rFonts w:ascii="Segoe UI" w:hAnsi="Segoe UI" w:cs="Noto Sans Arabic Light"/>
          <w:color w:val="auto"/>
          <w:sz w:val="22"/>
          <w:lang w:bidi="ar-SY"/>
        </w:rPr>
        <w:t>4</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أمتار</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الثانية.</w:t>
      </w:r>
    </w:p>
    <w:p w14:paraId="6F22B97C" w14:textId="77777777"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rtl/>
          <w:lang w:bidi="ar-SY"/>
        </w:rPr>
      </w:pPr>
      <w:r w:rsidRPr="00B64886">
        <w:rPr>
          <w:rFonts w:ascii="Segoe UI" w:hAnsi="Segoe UI" w:cs="Noto Sans Arabic Light"/>
          <w:color w:val="auto"/>
          <w:sz w:val="22"/>
          <w:rtl/>
          <w:lang w:bidi="ar-SY"/>
        </w:rPr>
        <w:t xml:space="preserve">وتعتمد الشركة في منتجاتها المواصفات القياسية الأوربية الخاصة بالمصاعد والأدراج الكهربائية </w:t>
      </w:r>
      <w:r w:rsidRPr="00B64886">
        <w:rPr>
          <w:rFonts w:ascii="Segoe UI" w:hAnsi="Segoe UI" w:cs="Noto Sans Arabic Light"/>
          <w:color w:val="auto"/>
          <w:sz w:val="22"/>
          <w:lang w:bidi="ar-SY"/>
        </w:rPr>
        <w:t>EN</w:t>
      </w:r>
      <w:r w:rsidRPr="00B64886">
        <w:rPr>
          <w:rFonts w:ascii="Segoe UI" w:hAnsi="Segoe UI" w:cs="Noto Sans Arabic Light"/>
          <w:color w:val="auto"/>
          <w:sz w:val="22"/>
          <w:rtl/>
          <w:lang w:bidi="ar-SY"/>
        </w:rPr>
        <w:t xml:space="preserve"> ووفق علامة المطابقة الأوربية </w:t>
      </w:r>
      <w:r w:rsidRPr="00B64886">
        <w:rPr>
          <w:rFonts w:ascii="Segoe UI" w:hAnsi="Segoe UI" w:cs="Noto Sans Arabic Light"/>
          <w:color w:val="auto"/>
          <w:sz w:val="22"/>
          <w:lang w:bidi="ar-SY"/>
        </w:rPr>
        <w:t>CE</w:t>
      </w:r>
      <w:r w:rsidRPr="00B64886">
        <w:rPr>
          <w:rFonts w:ascii="Segoe UI" w:hAnsi="Segoe UI" w:cs="Noto Sans Arabic Light"/>
          <w:color w:val="auto"/>
          <w:sz w:val="22"/>
          <w:rtl/>
          <w:lang w:bidi="ar-SY"/>
        </w:rPr>
        <w:t xml:space="preserve"> والتي تضمن الجودة والسلامة والمعايير البيئية. وتطبق شارب معايير الجودة العالمية التي أهلتها للحصول على</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شهادات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الجودة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العالمية</w:t>
      </w:r>
      <w:r w:rsidRPr="00B64886">
        <w:rPr>
          <w:rFonts w:ascii="Segoe UI" w:hAnsi="Segoe UI" w:cs="Noto Sans Arabic Light"/>
          <w:color w:val="auto"/>
          <w:sz w:val="22"/>
          <w:rtl/>
        </w:rPr>
        <w:t xml:space="preserve"> </w:t>
      </w:r>
      <w:r w:rsidRPr="00B64886">
        <w:rPr>
          <w:rFonts w:ascii="Segoe UI" w:hAnsi="Segoe UI" w:cs="Noto Sans Arabic Light"/>
          <w:color w:val="auto"/>
          <w:sz w:val="22"/>
          <w:lang w:bidi="ar-SY"/>
        </w:rPr>
        <w:t>ISO9001</w:t>
      </w:r>
      <w:r w:rsidRPr="00B64886">
        <w:rPr>
          <w:rFonts w:ascii="Segoe UI" w:hAnsi="Segoe UI" w:cs="Noto Sans Arabic Light"/>
          <w:color w:val="auto"/>
          <w:sz w:val="22"/>
          <w:rtl/>
          <w:lang w:bidi="ar-SY"/>
        </w:rPr>
        <w:t xml:space="preserve"> و</w:t>
      </w:r>
      <w:r w:rsidRPr="00B64886">
        <w:rPr>
          <w:rFonts w:ascii="Segoe UI" w:hAnsi="Segoe UI" w:cs="Noto Sans Arabic Light"/>
          <w:color w:val="auto"/>
          <w:sz w:val="22"/>
          <w:lang w:bidi="ar-SY"/>
        </w:rPr>
        <w:t>ISO14001</w:t>
      </w:r>
      <w:r w:rsidRPr="00B64886">
        <w:rPr>
          <w:rFonts w:ascii="Segoe UI" w:hAnsi="Segoe UI" w:cs="Noto Sans Arabic Light"/>
          <w:color w:val="auto"/>
          <w:sz w:val="22"/>
          <w:rtl/>
          <w:lang w:bidi="ar-SY"/>
        </w:rPr>
        <w:t>.</w:t>
      </w:r>
    </w:p>
    <w:p w14:paraId="2232CDFF" w14:textId="77777777"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lang w:bidi="ar-SY"/>
        </w:rPr>
      </w:pPr>
      <w:r w:rsidRPr="00B64886">
        <w:rPr>
          <w:rFonts w:ascii="Segoe UI" w:hAnsi="Segoe UI" w:cs="Noto Sans Arabic Light"/>
          <w:color w:val="auto"/>
          <w:sz w:val="22"/>
          <w:rtl/>
          <w:lang w:bidi="ar-SY"/>
        </w:rPr>
        <w:t>أدى اعتماد منتج ذو جودة عالية بتصميم هندسي بديع وجميل يرضي كل الأذواق إلى انتشار مصاعد شارب 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أكثر</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من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خمسين</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دولة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قارات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العالم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الخمس،</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بما فيها دول المنطقة.</w:t>
      </w:r>
    </w:p>
    <w:p w14:paraId="12158489" w14:textId="77777777"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rtl/>
          <w:lang w:bidi="ar-SY"/>
        </w:rPr>
      </w:pPr>
      <w:r w:rsidRPr="00B64886">
        <w:rPr>
          <w:rFonts w:ascii="Segoe UI" w:hAnsi="Segoe UI" w:cs="Noto Sans Arabic Light"/>
          <w:color w:val="auto"/>
          <w:sz w:val="22"/>
          <w:rtl/>
          <w:lang w:bidi="ar-SY"/>
        </w:rPr>
        <w:t>تعمل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شركة فات للهندسة (وكيل مصاعد شارب) بالاستناد إلى تاريخ عريق من الخبرة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التقنية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المجالات</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الهندسية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وخاصة</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قطاع</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المصاعد، متجاوزة كافة الصعوبات لتقديم منتج ذي جودة عالية وتصميم هندسي راقٍ يرضي جميع الأذواق، مع خدمة ما بعد البيع من صيانة وإصلاح، وقد أهلّها ذلك لكسب ثقة شركائها في النجاح.</w:t>
      </w:r>
      <w:r w:rsidRPr="00B64886">
        <w:rPr>
          <w:rFonts w:ascii="Segoe UI" w:hAnsi="Segoe UI" w:cs="Noto Sans Arabic Light"/>
          <w:color w:val="auto"/>
          <w:sz w:val="22"/>
          <w:rtl/>
        </w:rPr>
        <w:t xml:space="preserve"> </w:t>
      </w:r>
    </w:p>
    <w:p w14:paraId="5E8A2787" w14:textId="040893C4" w:rsidR="003F51AC" w:rsidRPr="00B64886" w:rsidRDefault="003F51AC" w:rsidP="00B64886">
      <w:pPr>
        <w:shd w:val="clear" w:color="auto" w:fill="FFFFFF"/>
        <w:bidi/>
        <w:spacing w:line="240" w:lineRule="auto"/>
        <w:ind w:left="29" w:right="168"/>
        <w:jc w:val="both"/>
        <w:rPr>
          <w:rFonts w:ascii="Segoe UI" w:hAnsi="Segoe UI" w:cs="Noto Sans Arabic Light"/>
          <w:color w:val="auto"/>
          <w:sz w:val="22"/>
          <w:rtl/>
        </w:rPr>
      </w:pPr>
      <w:r w:rsidRPr="00B64886">
        <w:rPr>
          <w:rFonts w:ascii="Segoe UI" w:hAnsi="Segoe UI" w:cs="Noto Sans Arabic Light"/>
          <w:color w:val="auto"/>
          <w:sz w:val="22"/>
          <w:rtl/>
          <w:lang w:bidi="ar-SY"/>
        </w:rPr>
        <w:t>الرجاء</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عدم</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التردد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الاتصال</w:t>
      </w:r>
      <w:r w:rsidR="00DF2A7B" w:rsidRPr="00B64886">
        <w:rPr>
          <w:rFonts w:ascii="Segoe UI" w:hAnsi="Segoe UI" w:cs="Noto Sans Arabic Light"/>
          <w:color w:val="auto"/>
          <w:sz w:val="22"/>
        </w:rPr>
        <w:t xml:space="preserve"> </w:t>
      </w:r>
      <w:r w:rsidR="00DF2A7B" w:rsidRPr="00B64886">
        <w:rPr>
          <w:rFonts w:ascii="Segoe UI" w:hAnsi="Segoe UI" w:cs="Noto Sans Arabic Light" w:hint="cs"/>
          <w:color w:val="auto"/>
          <w:sz w:val="22"/>
          <w:rtl/>
          <w:lang w:bidi="ar-SY"/>
        </w:rPr>
        <w:t xml:space="preserve">على الرقم </w:t>
      </w:r>
      <w:r w:rsidR="00DF2A7B" w:rsidRPr="00B64886">
        <w:rPr>
          <w:rFonts w:ascii="Segoe UI" w:hAnsi="Segoe UI" w:cs="Noto Sans Arabic Light"/>
          <w:color w:val="auto"/>
          <w:sz w:val="22"/>
          <w:lang w:bidi="ar-SY"/>
        </w:rPr>
        <w:t>0958586680</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بنا</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في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حال</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وجود</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أي</w:t>
      </w:r>
      <w:r w:rsidRPr="00B64886">
        <w:rPr>
          <w:rFonts w:ascii="Segoe UI" w:hAnsi="Segoe UI" w:cs="Noto Sans Arabic Light"/>
          <w:color w:val="auto"/>
          <w:sz w:val="22"/>
          <w:rtl/>
        </w:rPr>
        <w:t xml:space="preserve"> </w:t>
      </w:r>
      <w:r w:rsidRPr="00B64886">
        <w:rPr>
          <w:rFonts w:ascii="Segoe UI" w:hAnsi="Segoe UI" w:cs="Noto Sans Arabic Light"/>
          <w:color w:val="auto"/>
          <w:sz w:val="22"/>
          <w:rtl/>
          <w:lang w:bidi="ar-SY"/>
        </w:rPr>
        <w:t>استفسار</w:t>
      </w:r>
      <w:r w:rsidRPr="00B64886">
        <w:rPr>
          <w:rFonts w:ascii="Segoe UI" w:hAnsi="Segoe UI" w:cs="Noto Sans Arabic Light"/>
          <w:color w:val="auto"/>
          <w:sz w:val="22"/>
          <w:rtl/>
        </w:rPr>
        <w:t>.</w:t>
      </w:r>
    </w:p>
    <w:p w14:paraId="79F6EDD5" w14:textId="77777777" w:rsidR="003F51AC" w:rsidRPr="00347D49" w:rsidRDefault="003F51AC" w:rsidP="003F51AC">
      <w:pPr>
        <w:bidi/>
        <w:rPr>
          <w:rFonts w:ascii="Segoe UI" w:hAnsi="Segoe UI" w:cs="Segoe UI"/>
          <w:color w:val="auto"/>
          <w:sz w:val="24"/>
          <w:szCs w:val="24"/>
          <w:rtl/>
          <w:lang w:bidi="ar-SY"/>
        </w:rPr>
      </w:pPr>
    </w:p>
    <w:p w14:paraId="72FD8AA6" w14:textId="40E9FD0A" w:rsidR="003F51AC" w:rsidRDefault="003F51AC">
      <w:pPr>
        <w:rPr>
          <w:rFonts w:ascii="Segoe UI" w:hAnsi="Segoe UI" w:cs="Segoe UI"/>
          <w:color w:val="auto"/>
          <w:sz w:val="24"/>
          <w:szCs w:val="24"/>
          <w:rtl/>
          <w:lang w:bidi="ar-SY"/>
        </w:rPr>
      </w:pPr>
    </w:p>
    <w:p w14:paraId="0B5C6A03" w14:textId="77777777" w:rsidR="00B64886" w:rsidRDefault="00B64886">
      <w:pPr>
        <w:rPr>
          <w:rFonts w:ascii="Segoe UI" w:hAnsi="Segoe UI" w:cs="Segoe UI"/>
          <w:color w:val="auto"/>
          <w:sz w:val="24"/>
          <w:szCs w:val="24"/>
          <w:rtl/>
          <w:lang w:bidi="ar-SY"/>
        </w:rPr>
      </w:pPr>
    </w:p>
    <w:p w14:paraId="1E479562" w14:textId="77777777" w:rsidR="00B64886" w:rsidRDefault="00B64886">
      <w:pPr>
        <w:rPr>
          <w:rFonts w:ascii="Segoe UI" w:hAnsi="Segoe UI" w:cs="Segoe UI"/>
          <w:color w:val="auto"/>
          <w:sz w:val="24"/>
          <w:szCs w:val="24"/>
          <w:rtl/>
          <w:lang w:bidi="ar-SY"/>
        </w:rPr>
      </w:pPr>
    </w:p>
    <w:p w14:paraId="056F230B" w14:textId="77777777" w:rsidR="003F51AC" w:rsidRPr="00347D49" w:rsidRDefault="003F51AC" w:rsidP="003F51AC">
      <w:pPr>
        <w:bidi/>
        <w:rPr>
          <w:rFonts w:ascii="Segoe UI" w:hAnsi="Segoe UI" w:cs="Segoe UI"/>
          <w:color w:val="auto"/>
          <w:sz w:val="24"/>
          <w:szCs w:val="24"/>
          <w:lang w:bidi="ar-SY"/>
        </w:rPr>
      </w:pPr>
    </w:p>
    <w:p w14:paraId="30B97B12" w14:textId="77777777" w:rsidR="00F035C6" w:rsidRDefault="00F035C6" w:rsidP="00F035C6">
      <w:pPr>
        <w:tabs>
          <w:tab w:val="left" w:pos="323"/>
        </w:tabs>
        <w:jc w:val="center"/>
        <w:rPr>
          <w:rFonts w:ascii="Segoe UI" w:hAnsi="Segoe UI" w:cs="Segoe UI"/>
          <w:color w:val="auto"/>
          <w:sz w:val="24"/>
          <w:szCs w:val="24"/>
          <w:lang w:bidi="ar-SY"/>
        </w:rPr>
      </w:pPr>
    </w:p>
    <w:p w14:paraId="231F3656" w14:textId="79B85C4A" w:rsidR="00A106F8" w:rsidRPr="00F035C6" w:rsidRDefault="00F035C6" w:rsidP="00F035C6">
      <w:pPr>
        <w:tabs>
          <w:tab w:val="left" w:pos="323"/>
        </w:tabs>
        <w:jc w:val="center"/>
        <w:rPr>
          <w:rFonts w:ascii="Segoe UI" w:hAnsi="Segoe UI" w:cs="Noto Sans Arabic SemiBold" w:hint="cs"/>
          <w:sz w:val="28"/>
          <w:szCs w:val="28"/>
          <w:lang w:bidi="ar-SY"/>
        </w:rPr>
      </w:pPr>
      <w:r w:rsidRPr="00F035C6">
        <w:rPr>
          <w:rFonts w:ascii="Segoe UI" w:hAnsi="Segoe UI" w:cs="Segoe UI"/>
          <w:color w:val="auto"/>
          <w:sz w:val="24"/>
          <w:szCs w:val="24"/>
          <w:lang w:bidi="ar-SY"/>
        </w:rPr>
        <w:drawing>
          <wp:anchor distT="0" distB="0" distL="114300" distR="114300" simplePos="0" relativeHeight="251780096" behindDoc="0" locked="0" layoutInCell="1" allowOverlap="1" wp14:anchorId="52EDC5F4" wp14:editId="15F04B6E">
            <wp:simplePos x="0" y="0"/>
            <wp:positionH relativeFrom="margin">
              <wp:align>right</wp:align>
            </wp:positionH>
            <wp:positionV relativeFrom="paragraph">
              <wp:posOffset>435934</wp:posOffset>
            </wp:positionV>
            <wp:extent cx="6592570" cy="7878445"/>
            <wp:effectExtent l="0" t="0" r="0" b="8255"/>
            <wp:wrapSquare wrapText="bothSides"/>
            <wp:docPr id="18890902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90236" name=""/>
                    <pic:cNvPicPr/>
                  </pic:nvPicPr>
                  <pic:blipFill rotWithShape="1">
                    <a:blip r:embed="rId11">
                      <a:extLst>
                        <a:ext uri="{28A0092B-C50C-407E-A947-70E740481C1C}">
                          <a14:useLocalDpi xmlns:a14="http://schemas.microsoft.com/office/drawing/2010/main" val="0"/>
                        </a:ext>
                      </a:extLst>
                    </a:blip>
                    <a:srcRect l="800" t="531" b="996"/>
                    <a:stretch/>
                  </pic:blipFill>
                  <pic:spPr bwMode="auto">
                    <a:xfrm>
                      <a:off x="0" y="0"/>
                      <a:ext cx="6592570" cy="787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06F8" w:rsidRPr="00B64886">
        <w:rPr>
          <w:rFonts w:ascii="Segoe UI" w:hAnsi="Segoe UI" w:cs="Noto Sans Arabic SemiBold"/>
          <w:sz w:val="28"/>
          <w:szCs w:val="28"/>
          <w:rtl/>
          <w:lang w:bidi="ar-SY"/>
        </w:rPr>
        <w:t>شهادة توكيل صادرة عن شركة شارب لشركة فات للهندسة</w:t>
      </w:r>
    </w:p>
    <w:p w14:paraId="30D53BEE" w14:textId="5836AB0F" w:rsidR="00A106F8" w:rsidRPr="00347D49" w:rsidRDefault="00A106F8" w:rsidP="00496C12">
      <w:pPr>
        <w:rPr>
          <w:rFonts w:ascii="Segoe UI" w:hAnsi="Segoe UI" w:cs="Segoe UI"/>
          <w:color w:val="auto"/>
          <w:sz w:val="24"/>
          <w:szCs w:val="24"/>
          <w:lang w:bidi="ar-SY"/>
        </w:rPr>
      </w:pPr>
      <w:r w:rsidRPr="00347D49">
        <w:rPr>
          <w:rFonts w:ascii="Segoe UI" w:hAnsi="Segoe UI" w:cs="Segoe UI"/>
          <w:color w:val="auto"/>
          <w:sz w:val="24"/>
          <w:szCs w:val="24"/>
          <w:rtl/>
          <w:lang w:bidi="ar-SY"/>
        </w:rPr>
        <w:br w:type="page"/>
      </w:r>
    </w:p>
    <w:p w14:paraId="057A1C4E" w14:textId="613242A0" w:rsidR="00A106F8" w:rsidRPr="005B280D" w:rsidRDefault="00A106F8" w:rsidP="00B64886">
      <w:pPr>
        <w:tabs>
          <w:tab w:val="left" w:pos="7530"/>
        </w:tabs>
        <w:bidi/>
        <w:spacing w:line="240" w:lineRule="auto"/>
        <w:jc w:val="center"/>
        <w:rPr>
          <w:rFonts w:ascii="Segoe UI" w:hAnsi="Segoe UI" w:cs="Segoe UI"/>
          <w:b/>
          <w:bCs/>
          <w:color w:val="auto"/>
          <w:sz w:val="28"/>
          <w:szCs w:val="28"/>
          <w:rtl/>
          <w:lang w:bidi="ar-SY"/>
        </w:rPr>
      </w:pPr>
      <w:r w:rsidRPr="00B64886">
        <w:rPr>
          <w:rFonts w:ascii="Segoe UI" w:hAnsi="Segoe UI" w:cs="Noto Sans Arabic SemiBold"/>
          <w:noProof/>
          <w:sz w:val="28"/>
          <w:szCs w:val="28"/>
          <w:lang w:bidi="ar-SY"/>
        </w:rPr>
        <w:lastRenderedPageBreak/>
        <w:drawing>
          <wp:anchor distT="0" distB="0" distL="114300" distR="114300" simplePos="0" relativeHeight="251678720" behindDoc="0" locked="0" layoutInCell="1" allowOverlap="1" wp14:anchorId="4B395175" wp14:editId="4144E71A">
            <wp:simplePos x="0" y="0"/>
            <wp:positionH relativeFrom="column">
              <wp:posOffset>39370</wp:posOffset>
            </wp:positionH>
            <wp:positionV relativeFrom="paragraph">
              <wp:posOffset>652780</wp:posOffset>
            </wp:positionV>
            <wp:extent cx="6616065" cy="7806055"/>
            <wp:effectExtent l="19050" t="19050" r="13335" b="23495"/>
            <wp:wrapTopAndBottom/>
            <wp:docPr id="137" name="Picture 1"/>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2">
                      <a:extLst>
                        <a:ext uri="{28A0092B-C50C-407E-A947-70E740481C1C}">
                          <a14:useLocalDpi xmlns:a14="http://schemas.microsoft.com/office/drawing/2010/main" val="0"/>
                        </a:ext>
                      </a:extLst>
                    </a:blip>
                    <a:stretch>
                      <a:fillRect/>
                    </a:stretch>
                  </pic:blipFill>
                  <pic:spPr>
                    <a:xfrm>
                      <a:off x="0" y="0"/>
                      <a:ext cx="6616065" cy="7806055"/>
                    </a:xfrm>
                    <a:prstGeom prst="rect">
                      <a:avLst/>
                    </a:prstGeom>
                    <a:ln>
                      <a:solidFill>
                        <a:srgbClr val="FF0000"/>
                      </a:solidFill>
                    </a:ln>
                  </pic:spPr>
                </pic:pic>
              </a:graphicData>
            </a:graphic>
            <wp14:sizeRelV relativeFrom="margin">
              <wp14:pctHeight>0</wp14:pctHeight>
            </wp14:sizeRelV>
          </wp:anchor>
        </w:drawing>
      </w:r>
      <w:r w:rsidRPr="00B64886">
        <w:rPr>
          <w:rFonts w:ascii="Segoe UI" w:hAnsi="Segoe UI" w:cs="Noto Sans Arabic SemiBold"/>
          <w:sz w:val="28"/>
          <w:szCs w:val="28"/>
          <w:rtl/>
          <w:lang w:bidi="ar-SY"/>
        </w:rPr>
        <w:t xml:space="preserve">شهادة مطابقة مع الكود الأوربي </w:t>
      </w:r>
      <w:r w:rsidRPr="00B64886">
        <w:rPr>
          <w:rFonts w:ascii="Segoe UI" w:hAnsi="Segoe UI" w:cs="Noto Sans Arabic SemiBold"/>
          <w:sz w:val="28"/>
          <w:szCs w:val="28"/>
          <w:lang w:bidi="ar-SY"/>
        </w:rPr>
        <w:t>EN81</w:t>
      </w:r>
      <w:r w:rsidRPr="00B64886">
        <w:rPr>
          <w:rFonts w:ascii="Segoe UI" w:hAnsi="Segoe UI" w:cs="Noto Sans Arabic SemiBold"/>
          <w:sz w:val="28"/>
          <w:szCs w:val="28"/>
          <w:rtl/>
          <w:lang w:bidi="ar-SY"/>
        </w:rPr>
        <w:t xml:space="preserve"> (مصعد </w:t>
      </w:r>
      <w:r w:rsidRPr="00B64886">
        <w:rPr>
          <w:rFonts w:ascii="Segoe UI" w:hAnsi="Segoe UI" w:cs="Noto Sans Arabic SemiBold"/>
          <w:sz w:val="28"/>
          <w:szCs w:val="28"/>
          <w:lang w:bidi="ar-SY"/>
        </w:rPr>
        <w:t>SHARP</w:t>
      </w:r>
      <w:r w:rsidRPr="00B64886">
        <w:rPr>
          <w:rFonts w:ascii="Segoe UI" w:hAnsi="Segoe UI" w:cs="Noto Sans Arabic SemiBold"/>
          <w:sz w:val="28"/>
          <w:szCs w:val="28"/>
          <w:rtl/>
          <w:lang w:bidi="ar-SY"/>
        </w:rPr>
        <w:t xml:space="preserve"> بدون غرفة محركات)</w:t>
      </w:r>
    </w:p>
    <w:p w14:paraId="0B2E2CD2" w14:textId="24E10DDE" w:rsidR="00A106F8" w:rsidRPr="00347D49" w:rsidRDefault="00A106F8" w:rsidP="00A106F8">
      <w:pPr>
        <w:bidi/>
        <w:rPr>
          <w:rFonts w:ascii="Segoe UI" w:hAnsi="Segoe UI" w:cs="Segoe UI"/>
          <w:color w:val="auto"/>
          <w:sz w:val="24"/>
          <w:szCs w:val="24"/>
          <w:rtl/>
          <w:lang w:bidi="ar-SY"/>
        </w:rPr>
      </w:pPr>
    </w:p>
    <w:sectPr w:rsidR="00A106F8" w:rsidRPr="00347D49" w:rsidSect="009C3B7B">
      <w:headerReference w:type="default" r:id="rId13"/>
      <w:footerReference w:type="default" r:id="rId14"/>
      <w:headerReference w:type="first" r:id="rId15"/>
      <w:footerReference w:type="first" r:id="rId16"/>
      <w:pgSz w:w="11906" w:h="16838" w:code="9"/>
      <w:pgMar w:top="1440" w:right="720" w:bottom="810" w:left="720" w:header="0"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153F7" w14:textId="77777777" w:rsidR="00251CAC" w:rsidRDefault="00251CAC" w:rsidP="00FB3B30">
      <w:pPr>
        <w:spacing w:after="0" w:line="240" w:lineRule="auto"/>
      </w:pPr>
      <w:r>
        <w:separator/>
      </w:r>
    </w:p>
  </w:endnote>
  <w:endnote w:type="continuationSeparator" w:id="0">
    <w:p w14:paraId="47945545" w14:textId="77777777" w:rsidR="00251CAC" w:rsidRDefault="00251CAC" w:rsidP="00FB3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Noto Sans Arabic Medium">
    <w:altName w:val="Arial"/>
    <w:panose1 w:val="00000000000000000000"/>
    <w:charset w:val="B2"/>
    <w:family w:val="auto"/>
    <w:pitch w:val="variable"/>
    <w:sig w:usb0="80002043" w:usb1="80002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Noto Sans">
    <w:charset w:val="00"/>
    <w:family w:val="swiss"/>
    <w:pitch w:val="variable"/>
    <w:sig w:usb0="E00082FF" w:usb1="400078FF" w:usb2="00000021" w:usb3="00000000" w:csb0="0000019F" w:csb1="00000000"/>
  </w:font>
  <w:font w:name="Quattrocento Sans">
    <w:charset w:val="00"/>
    <w:family w:val="swiss"/>
    <w:pitch w:val="variable"/>
    <w:sig w:usb0="800000BF" w:usb1="4000005B" w:usb2="00000000" w:usb3="00000000" w:csb0="00000001" w:csb1="00000000"/>
  </w:font>
  <w:font w:name="Noto Sans Arabic Light">
    <w:altName w:val="Calibri"/>
    <w:panose1 w:val="00000000000000000000"/>
    <w:charset w:val="B2"/>
    <w:family w:val="auto"/>
    <w:pitch w:val="variable"/>
    <w:sig w:usb0="80002043" w:usb1="80002000" w:usb2="00000008" w:usb3="00000000" w:csb0="00000040" w:csb1="00000000"/>
  </w:font>
  <w:font w:name="Roboto">
    <w:charset w:val="00"/>
    <w:family w:val="auto"/>
    <w:pitch w:val="variable"/>
    <w:sig w:usb0="E0000AFF" w:usb1="5000217F" w:usb2="00000021" w:usb3="00000000" w:csb0="0000019F" w:csb1="00000000"/>
  </w:font>
  <w:font w:name="Noto Sans Arabic">
    <w:altName w:val="Calibri"/>
    <w:panose1 w:val="00000000000000000000"/>
    <w:charset w:val="B2"/>
    <w:family w:val="auto"/>
    <w:pitch w:val="variable"/>
    <w:sig w:usb0="80002043" w:usb1="80002000" w:usb2="00000008" w:usb3="00000000" w:csb0="00000040" w:csb1="00000000"/>
  </w:font>
  <w:font w:name="Roboto Light">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Noto Sans Arabic SemiBold">
    <w:altName w:val="Arial"/>
    <w:panose1 w:val="00000000000000000000"/>
    <w:charset w:val="B2"/>
    <w:family w:val="auto"/>
    <w:pitch w:val="variable"/>
    <w:sig w:usb0="80002043" w:usb1="80002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iro">
    <w:altName w:val="Times New Roman"/>
    <w:panose1 w:val="00000500000000000000"/>
    <w:charset w:val="00"/>
    <w:family w:val="auto"/>
    <w:pitch w:val="variable"/>
    <w:sig w:usb0="00002007" w:usb1="00000001" w:usb2="00000008" w:usb3="00000000" w:csb0="000000D3" w:csb1="00000000"/>
  </w:font>
  <w:font w:name="Noto Sans Arabic Med">
    <w:altName w:val="Calibri"/>
    <w:charset w:val="01"/>
    <w:family w:val="swiss"/>
    <w:pitch w:val="variable"/>
    <w:sig w:usb0="80002043" w:usb1="80002000" w:usb2="00000008"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50BFA" w14:textId="2C56D624" w:rsidR="00251CAC" w:rsidRPr="00347D49" w:rsidRDefault="00196391" w:rsidP="00C94320">
    <w:pPr>
      <w:spacing w:after="0" w:line="240" w:lineRule="auto"/>
      <w:jc w:val="center"/>
      <w:rPr>
        <w:rFonts w:ascii="Segoe UI" w:hAnsi="Segoe UI" w:cs="Segoe UI"/>
        <w:b/>
        <w:bCs/>
        <w:color w:val="000000" w:themeColor="text1"/>
        <w:sz w:val="24"/>
        <w:szCs w:val="24"/>
      </w:rPr>
    </w:pPr>
    <w:r>
      <w:rPr>
        <w:noProof/>
      </w:rPr>
      <w:drawing>
        <wp:anchor distT="0" distB="0" distL="114300" distR="114300" simplePos="0" relativeHeight="251661312" behindDoc="1" locked="0" layoutInCell="1" allowOverlap="1" wp14:anchorId="1A61FBCC" wp14:editId="043475B5">
          <wp:simplePos x="0" y="0"/>
          <wp:positionH relativeFrom="margin">
            <wp:align>center</wp:align>
          </wp:positionH>
          <wp:positionV relativeFrom="paragraph">
            <wp:posOffset>-295910</wp:posOffset>
          </wp:positionV>
          <wp:extent cx="5281930" cy="452120"/>
          <wp:effectExtent l="0" t="0" r="0" b="5080"/>
          <wp:wrapTight wrapText="bothSides">
            <wp:wrapPolygon edited="0">
              <wp:start x="0" y="0"/>
              <wp:lineTo x="0" y="20933"/>
              <wp:lineTo x="21501" y="20933"/>
              <wp:lineTo x="21501" y="0"/>
              <wp:lineTo x="0" y="0"/>
            </wp:wrapPolygon>
          </wp:wrapTight>
          <wp:docPr id="20834934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93489"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281930" cy="45212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6CF31" w14:textId="0E7C3EFA" w:rsidR="00251CAC" w:rsidRPr="00C94320" w:rsidRDefault="00251CAC" w:rsidP="00C94320">
    <w:pPr>
      <w:pStyle w:val="af6"/>
      <w:jc w:val="cen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B621B" w14:textId="77777777" w:rsidR="00251CAC" w:rsidRDefault="00251CAC" w:rsidP="00FB3B30">
      <w:pPr>
        <w:spacing w:after="0" w:line="240" w:lineRule="auto"/>
      </w:pPr>
      <w:r>
        <w:separator/>
      </w:r>
    </w:p>
  </w:footnote>
  <w:footnote w:type="continuationSeparator" w:id="0">
    <w:p w14:paraId="7C2D78B9" w14:textId="77777777" w:rsidR="00251CAC" w:rsidRDefault="00251CAC" w:rsidP="00FB3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E041C" w14:textId="77777777" w:rsidR="00196391" w:rsidRDefault="00196391" w:rsidP="00196391">
    <w:pPr>
      <w:pStyle w:val="af6"/>
      <w:tabs>
        <w:tab w:val="clear" w:pos="4680"/>
        <w:tab w:val="clear" w:pos="9360"/>
        <w:tab w:val="center" w:pos="1800"/>
        <w:tab w:val="right" w:pos="8640"/>
      </w:tabs>
      <w:ind w:left="-360" w:right="7496"/>
      <w:jc w:val="center"/>
      <w:rPr>
        <w:rFonts w:ascii="Cairo" w:hAnsi="Cairo" w:cs="Cairo"/>
        <w:szCs w:val="18"/>
        <w:rtl/>
        <w:lang w:bidi="ar-SY"/>
      </w:rPr>
    </w:pPr>
  </w:p>
  <w:p w14:paraId="3D608F5F" w14:textId="77777777" w:rsidR="00196391" w:rsidRPr="00251CAC" w:rsidRDefault="00196391" w:rsidP="00196391">
    <w:pPr>
      <w:pStyle w:val="af6"/>
      <w:tabs>
        <w:tab w:val="clear" w:pos="4680"/>
        <w:tab w:val="clear" w:pos="9360"/>
        <w:tab w:val="center" w:pos="1800"/>
        <w:tab w:val="right" w:pos="8640"/>
      </w:tabs>
      <w:ind w:left="-360" w:right="7496"/>
      <w:jc w:val="center"/>
      <w:rPr>
        <w:rFonts w:asciiTheme="majorBidi" w:hAnsiTheme="majorBidi" w:cstheme="majorBidi"/>
        <w:szCs w:val="18"/>
        <w:lang w:bidi="ar-SY"/>
      </w:rPr>
    </w:pPr>
    <w:r>
      <w:rPr>
        <w:noProof/>
      </w:rPr>
      <w:drawing>
        <wp:anchor distT="0" distB="0" distL="114300" distR="114300" simplePos="0" relativeHeight="251659264" behindDoc="0" locked="0" layoutInCell="1" allowOverlap="1" wp14:anchorId="24BB11D1" wp14:editId="37A74D3A">
          <wp:simplePos x="0" y="0"/>
          <wp:positionH relativeFrom="margin">
            <wp:align>right</wp:align>
          </wp:positionH>
          <wp:positionV relativeFrom="paragraph">
            <wp:posOffset>9843</wp:posOffset>
          </wp:positionV>
          <wp:extent cx="6624320" cy="447675"/>
          <wp:effectExtent l="0" t="0" r="5080" b="9525"/>
          <wp:wrapNone/>
          <wp:docPr id="1597278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8718"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624320" cy="447675"/>
                  </a:xfrm>
                  <a:prstGeom prst="rect">
                    <a:avLst/>
                  </a:prstGeom>
                </pic:spPr>
              </pic:pic>
            </a:graphicData>
          </a:graphic>
          <wp14:sizeRelH relativeFrom="margin">
            <wp14:pctWidth>0</wp14:pctWidth>
          </wp14:sizeRelH>
          <wp14:sizeRelV relativeFrom="margin">
            <wp14:pctHeight>0</wp14:pctHeight>
          </wp14:sizeRelV>
        </wp:anchor>
      </w:drawing>
    </w:r>
    <w:r w:rsidRPr="00251CAC">
      <w:rPr>
        <w:rFonts w:asciiTheme="majorBidi" w:hAnsiTheme="majorBidi" w:cstheme="majorBidi"/>
        <w:b/>
        <w:bCs/>
        <w:sz w:val="20"/>
        <w:szCs w:val="20"/>
        <w:lang w:bidi="ar-SY"/>
      </w:rPr>
      <w:t xml:space="preserve"> </w:t>
    </w:r>
    <w:r w:rsidRPr="00251CAC">
      <w:rPr>
        <w:rFonts w:asciiTheme="majorBidi" w:hAnsiTheme="majorBidi" w:cstheme="majorBidi"/>
        <w:szCs w:val="18"/>
        <w:rtl/>
        <w:lang w:bidi="ar-SY"/>
      </w:rPr>
      <w:t xml:space="preserve"> </w:t>
    </w:r>
  </w:p>
  <w:p w14:paraId="3C690A40" w14:textId="77777777" w:rsidR="00196391" w:rsidRDefault="00196391" w:rsidP="00196391">
    <w:pPr>
      <w:pStyle w:val="af6"/>
      <w:jc w:val="right"/>
    </w:pPr>
    <w:r w:rsidRPr="00701ED6">
      <w:rPr>
        <w:rFonts w:ascii="Cairo" w:hAnsi="Cairo" w:cs="Cairo" w:hint="cs"/>
        <w:color w:val="auto"/>
        <w:szCs w:val="18"/>
        <w:rtl/>
        <w:lang w:bidi="ar-SY"/>
      </w:rPr>
      <w:t xml:space="preserve">        </w:t>
    </w:r>
    <w:r w:rsidRPr="00E33377">
      <w:rPr>
        <w:rFonts w:ascii="Cairo" w:hAnsi="Cairo" w:cs="Cairo"/>
        <w:szCs w:val="18"/>
        <w:rtl/>
        <w:lang w:bidi="ar-SY"/>
      </w:rPr>
      <w:tab/>
    </w:r>
    <w:r w:rsidRPr="00701ED6">
      <w:rPr>
        <w:rFonts w:ascii="Cairo" w:hAnsi="Cairo" w:cs="Cairo" w:hint="cs"/>
        <w:color w:val="auto"/>
        <w:szCs w:val="18"/>
        <w:rtl/>
        <w:lang w:bidi="ar-SY"/>
      </w:rPr>
      <w:t xml:space="preserve">                             </w:t>
    </w:r>
    <w:sdt>
      <w:sdtPr>
        <w:id w:val="-963195742"/>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7</w:t>
        </w:r>
        <w:r>
          <w:rPr>
            <w:b/>
            <w:bCs/>
            <w:sz w:val="24"/>
            <w:szCs w:val="24"/>
          </w:rPr>
          <w:fldChar w:fldCharType="end"/>
        </w:r>
      </w:sdtContent>
    </w:sdt>
  </w:p>
  <w:p w14:paraId="4995AE1C" w14:textId="5CB693A9" w:rsidR="00251CAC" w:rsidRPr="0027036A" w:rsidRDefault="00251CAC" w:rsidP="0027036A">
    <w:pPr>
      <w:pStyle w:val="af6"/>
      <w:tabs>
        <w:tab w:val="clear" w:pos="4680"/>
        <w:tab w:val="clear" w:pos="9360"/>
        <w:tab w:val="center" w:pos="1800"/>
        <w:tab w:val="right" w:pos="8640"/>
      </w:tabs>
      <w:ind w:right="7496"/>
      <w:rPr>
        <w:rFonts w:ascii="Cairo" w:hAnsi="Cairo" w:cs="Cairo"/>
        <w:szCs w:val="18"/>
        <w:lang w:bidi="ar-SY"/>
      </w:rPr>
    </w:pPr>
    <w:r w:rsidRPr="00701ED6">
      <w:rPr>
        <w:rFonts w:ascii="Cairo" w:hAnsi="Cairo" w:cs="Cairo" w:hint="cs"/>
        <w:color w:val="auto"/>
        <w:szCs w:val="18"/>
        <w:rtl/>
        <w:lang w:bidi="ar-SY"/>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B8E87" w14:textId="6153147A" w:rsidR="00B64886" w:rsidRDefault="00B64886">
    <w:pPr>
      <w:pStyle w:val="af5"/>
    </w:pPr>
    <w:r>
      <w:rPr>
        <w:noProof/>
      </w:rPr>
      <w:drawing>
        <wp:anchor distT="0" distB="0" distL="114300" distR="114300" simplePos="0" relativeHeight="251663360" behindDoc="0" locked="0" layoutInCell="1" allowOverlap="1" wp14:anchorId="4B456FF9" wp14:editId="09E20EDE">
          <wp:simplePos x="0" y="0"/>
          <wp:positionH relativeFrom="margin">
            <wp:align>center</wp:align>
          </wp:positionH>
          <wp:positionV relativeFrom="paragraph">
            <wp:posOffset>233362</wp:posOffset>
          </wp:positionV>
          <wp:extent cx="6624320" cy="447675"/>
          <wp:effectExtent l="0" t="0" r="5080" b="9525"/>
          <wp:wrapNone/>
          <wp:docPr id="19017126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8718"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624320" cy="4476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3324"/>
    <w:multiLevelType w:val="singleLevel"/>
    <w:tmpl w:val="052CB7CC"/>
    <w:lvl w:ilvl="0">
      <w:start w:val="13"/>
      <w:numFmt w:val="bullet"/>
      <w:lvlText w:val="-"/>
      <w:lvlJc w:val="left"/>
      <w:pPr>
        <w:tabs>
          <w:tab w:val="num" w:pos="6368"/>
        </w:tabs>
        <w:ind w:right="360" w:hanging="360"/>
      </w:pPr>
      <w:rPr>
        <w:rFonts w:ascii="Times New Roman" w:hAnsi="Times New Roman" w:cs="Times New Roman" w:hint="default"/>
      </w:rPr>
    </w:lvl>
  </w:abstractNum>
  <w:abstractNum w:abstractNumId="1" w15:restartNumberingAfterBreak="0">
    <w:nsid w:val="06DF3EA5"/>
    <w:multiLevelType w:val="hybridMultilevel"/>
    <w:tmpl w:val="2514C412"/>
    <w:lvl w:ilvl="0" w:tplc="04090001">
      <w:start w:val="1"/>
      <w:numFmt w:val="bullet"/>
      <w:lvlText w:val=""/>
      <w:lvlJc w:val="left"/>
      <w:pPr>
        <w:tabs>
          <w:tab w:val="num" w:pos="360"/>
        </w:tabs>
        <w:ind w:left="360" w:hanging="360"/>
      </w:pPr>
      <w:rPr>
        <w:rFonts w:ascii="Symbol" w:hAnsi="Symbol" w:hint="default"/>
        <w:b/>
        <w:bCs w:val="0"/>
      </w:rPr>
    </w:lvl>
    <w:lvl w:ilvl="1" w:tplc="DD9AF9B8">
      <w:start w:val="1"/>
      <w:numFmt w:val="bullet"/>
      <w:lvlText w:val=""/>
      <w:lvlJc w:val="left"/>
      <w:pPr>
        <w:tabs>
          <w:tab w:val="num" w:pos="1440"/>
        </w:tabs>
        <w:ind w:left="1440" w:hanging="360"/>
      </w:pPr>
      <w:rPr>
        <w:rFonts w:ascii="Symbol" w:hAnsi="Symbol" w:hint="default"/>
        <w:b/>
        <w:bCs w:val="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222EB0"/>
    <w:multiLevelType w:val="hybridMultilevel"/>
    <w:tmpl w:val="9530D318"/>
    <w:lvl w:ilvl="0" w:tplc="0409000F">
      <w:start w:val="1"/>
      <w:numFmt w:val="decimal"/>
      <w:lvlText w:val="%1."/>
      <w:lvlJc w:val="left"/>
      <w:pPr>
        <w:tabs>
          <w:tab w:val="num" w:pos="749"/>
        </w:tabs>
        <w:ind w:left="749" w:hanging="360"/>
      </w:pPr>
    </w:lvl>
    <w:lvl w:ilvl="1" w:tplc="04090019" w:tentative="1">
      <w:start w:val="1"/>
      <w:numFmt w:val="lowerLetter"/>
      <w:lvlText w:val="%2."/>
      <w:lvlJc w:val="left"/>
      <w:pPr>
        <w:tabs>
          <w:tab w:val="num" w:pos="1469"/>
        </w:tabs>
        <w:ind w:left="1469" w:hanging="360"/>
      </w:pPr>
    </w:lvl>
    <w:lvl w:ilvl="2" w:tplc="0409001B" w:tentative="1">
      <w:start w:val="1"/>
      <w:numFmt w:val="lowerRoman"/>
      <w:lvlText w:val="%3."/>
      <w:lvlJc w:val="right"/>
      <w:pPr>
        <w:tabs>
          <w:tab w:val="num" w:pos="2189"/>
        </w:tabs>
        <w:ind w:left="2189" w:hanging="180"/>
      </w:pPr>
    </w:lvl>
    <w:lvl w:ilvl="3" w:tplc="0409000F" w:tentative="1">
      <w:start w:val="1"/>
      <w:numFmt w:val="decimal"/>
      <w:lvlText w:val="%4."/>
      <w:lvlJc w:val="left"/>
      <w:pPr>
        <w:tabs>
          <w:tab w:val="num" w:pos="2909"/>
        </w:tabs>
        <w:ind w:left="2909" w:hanging="360"/>
      </w:pPr>
    </w:lvl>
    <w:lvl w:ilvl="4" w:tplc="04090019" w:tentative="1">
      <w:start w:val="1"/>
      <w:numFmt w:val="lowerLetter"/>
      <w:lvlText w:val="%5."/>
      <w:lvlJc w:val="left"/>
      <w:pPr>
        <w:tabs>
          <w:tab w:val="num" w:pos="3629"/>
        </w:tabs>
        <w:ind w:left="3629" w:hanging="360"/>
      </w:pPr>
    </w:lvl>
    <w:lvl w:ilvl="5" w:tplc="0409001B" w:tentative="1">
      <w:start w:val="1"/>
      <w:numFmt w:val="lowerRoman"/>
      <w:lvlText w:val="%6."/>
      <w:lvlJc w:val="right"/>
      <w:pPr>
        <w:tabs>
          <w:tab w:val="num" w:pos="4349"/>
        </w:tabs>
        <w:ind w:left="4349" w:hanging="180"/>
      </w:pPr>
    </w:lvl>
    <w:lvl w:ilvl="6" w:tplc="0409000F" w:tentative="1">
      <w:start w:val="1"/>
      <w:numFmt w:val="decimal"/>
      <w:lvlText w:val="%7."/>
      <w:lvlJc w:val="left"/>
      <w:pPr>
        <w:tabs>
          <w:tab w:val="num" w:pos="5069"/>
        </w:tabs>
        <w:ind w:left="5069" w:hanging="360"/>
      </w:pPr>
    </w:lvl>
    <w:lvl w:ilvl="7" w:tplc="04090019" w:tentative="1">
      <w:start w:val="1"/>
      <w:numFmt w:val="lowerLetter"/>
      <w:lvlText w:val="%8."/>
      <w:lvlJc w:val="left"/>
      <w:pPr>
        <w:tabs>
          <w:tab w:val="num" w:pos="5789"/>
        </w:tabs>
        <w:ind w:left="5789" w:hanging="360"/>
      </w:pPr>
    </w:lvl>
    <w:lvl w:ilvl="8" w:tplc="0409001B" w:tentative="1">
      <w:start w:val="1"/>
      <w:numFmt w:val="lowerRoman"/>
      <w:lvlText w:val="%9."/>
      <w:lvlJc w:val="right"/>
      <w:pPr>
        <w:tabs>
          <w:tab w:val="num" w:pos="6509"/>
        </w:tabs>
        <w:ind w:left="6509" w:hanging="180"/>
      </w:pPr>
    </w:lvl>
  </w:abstractNum>
  <w:abstractNum w:abstractNumId="3" w15:restartNumberingAfterBreak="0">
    <w:nsid w:val="08500366"/>
    <w:multiLevelType w:val="hybridMultilevel"/>
    <w:tmpl w:val="2E4C8C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B6E3789"/>
    <w:multiLevelType w:val="singleLevel"/>
    <w:tmpl w:val="4934A0E2"/>
    <w:lvl w:ilvl="0">
      <w:start w:val="13"/>
      <w:numFmt w:val="bullet"/>
      <w:lvlText w:val="-"/>
      <w:lvlJc w:val="left"/>
      <w:pPr>
        <w:tabs>
          <w:tab w:val="num" w:pos="360"/>
        </w:tabs>
        <w:ind w:right="360" w:hanging="360"/>
      </w:pPr>
      <w:rPr>
        <w:rFonts w:ascii="Times New Roman" w:hAnsi="Times New Roman" w:cs="Times New Roman" w:hint="default"/>
        <w:b/>
        <w:bCs w:val="0"/>
      </w:rPr>
    </w:lvl>
  </w:abstractNum>
  <w:abstractNum w:abstractNumId="5" w15:restartNumberingAfterBreak="0">
    <w:nsid w:val="0CCA6148"/>
    <w:multiLevelType w:val="hybridMultilevel"/>
    <w:tmpl w:val="A06CF18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1080AA8"/>
    <w:multiLevelType w:val="singleLevel"/>
    <w:tmpl w:val="052CB7CC"/>
    <w:lvl w:ilvl="0">
      <w:start w:val="13"/>
      <w:numFmt w:val="bullet"/>
      <w:lvlText w:val="-"/>
      <w:lvlJc w:val="left"/>
      <w:pPr>
        <w:tabs>
          <w:tab w:val="num" w:pos="360"/>
        </w:tabs>
        <w:ind w:right="360" w:hanging="360"/>
      </w:pPr>
      <w:rPr>
        <w:rFonts w:ascii="Times New Roman" w:hAnsi="Times New Roman" w:cs="Times New Roman" w:hint="default"/>
      </w:rPr>
    </w:lvl>
  </w:abstractNum>
  <w:abstractNum w:abstractNumId="7" w15:restartNumberingAfterBreak="0">
    <w:nsid w:val="14BA6242"/>
    <w:multiLevelType w:val="hybridMultilevel"/>
    <w:tmpl w:val="6D8E3E82"/>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214E70"/>
    <w:multiLevelType w:val="multilevel"/>
    <w:tmpl w:val="D2905B1A"/>
    <w:lvl w:ilvl="0">
      <w:start w:val="1"/>
      <w:numFmt w:val="decimal"/>
      <w:lvlText w:val="%1-"/>
      <w:lvlJc w:val="left"/>
      <w:pPr>
        <w:tabs>
          <w:tab w:val="num" w:pos="585"/>
        </w:tabs>
        <w:ind w:left="585" w:hanging="360"/>
      </w:pPr>
      <w:rPr>
        <w:rFonts w:hint="default"/>
      </w:rPr>
    </w:lvl>
    <w:lvl w:ilvl="1">
      <w:start w:val="1"/>
      <w:numFmt w:val="lowerLetter"/>
      <w:lvlText w:val="%2."/>
      <w:lvlJc w:val="left"/>
      <w:pPr>
        <w:tabs>
          <w:tab w:val="num" w:pos="1305"/>
        </w:tabs>
        <w:ind w:left="1305" w:hanging="360"/>
      </w:pPr>
    </w:lvl>
    <w:lvl w:ilvl="2">
      <w:start w:val="1"/>
      <w:numFmt w:val="lowerRoman"/>
      <w:lvlText w:val="%3."/>
      <w:lvlJc w:val="right"/>
      <w:pPr>
        <w:tabs>
          <w:tab w:val="num" w:pos="2025"/>
        </w:tabs>
        <w:ind w:left="2025" w:hanging="180"/>
      </w:pPr>
    </w:lvl>
    <w:lvl w:ilvl="3">
      <w:start w:val="1"/>
      <w:numFmt w:val="decimal"/>
      <w:lvlText w:val="%4."/>
      <w:lvlJc w:val="left"/>
      <w:pPr>
        <w:tabs>
          <w:tab w:val="num" w:pos="2745"/>
        </w:tabs>
        <w:ind w:left="2745" w:hanging="360"/>
      </w:pPr>
    </w:lvl>
    <w:lvl w:ilvl="4">
      <w:start w:val="1"/>
      <w:numFmt w:val="lowerLetter"/>
      <w:lvlText w:val="%5."/>
      <w:lvlJc w:val="left"/>
      <w:pPr>
        <w:tabs>
          <w:tab w:val="num" w:pos="3465"/>
        </w:tabs>
        <w:ind w:left="3465" w:hanging="360"/>
      </w:pPr>
    </w:lvl>
    <w:lvl w:ilvl="5">
      <w:start w:val="1"/>
      <w:numFmt w:val="lowerRoman"/>
      <w:lvlText w:val="%6."/>
      <w:lvlJc w:val="right"/>
      <w:pPr>
        <w:tabs>
          <w:tab w:val="num" w:pos="4185"/>
        </w:tabs>
        <w:ind w:left="4185" w:hanging="180"/>
      </w:pPr>
    </w:lvl>
    <w:lvl w:ilvl="6">
      <w:start w:val="1"/>
      <w:numFmt w:val="decimal"/>
      <w:lvlText w:val="%7."/>
      <w:lvlJc w:val="left"/>
      <w:pPr>
        <w:tabs>
          <w:tab w:val="num" w:pos="4905"/>
        </w:tabs>
        <w:ind w:left="4905" w:hanging="360"/>
      </w:pPr>
    </w:lvl>
    <w:lvl w:ilvl="7">
      <w:start w:val="1"/>
      <w:numFmt w:val="lowerLetter"/>
      <w:lvlText w:val="%8."/>
      <w:lvlJc w:val="left"/>
      <w:pPr>
        <w:tabs>
          <w:tab w:val="num" w:pos="5625"/>
        </w:tabs>
        <w:ind w:left="5625" w:hanging="360"/>
      </w:pPr>
    </w:lvl>
    <w:lvl w:ilvl="8">
      <w:start w:val="1"/>
      <w:numFmt w:val="lowerRoman"/>
      <w:lvlText w:val="%9."/>
      <w:lvlJc w:val="right"/>
      <w:pPr>
        <w:tabs>
          <w:tab w:val="num" w:pos="6345"/>
        </w:tabs>
        <w:ind w:left="6345" w:hanging="180"/>
      </w:pPr>
    </w:lvl>
  </w:abstractNum>
  <w:abstractNum w:abstractNumId="9" w15:restartNumberingAfterBreak="0">
    <w:nsid w:val="18B05227"/>
    <w:multiLevelType w:val="hybridMultilevel"/>
    <w:tmpl w:val="B39CD452"/>
    <w:lvl w:ilvl="0" w:tplc="3B6AA090">
      <w:numFmt w:val="bullet"/>
      <w:lvlText w:val="-"/>
      <w:lvlJc w:val="left"/>
      <w:pPr>
        <w:tabs>
          <w:tab w:val="num" w:pos="0"/>
        </w:tabs>
        <w:ind w:left="0" w:firstLine="0"/>
      </w:pPr>
      <w:rPr>
        <w:rFonts w:ascii="Arial" w:eastAsia="Times New Roman"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4F0897"/>
    <w:multiLevelType w:val="hybridMultilevel"/>
    <w:tmpl w:val="7E923E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5782B61"/>
    <w:multiLevelType w:val="hybridMultilevel"/>
    <w:tmpl w:val="D2905B1A"/>
    <w:lvl w:ilvl="0" w:tplc="3440DF5E">
      <w:start w:val="1"/>
      <w:numFmt w:val="decimal"/>
      <w:lvlText w:val="%1-"/>
      <w:lvlJc w:val="left"/>
      <w:pPr>
        <w:tabs>
          <w:tab w:val="num" w:pos="585"/>
        </w:tabs>
        <w:ind w:left="585" w:hanging="360"/>
      </w:pPr>
      <w:rPr>
        <w:rFonts w:hint="default"/>
      </w:rPr>
    </w:lvl>
    <w:lvl w:ilvl="1" w:tplc="04090019" w:tentative="1">
      <w:start w:val="1"/>
      <w:numFmt w:val="lowerLetter"/>
      <w:lvlText w:val="%2."/>
      <w:lvlJc w:val="left"/>
      <w:pPr>
        <w:tabs>
          <w:tab w:val="num" w:pos="1305"/>
        </w:tabs>
        <w:ind w:left="1305" w:hanging="360"/>
      </w:pPr>
    </w:lvl>
    <w:lvl w:ilvl="2" w:tplc="0409001B" w:tentative="1">
      <w:start w:val="1"/>
      <w:numFmt w:val="lowerRoman"/>
      <w:lvlText w:val="%3."/>
      <w:lvlJc w:val="right"/>
      <w:pPr>
        <w:tabs>
          <w:tab w:val="num" w:pos="2025"/>
        </w:tabs>
        <w:ind w:left="2025" w:hanging="180"/>
      </w:pPr>
    </w:lvl>
    <w:lvl w:ilvl="3" w:tplc="0409000F" w:tentative="1">
      <w:start w:val="1"/>
      <w:numFmt w:val="decimal"/>
      <w:lvlText w:val="%4."/>
      <w:lvlJc w:val="left"/>
      <w:pPr>
        <w:tabs>
          <w:tab w:val="num" w:pos="2745"/>
        </w:tabs>
        <w:ind w:left="2745" w:hanging="360"/>
      </w:pPr>
    </w:lvl>
    <w:lvl w:ilvl="4" w:tplc="04090019" w:tentative="1">
      <w:start w:val="1"/>
      <w:numFmt w:val="lowerLetter"/>
      <w:lvlText w:val="%5."/>
      <w:lvlJc w:val="left"/>
      <w:pPr>
        <w:tabs>
          <w:tab w:val="num" w:pos="3465"/>
        </w:tabs>
        <w:ind w:left="3465" w:hanging="360"/>
      </w:pPr>
    </w:lvl>
    <w:lvl w:ilvl="5" w:tplc="0409001B" w:tentative="1">
      <w:start w:val="1"/>
      <w:numFmt w:val="lowerRoman"/>
      <w:lvlText w:val="%6."/>
      <w:lvlJc w:val="right"/>
      <w:pPr>
        <w:tabs>
          <w:tab w:val="num" w:pos="4185"/>
        </w:tabs>
        <w:ind w:left="4185" w:hanging="180"/>
      </w:pPr>
    </w:lvl>
    <w:lvl w:ilvl="6" w:tplc="0409000F" w:tentative="1">
      <w:start w:val="1"/>
      <w:numFmt w:val="decimal"/>
      <w:lvlText w:val="%7."/>
      <w:lvlJc w:val="left"/>
      <w:pPr>
        <w:tabs>
          <w:tab w:val="num" w:pos="4905"/>
        </w:tabs>
        <w:ind w:left="4905" w:hanging="360"/>
      </w:pPr>
    </w:lvl>
    <w:lvl w:ilvl="7" w:tplc="04090019" w:tentative="1">
      <w:start w:val="1"/>
      <w:numFmt w:val="lowerLetter"/>
      <w:lvlText w:val="%8."/>
      <w:lvlJc w:val="left"/>
      <w:pPr>
        <w:tabs>
          <w:tab w:val="num" w:pos="5625"/>
        </w:tabs>
        <w:ind w:left="5625" w:hanging="360"/>
      </w:pPr>
    </w:lvl>
    <w:lvl w:ilvl="8" w:tplc="0409001B" w:tentative="1">
      <w:start w:val="1"/>
      <w:numFmt w:val="lowerRoman"/>
      <w:lvlText w:val="%9."/>
      <w:lvlJc w:val="right"/>
      <w:pPr>
        <w:tabs>
          <w:tab w:val="num" w:pos="6345"/>
        </w:tabs>
        <w:ind w:left="6345" w:hanging="180"/>
      </w:pPr>
    </w:lvl>
  </w:abstractNum>
  <w:abstractNum w:abstractNumId="12" w15:restartNumberingAfterBreak="0">
    <w:nsid w:val="25ED3B84"/>
    <w:multiLevelType w:val="multilevel"/>
    <w:tmpl w:val="B3204FEA"/>
    <w:lvl w:ilvl="0">
      <w:start w:val="1"/>
      <w:numFmt w:val="decimal"/>
      <w:lvlText w:val="%1-"/>
      <w:lvlJc w:val="left"/>
      <w:pPr>
        <w:tabs>
          <w:tab w:val="num" w:pos="1800"/>
        </w:tabs>
        <w:ind w:left="1080" w:firstLine="0"/>
      </w:pPr>
      <w:rPr>
        <w:rFonts w:ascii="Times New Roman" w:hAnsi="Times New Roman" w:cs="Times New Roman" w:hint="default"/>
        <w:sz w:val="36"/>
        <w:szCs w:val="36"/>
      </w:rPr>
    </w:lvl>
    <w:lvl w:ilvl="1">
      <w:start w:val="1"/>
      <w:numFmt w:val="decimal"/>
      <w:lvlText w:val="%2."/>
      <w:lvlJc w:val="left"/>
      <w:pPr>
        <w:tabs>
          <w:tab w:val="num" w:pos="1440"/>
        </w:tabs>
        <w:ind w:left="1440" w:hanging="360"/>
      </w:pPr>
      <w:rPr>
        <w:rFonts w:hint="default"/>
        <w:sz w:val="36"/>
        <w:szCs w:val="3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70D5B86"/>
    <w:multiLevelType w:val="hybridMultilevel"/>
    <w:tmpl w:val="DDC46140"/>
    <w:lvl w:ilvl="0" w:tplc="4934A0E2">
      <w:start w:val="13"/>
      <w:numFmt w:val="bullet"/>
      <w:lvlText w:val="-"/>
      <w:lvlJc w:val="left"/>
      <w:pPr>
        <w:tabs>
          <w:tab w:val="num" w:pos="360"/>
        </w:tabs>
        <w:ind w:right="360" w:hanging="360"/>
      </w:pPr>
      <w:rPr>
        <w:rFonts w:ascii="Times New Roman" w:hAnsi="Times New Roman" w:cs="Times New Roman" w:hint="default"/>
        <w:b/>
        <w:b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E24B74"/>
    <w:multiLevelType w:val="hybridMultilevel"/>
    <w:tmpl w:val="20C8D8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3A7587"/>
    <w:multiLevelType w:val="multilevel"/>
    <w:tmpl w:val="1B82D046"/>
    <w:lvl w:ilvl="0">
      <w:start w:val="1"/>
      <w:numFmt w:val="decimal"/>
      <w:lvlText w:val="%1-"/>
      <w:lvlJc w:val="left"/>
      <w:pPr>
        <w:tabs>
          <w:tab w:val="num" w:pos="1800"/>
        </w:tabs>
        <w:ind w:left="1080" w:firstLine="0"/>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DED2048"/>
    <w:multiLevelType w:val="hybridMultilevel"/>
    <w:tmpl w:val="F976EF58"/>
    <w:lvl w:ilvl="0" w:tplc="9DA8E1C4">
      <w:start w:val="1"/>
      <w:numFmt w:val="bullet"/>
      <w:lvlText w:val=""/>
      <w:lvlJc w:val="left"/>
      <w:pPr>
        <w:tabs>
          <w:tab w:val="num" w:pos="1080"/>
        </w:tabs>
        <w:ind w:left="1080" w:firstLine="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01250E5"/>
    <w:multiLevelType w:val="hybridMultilevel"/>
    <w:tmpl w:val="3A90F00C"/>
    <w:lvl w:ilvl="0" w:tplc="671AAB6A">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tplc="0409000F">
      <w:start w:val="1"/>
      <w:numFmt w:val="decimal"/>
      <w:lvlText w:val="%2."/>
      <w:lvlJc w:val="left"/>
      <w:pPr>
        <w:tabs>
          <w:tab w:val="num" w:pos="1440"/>
        </w:tabs>
        <w:ind w:left="1440" w:hanging="360"/>
      </w:pPr>
      <w:rPr>
        <w:rFonts w:hint="default"/>
        <w:sz w:val="36"/>
        <w:szCs w:val="36"/>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4537FEC"/>
    <w:multiLevelType w:val="hybridMultilevel"/>
    <w:tmpl w:val="AE28BCD6"/>
    <w:lvl w:ilvl="0" w:tplc="9F8C2800">
      <w:start w:val="1"/>
      <w:numFmt w:val="bullet"/>
      <w:lvlText w:val=""/>
      <w:lvlJc w:val="left"/>
      <w:pPr>
        <w:tabs>
          <w:tab w:val="num" w:pos="1080"/>
        </w:tabs>
        <w:ind w:left="1080" w:firstLine="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50B34CA"/>
    <w:multiLevelType w:val="hybridMultilevel"/>
    <w:tmpl w:val="FF6C897C"/>
    <w:lvl w:ilvl="0" w:tplc="671AAB6A">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tplc="0409000F">
      <w:start w:val="1"/>
      <w:numFmt w:val="decimal"/>
      <w:lvlText w:val="%2."/>
      <w:lvlJc w:val="left"/>
      <w:pPr>
        <w:tabs>
          <w:tab w:val="num" w:pos="1440"/>
        </w:tabs>
        <w:ind w:left="1440" w:hanging="360"/>
      </w:pPr>
      <w:rPr>
        <w:rFonts w:hint="default"/>
        <w:sz w:val="36"/>
        <w:szCs w:val="36"/>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737714A"/>
    <w:multiLevelType w:val="hybridMultilevel"/>
    <w:tmpl w:val="3AD804EA"/>
    <w:lvl w:ilvl="0" w:tplc="E020E11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B420D2"/>
    <w:multiLevelType w:val="multilevel"/>
    <w:tmpl w:val="D302AC5A"/>
    <w:lvl w:ilvl="0">
      <w:start w:val="1"/>
      <w:numFmt w:val="decimal"/>
      <w:lvlText w:val="%1-"/>
      <w:lvlJc w:val="left"/>
      <w:pPr>
        <w:tabs>
          <w:tab w:val="num" w:pos="1080"/>
        </w:tabs>
        <w:ind w:left="1080" w:hanging="72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85B3F0A"/>
    <w:multiLevelType w:val="hybridMultilevel"/>
    <w:tmpl w:val="2E640DB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96D5BD2"/>
    <w:multiLevelType w:val="multilevel"/>
    <w:tmpl w:val="2ED6170E"/>
    <w:lvl w:ilvl="0">
      <w:start w:val="1"/>
      <w:numFmt w:val="decimal"/>
      <w:lvlText w:val="%1-"/>
      <w:lvlJc w:val="left"/>
      <w:pPr>
        <w:tabs>
          <w:tab w:val="num" w:pos="1800"/>
        </w:tabs>
        <w:ind w:left="1080" w:firstLine="0"/>
      </w:pPr>
      <w:rPr>
        <w:rFonts w:ascii="Times New Roman" w:hAnsi="Times New Roman" w:cs="Times New Roman" w:hint="default"/>
        <w:sz w:val="36"/>
        <w:szCs w:val="3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CF67B80"/>
    <w:multiLevelType w:val="multilevel"/>
    <w:tmpl w:val="D302AC5A"/>
    <w:lvl w:ilvl="0">
      <w:start w:val="1"/>
      <w:numFmt w:val="decimal"/>
      <w:lvlText w:val="%1-"/>
      <w:lvlJc w:val="left"/>
      <w:pPr>
        <w:tabs>
          <w:tab w:val="num" w:pos="1080"/>
        </w:tabs>
        <w:ind w:left="1080" w:hanging="72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6A60657"/>
    <w:multiLevelType w:val="hybridMultilevel"/>
    <w:tmpl w:val="47781CAE"/>
    <w:lvl w:ilvl="0" w:tplc="671AAB6A">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tplc="0409000F">
      <w:start w:val="1"/>
      <w:numFmt w:val="decimal"/>
      <w:lvlText w:val="%2."/>
      <w:lvlJc w:val="left"/>
      <w:pPr>
        <w:tabs>
          <w:tab w:val="num" w:pos="1440"/>
        </w:tabs>
        <w:ind w:left="1440" w:hanging="360"/>
      </w:pPr>
      <w:rPr>
        <w:rFonts w:hint="default"/>
        <w:sz w:val="36"/>
        <w:szCs w:val="36"/>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71A72B9"/>
    <w:multiLevelType w:val="multilevel"/>
    <w:tmpl w:val="DDC46140"/>
    <w:lvl w:ilvl="0">
      <w:start w:val="13"/>
      <w:numFmt w:val="bullet"/>
      <w:lvlText w:val="-"/>
      <w:lvlJc w:val="left"/>
      <w:pPr>
        <w:tabs>
          <w:tab w:val="num" w:pos="360"/>
        </w:tabs>
        <w:ind w:right="360" w:hanging="360"/>
      </w:pPr>
      <w:rPr>
        <w:rFonts w:ascii="Times New Roman" w:hAnsi="Times New Roman" w:cs="Times New Roman" w:hint="default"/>
        <w:b/>
        <w:bCs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890644"/>
    <w:multiLevelType w:val="hybridMultilevel"/>
    <w:tmpl w:val="2DF2278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48942AF4"/>
    <w:multiLevelType w:val="hybridMultilevel"/>
    <w:tmpl w:val="2466AFC6"/>
    <w:lvl w:ilvl="0" w:tplc="F984F6A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BD235A"/>
    <w:multiLevelType w:val="hybridMultilevel"/>
    <w:tmpl w:val="BC687B56"/>
    <w:lvl w:ilvl="0" w:tplc="4FE4367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4D255114"/>
    <w:multiLevelType w:val="multilevel"/>
    <w:tmpl w:val="F1C01A96"/>
    <w:lvl w:ilvl="0">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start w:val="1"/>
      <w:numFmt w:val="decimal"/>
      <w:lvlText w:val="%2."/>
      <w:lvlJc w:val="left"/>
      <w:pPr>
        <w:tabs>
          <w:tab w:val="num" w:pos="1440"/>
        </w:tabs>
        <w:ind w:left="1440" w:hanging="360"/>
      </w:pPr>
      <w:rPr>
        <w:rFonts w:hint="default"/>
        <w:sz w:val="36"/>
        <w:szCs w:val="3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2E01373"/>
    <w:multiLevelType w:val="hybridMultilevel"/>
    <w:tmpl w:val="D302AC5A"/>
    <w:lvl w:ilvl="0" w:tplc="6DF60CEC">
      <w:start w:val="1"/>
      <w:numFmt w:val="decimal"/>
      <w:lvlText w:val="%1-"/>
      <w:lvlJc w:val="left"/>
      <w:pPr>
        <w:tabs>
          <w:tab w:val="num" w:pos="1080"/>
        </w:tabs>
        <w:ind w:left="1080" w:hanging="72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2FF3F66"/>
    <w:multiLevelType w:val="hybridMultilevel"/>
    <w:tmpl w:val="463E3DE8"/>
    <w:lvl w:ilvl="0" w:tplc="CEC03066">
      <w:start w:val="1"/>
      <w:numFmt w:val="arabicAlpha"/>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60774D"/>
    <w:multiLevelType w:val="hybridMultilevel"/>
    <w:tmpl w:val="85069E6A"/>
    <w:lvl w:ilvl="0" w:tplc="B2249EDC">
      <w:start w:val="1"/>
      <w:numFmt w:val="decimal"/>
      <w:lvlText w:val="%1-"/>
      <w:lvlJc w:val="left"/>
      <w:pPr>
        <w:tabs>
          <w:tab w:val="num" w:pos="1800"/>
        </w:tabs>
        <w:ind w:left="1080" w:firstLine="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C073A6D"/>
    <w:multiLevelType w:val="multilevel"/>
    <w:tmpl w:val="7E923E8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D8F75AA"/>
    <w:multiLevelType w:val="hybridMultilevel"/>
    <w:tmpl w:val="37340E9C"/>
    <w:lvl w:ilvl="0" w:tplc="80C44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1917F4"/>
    <w:multiLevelType w:val="hybridMultilevel"/>
    <w:tmpl w:val="A3EAEADE"/>
    <w:lvl w:ilvl="0" w:tplc="ED58E87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4C173D"/>
    <w:multiLevelType w:val="hybridMultilevel"/>
    <w:tmpl w:val="88B648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79931E7"/>
    <w:multiLevelType w:val="multilevel"/>
    <w:tmpl w:val="2DF22784"/>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6E5803CE"/>
    <w:multiLevelType w:val="multilevel"/>
    <w:tmpl w:val="53FEB1E0"/>
    <w:lvl w:ilvl="0">
      <w:start w:val="1"/>
      <w:numFmt w:val="decimal"/>
      <w:lvlText w:val="%1-"/>
      <w:lvlJc w:val="left"/>
      <w:pPr>
        <w:tabs>
          <w:tab w:val="num" w:pos="1800"/>
        </w:tabs>
        <w:ind w:left="1080" w:firstLine="0"/>
      </w:pPr>
      <w:rPr>
        <w:rFonts w:ascii="Times New Roman" w:hAnsi="Times New Roman" w:cs="Times New Roman" w:hint="default"/>
        <w:b/>
        <w:bCs/>
        <w:sz w:val="36"/>
        <w:szCs w:val="36"/>
      </w:rPr>
    </w:lvl>
    <w:lvl w:ilvl="1">
      <w:start w:val="1"/>
      <w:numFmt w:val="decimal"/>
      <w:lvlText w:val="%2."/>
      <w:lvlJc w:val="left"/>
      <w:pPr>
        <w:tabs>
          <w:tab w:val="num" w:pos="1440"/>
        </w:tabs>
        <w:ind w:left="1440" w:hanging="360"/>
      </w:pPr>
      <w:rPr>
        <w:rFonts w:hint="default"/>
        <w:sz w:val="36"/>
        <w:szCs w:val="3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EB321D8"/>
    <w:multiLevelType w:val="hybridMultilevel"/>
    <w:tmpl w:val="3CC80E66"/>
    <w:lvl w:ilvl="0" w:tplc="F5988858">
      <w:start w:val="1"/>
      <w:numFmt w:val="decimal"/>
      <w:lvlText w:val="%1-"/>
      <w:lvlJc w:val="left"/>
      <w:pPr>
        <w:tabs>
          <w:tab w:val="num" w:pos="360"/>
        </w:tabs>
        <w:ind w:left="36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FD0491F"/>
    <w:multiLevelType w:val="hybridMultilevel"/>
    <w:tmpl w:val="F61EA3FC"/>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42" w15:restartNumberingAfterBreak="0">
    <w:nsid w:val="70512B52"/>
    <w:multiLevelType w:val="multilevel"/>
    <w:tmpl w:val="85069E6A"/>
    <w:lvl w:ilvl="0">
      <w:start w:val="1"/>
      <w:numFmt w:val="decimal"/>
      <w:lvlText w:val="%1-"/>
      <w:lvlJc w:val="left"/>
      <w:pPr>
        <w:tabs>
          <w:tab w:val="num" w:pos="1800"/>
        </w:tabs>
        <w:ind w:left="1080" w:firstLine="0"/>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A696CA4"/>
    <w:multiLevelType w:val="hybridMultilevel"/>
    <w:tmpl w:val="20C8D8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ED74F41"/>
    <w:multiLevelType w:val="multilevel"/>
    <w:tmpl w:val="F74E007E"/>
    <w:lvl w:ilvl="0">
      <w:start w:val="1"/>
      <w:numFmt w:val="decimal"/>
      <w:lvlText w:val="%1-"/>
      <w:lvlJc w:val="left"/>
      <w:pPr>
        <w:tabs>
          <w:tab w:val="num" w:pos="1800"/>
        </w:tabs>
        <w:ind w:left="1080" w:firstLine="0"/>
      </w:pPr>
      <w:rPr>
        <w:rFonts w:ascii="Times New Roman" w:hAnsi="Times New Roman" w:cs="Times New Roman" w:hint="default"/>
        <w:sz w:val="36"/>
        <w:szCs w:val="36"/>
      </w:rPr>
    </w:lvl>
    <w:lvl w:ilvl="1">
      <w:start w:val="1"/>
      <w:numFmt w:val="decimal"/>
      <w:lvlText w:val="%2."/>
      <w:lvlJc w:val="left"/>
      <w:pPr>
        <w:tabs>
          <w:tab w:val="num" w:pos="1440"/>
        </w:tabs>
        <w:ind w:left="1440" w:hanging="360"/>
      </w:pPr>
      <w:rPr>
        <w:rFonts w:hint="default"/>
        <w:sz w:val="36"/>
        <w:szCs w:val="3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FAA67F9"/>
    <w:multiLevelType w:val="hybridMultilevel"/>
    <w:tmpl w:val="A9E8BBEC"/>
    <w:lvl w:ilvl="0" w:tplc="BE765312">
      <w:start w:val="1"/>
      <w:numFmt w:val="arabicAlpha"/>
      <w:lvlText w:val="%1-"/>
      <w:lvlJc w:val="left"/>
      <w:pPr>
        <w:tabs>
          <w:tab w:val="num" w:pos="1800"/>
        </w:tabs>
        <w:ind w:left="1080" w:firstLine="0"/>
      </w:pPr>
      <w:rPr>
        <w:rFonts w:ascii="Times New Roman" w:hAnsi="Times New Roman" w:cs="Times New Roman" w:hint="default"/>
        <w:b w:val="0"/>
        <w:bCs w:val="0"/>
        <w:sz w:val="28"/>
        <w:szCs w:val="28"/>
      </w:rPr>
    </w:lvl>
    <w:lvl w:ilvl="1" w:tplc="0409000F">
      <w:start w:val="1"/>
      <w:numFmt w:val="decimal"/>
      <w:lvlText w:val="%2."/>
      <w:lvlJc w:val="left"/>
      <w:pPr>
        <w:tabs>
          <w:tab w:val="num" w:pos="1440"/>
        </w:tabs>
        <w:ind w:left="1440" w:hanging="360"/>
      </w:pPr>
      <w:rPr>
        <w:sz w:val="36"/>
        <w:szCs w:val="36"/>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799034819">
    <w:abstractNumId w:val="36"/>
  </w:num>
  <w:num w:numId="2" w16cid:durableId="136999993">
    <w:abstractNumId w:val="20"/>
  </w:num>
  <w:num w:numId="3" w16cid:durableId="312103091">
    <w:abstractNumId w:val="22"/>
  </w:num>
  <w:num w:numId="4" w16cid:durableId="557479437">
    <w:abstractNumId w:val="27"/>
  </w:num>
  <w:num w:numId="5" w16cid:durableId="1456370665">
    <w:abstractNumId w:val="3"/>
  </w:num>
  <w:num w:numId="6" w16cid:durableId="549612020">
    <w:abstractNumId w:val="5"/>
  </w:num>
  <w:num w:numId="7" w16cid:durableId="2143114190">
    <w:abstractNumId w:val="6"/>
  </w:num>
  <w:num w:numId="8" w16cid:durableId="2141341504">
    <w:abstractNumId w:val="0"/>
  </w:num>
  <w:num w:numId="9" w16cid:durableId="1931429530">
    <w:abstractNumId w:val="4"/>
  </w:num>
  <w:num w:numId="10" w16cid:durableId="803619229">
    <w:abstractNumId w:val="11"/>
  </w:num>
  <w:num w:numId="11" w16cid:durableId="1317029055">
    <w:abstractNumId w:val="9"/>
  </w:num>
  <w:num w:numId="12" w16cid:durableId="1361935651">
    <w:abstractNumId w:val="31"/>
  </w:num>
  <w:num w:numId="13" w16cid:durableId="815953573">
    <w:abstractNumId w:val="24"/>
  </w:num>
  <w:num w:numId="14" w16cid:durableId="1712415222">
    <w:abstractNumId w:val="10"/>
  </w:num>
  <w:num w:numId="15" w16cid:durableId="2098402695">
    <w:abstractNumId w:val="34"/>
  </w:num>
  <w:num w:numId="16" w16cid:durableId="137303838">
    <w:abstractNumId w:val="16"/>
  </w:num>
  <w:num w:numId="17" w16cid:durableId="1053383663">
    <w:abstractNumId w:val="13"/>
  </w:num>
  <w:num w:numId="18" w16cid:durableId="1262028014">
    <w:abstractNumId w:val="26"/>
  </w:num>
  <w:num w:numId="19" w16cid:durableId="690498010">
    <w:abstractNumId w:val="1"/>
  </w:num>
  <w:num w:numId="20" w16cid:durableId="211695400">
    <w:abstractNumId w:val="8"/>
  </w:num>
  <w:num w:numId="21" w16cid:durableId="259685552">
    <w:abstractNumId w:val="40"/>
  </w:num>
  <w:num w:numId="22" w16cid:durableId="1344279724">
    <w:abstractNumId w:val="21"/>
  </w:num>
  <w:num w:numId="23" w16cid:durableId="2000645319">
    <w:abstractNumId w:val="33"/>
  </w:num>
  <w:num w:numId="24" w16cid:durableId="1781028553">
    <w:abstractNumId w:val="38"/>
  </w:num>
  <w:num w:numId="25" w16cid:durableId="100344629">
    <w:abstractNumId w:val="18"/>
  </w:num>
  <w:num w:numId="26" w16cid:durableId="1109084545">
    <w:abstractNumId w:val="42"/>
  </w:num>
  <w:num w:numId="27" w16cid:durableId="473377524">
    <w:abstractNumId w:val="7"/>
  </w:num>
  <w:num w:numId="28" w16cid:durableId="844443113">
    <w:abstractNumId w:val="19"/>
  </w:num>
  <w:num w:numId="29" w16cid:durableId="667826825">
    <w:abstractNumId w:val="15"/>
  </w:num>
  <w:num w:numId="30" w16cid:durableId="619608620">
    <w:abstractNumId w:val="23"/>
  </w:num>
  <w:num w:numId="31" w16cid:durableId="1092436570">
    <w:abstractNumId w:val="12"/>
  </w:num>
  <w:num w:numId="32" w16cid:durableId="246119369">
    <w:abstractNumId w:val="44"/>
  </w:num>
  <w:num w:numId="33" w16cid:durableId="1185093680">
    <w:abstractNumId w:val="30"/>
  </w:num>
  <w:num w:numId="34" w16cid:durableId="335495137">
    <w:abstractNumId w:val="39"/>
  </w:num>
  <w:num w:numId="35" w16cid:durableId="1203665351">
    <w:abstractNumId w:val="2"/>
  </w:num>
  <w:num w:numId="36" w16cid:durableId="666716562">
    <w:abstractNumId w:val="35"/>
  </w:num>
  <w:num w:numId="37" w16cid:durableId="2016035203">
    <w:abstractNumId w:val="41"/>
  </w:num>
  <w:num w:numId="38" w16cid:durableId="1928146025">
    <w:abstractNumId w:val="29"/>
  </w:num>
  <w:num w:numId="39" w16cid:durableId="1266772443">
    <w:abstractNumId w:val="17"/>
  </w:num>
  <w:num w:numId="40" w16cid:durableId="1208108847">
    <w:abstractNumId w:val="25"/>
  </w:num>
  <w:num w:numId="41" w16cid:durableId="1210875642">
    <w:abstractNumId w:val="32"/>
  </w:num>
  <w:num w:numId="42" w16cid:durableId="106197640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98820196">
    <w:abstractNumId w:val="28"/>
  </w:num>
  <w:num w:numId="44" w16cid:durableId="1307471548">
    <w:abstractNumId w:val="37"/>
  </w:num>
  <w:num w:numId="45" w16cid:durableId="404836123">
    <w:abstractNumId w:val="43"/>
  </w:num>
  <w:num w:numId="46" w16cid:durableId="20303332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mailMerge>
    <w:mainDocumentType w:val="formLetters"/>
    <w:linkToQuery/>
    <w:dataType w:val="native"/>
    <w:connectString w:val="Provider=Microsoft.ACE.OLEDB.12.0;User ID=Admin;Data Source=C:\Users\UCG\Desktop\Faateng\faatengproposal\عقد تقديم وتركيب وتشغيل مصعد.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ورقة2$`"/>
    <w:viewMergedData/>
    <w:odso>
      <w:udl w:val="Provider=Microsoft.ACE.OLEDB.12.0;User ID=Admin;Data Source=C:\Users\UCG\Desktop\Faateng\faatengproposal\عقد تقديم وتركيب وتشغيل مصعد.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ورقة2$"/>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المدينة"/>
        <w:mappedName w:val="City"/>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334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7B7"/>
    <w:rsid w:val="0000012D"/>
    <w:rsid w:val="00000C7C"/>
    <w:rsid w:val="00003D4E"/>
    <w:rsid w:val="000055D5"/>
    <w:rsid w:val="000055F0"/>
    <w:rsid w:val="00005604"/>
    <w:rsid w:val="000059DB"/>
    <w:rsid w:val="00005E28"/>
    <w:rsid w:val="00006C2A"/>
    <w:rsid w:val="00010362"/>
    <w:rsid w:val="00010438"/>
    <w:rsid w:val="0001210D"/>
    <w:rsid w:val="00013678"/>
    <w:rsid w:val="00013B1E"/>
    <w:rsid w:val="000158EC"/>
    <w:rsid w:val="0001679E"/>
    <w:rsid w:val="00020AED"/>
    <w:rsid w:val="00021EF8"/>
    <w:rsid w:val="0002212E"/>
    <w:rsid w:val="00022273"/>
    <w:rsid w:val="00023631"/>
    <w:rsid w:val="00023D3E"/>
    <w:rsid w:val="00024ECA"/>
    <w:rsid w:val="0002548F"/>
    <w:rsid w:val="00027029"/>
    <w:rsid w:val="0002728E"/>
    <w:rsid w:val="0002746E"/>
    <w:rsid w:val="00030956"/>
    <w:rsid w:val="00031CEB"/>
    <w:rsid w:val="000320B1"/>
    <w:rsid w:val="00032D0A"/>
    <w:rsid w:val="00032D21"/>
    <w:rsid w:val="00034BC0"/>
    <w:rsid w:val="000379BF"/>
    <w:rsid w:val="000402C8"/>
    <w:rsid w:val="00041282"/>
    <w:rsid w:val="00041660"/>
    <w:rsid w:val="00042C1B"/>
    <w:rsid w:val="00042E8F"/>
    <w:rsid w:val="00042F7F"/>
    <w:rsid w:val="00043036"/>
    <w:rsid w:val="00043B16"/>
    <w:rsid w:val="0004482E"/>
    <w:rsid w:val="000465EA"/>
    <w:rsid w:val="000465FF"/>
    <w:rsid w:val="000467B4"/>
    <w:rsid w:val="00046E9B"/>
    <w:rsid w:val="00046ED0"/>
    <w:rsid w:val="00047324"/>
    <w:rsid w:val="000477DF"/>
    <w:rsid w:val="00050502"/>
    <w:rsid w:val="00050CB8"/>
    <w:rsid w:val="0005329A"/>
    <w:rsid w:val="00053B07"/>
    <w:rsid w:val="00054DDB"/>
    <w:rsid w:val="00055942"/>
    <w:rsid w:val="00055C53"/>
    <w:rsid w:val="00056838"/>
    <w:rsid w:val="00056EDA"/>
    <w:rsid w:val="00057E68"/>
    <w:rsid w:val="00057F54"/>
    <w:rsid w:val="000602F5"/>
    <w:rsid w:val="00060797"/>
    <w:rsid w:val="000611D1"/>
    <w:rsid w:val="00062DA3"/>
    <w:rsid w:val="00065017"/>
    <w:rsid w:val="00065085"/>
    <w:rsid w:val="00065116"/>
    <w:rsid w:val="000676A5"/>
    <w:rsid w:val="000676EC"/>
    <w:rsid w:val="000708E7"/>
    <w:rsid w:val="00071E0D"/>
    <w:rsid w:val="0007267A"/>
    <w:rsid w:val="000727FC"/>
    <w:rsid w:val="00073A86"/>
    <w:rsid w:val="00073F43"/>
    <w:rsid w:val="00074868"/>
    <w:rsid w:val="000748F5"/>
    <w:rsid w:val="00074FA7"/>
    <w:rsid w:val="000754DC"/>
    <w:rsid w:val="00076003"/>
    <w:rsid w:val="00077B4A"/>
    <w:rsid w:val="0008190C"/>
    <w:rsid w:val="000819F6"/>
    <w:rsid w:val="00082356"/>
    <w:rsid w:val="00082FDE"/>
    <w:rsid w:val="00085DAA"/>
    <w:rsid w:val="0008682C"/>
    <w:rsid w:val="00086DF8"/>
    <w:rsid w:val="00090301"/>
    <w:rsid w:val="00091B0B"/>
    <w:rsid w:val="00092478"/>
    <w:rsid w:val="00092AC6"/>
    <w:rsid w:val="00092ED5"/>
    <w:rsid w:val="00093B20"/>
    <w:rsid w:val="00094EA5"/>
    <w:rsid w:val="00095021"/>
    <w:rsid w:val="000955EB"/>
    <w:rsid w:val="000971F4"/>
    <w:rsid w:val="00097611"/>
    <w:rsid w:val="000A0862"/>
    <w:rsid w:val="000A2962"/>
    <w:rsid w:val="000A32E9"/>
    <w:rsid w:val="000A3339"/>
    <w:rsid w:val="000A485F"/>
    <w:rsid w:val="000A5215"/>
    <w:rsid w:val="000A536E"/>
    <w:rsid w:val="000A5BD1"/>
    <w:rsid w:val="000A6B19"/>
    <w:rsid w:val="000A7C25"/>
    <w:rsid w:val="000B0FE5"/>
    <w:rsid w:val="000B1A9F"/>
    <w:rsid w:val="000B2504"/>
    <w:rsid w:val="000B3C5E"/>
    <w:rsid w:val="000B502A"/>
    <w:rsid w:val="000B76DA"/>
    <w:rsid w:val="000B7CDB"/>
    <w:rsid w:val="000B7F2D"/>
    <w:rsid w:val="000C197F"/>
    <w:rsid w:val="000C1E54"/>
    <w:rsid w:val="000C2BFC"/>
    <w:rsid w:val="000C349E"/>
    <w:rsid w:val="000C4A54"/>
    <w:rsid w:val="000C4EA0"/>
    <w:rsid w:val="000C5510"/>
    <w:rsid w:val="000C5E3C"/>
    <w:rsid w:val="000C6CA4"/>
    <w:rsid w:val="000D1768"/>
    <w:rsid w:val="000D1FA4"/>
    <w:rsid w:val="000D3118"/>
    <w:rsid w:val="000D4492"/>
    <w:rsid w:val="000D4577"/>
    <w:rsid w:val="000D55D2"/>
    <w:rsid w:val="000D574A"/>
    <w:rsid w:val="000E0701"/>
    <w:rsid w:val="000E0B8D"/>
    <w:rsid w:val="000E0E99"/>
    <w:rsid w:val="000E2F8B"/>
    <w:rsid w:val="000E37C2"/>
    <w:rsid w:val="000E3E44"/>
    <w:rsid w:val="000E4BEF"/>
    <w:rsid w:val="000E6CCD"/>
    <w:rsid w:val="000E7731"/>
    <w:rsid w:val="000F11DA"/>
    <w:rsid w:val="000F1521"/>
    <w:rsid w:val="000F1744"/>
    <w:rsid w:val="000F1B11"/>
    <w:rsid w:val="000F1E87"/>
    <w:rsid w:val="000F3474"/>
    <w:rsid w:val="000F3C10"/>
    <w:rsid w:val="000F5B90"/>
    <w:rsid w:val="00100623"/>
    <w:rsid w:val="00102AEF"/>
    <w:rsid w:val="00103C90"/>
    <w:rsid w:val="001042E4"/>
    <w:rsid w:val="00104D01"/>
    <w:rsid w:val="001052E0"/>
    <w:rsid w:val="00105462"/>
    <w:rsid w:val="001055F5"/>
    <w:rsid w:val="0010565A"/>
    <w:rsid w:val="00110D43"/>
    <w:rsid w:val="001112D3"/>
    <w:rsid w:val="00113041"/>
    <w:rsid w:val="001134B5"/>
    <w:rsid w:val="00116621"/>
    <w:rsid w:val="001174AD"/>
    <w:rsid w:val="00117831"/>
    <w:rsid w:val="001207F3"/>
    <w:rsid w:val="00121C6E"/>
    <w:rsid w:val="00122072"/>
    <w:rsid w:val="00122279"/>
    <w:rsid w:val="001234BD"/>
    <w:rsid w:val="001246DD"/>
    <w:rsid w:val="001274EC"/>
    <w:rsid w:val="00130BBC"/>
    <w:rsid w:val="00130F3C"/>
    <w:rsid w:val="00131246"/>
    <w:rsid w:val="00131B3E"/>
    <w:rsid w:val="00132358"/>
    <w:rsid w:val="00132AC0"/>
    <w:rsid w:val="00132EF0"/>
    <w:rsid w:val="00134043"/>
    <w:rsid w:val="001348DD"/>
    <w:rsid w:val="00136EAE"/>
    <w:rsid w:val="0013768B"/>
    <w:rsid w:val="001402AB"/>
    <w:rsid w:val="001403D8"/>
    <w:rsid w:val="0014188A"/>
    <w:rsid w:val="001443CF"/>
    <w:rsid w:val="001447A7"/>
    <w:rsid w:val="00144EFB"/>
    <w:rsid w:val="001451BA"/>
    <w:rsid w:val="00145574"/>
    <w:rsid w:val="001466BC"/>
    <w:rsid w:val="00146C0F"/>
    <w:rsid w:val="001504F7"/>
    <w:rsid w:val="001505A1"/>
    <w:rsid w:val="00150D70"/>
    <w:rsid w:val="00150FC0"/>
    <w:rsid w:val="00151648"/>
    <w:rsid w:val="00152166"/>
    <w:rsid w:val="001526A4"/>
    <w:rsid w:val="00153678"/>
    <w:rsid w:val="00153EDD"/>
    <w:rsid w:val="00155A1D"/>
    <w:rsid w:val="00155C37"/>
    <w:rsid w:val="00160B34"/>
    <w:rsid w:val="00161371"/>
    <w:rsid w:val="00162B95"/>
    <w:rsid w:val="0016337C"/>
    <w:rsid w:val="0016440E"/>
    <w:rsid w:val="00165069"/>
    <w:rsid w:val="00165181"/>
    <w:rsid w:val="0016604A"/>
    <w:rsid w:val="00166825"/>
    <w:rsid w:val="001678B3"/>
    <w:rsid w:val="00170CC4"/>
    <w:rsid w:val="0017421F"/>
    <w:rsid w:val="00175AB3"/>
    <w:rsid w:val="001760C2"/>
    <w:rsid w:val="00176C12"/>
    <w:rsid w:val="00177588"/>
    <w:rsid w:val="001777F1"/>
    <w:rsid w:val="00177CB8"/>
    <w:rsid w:val="00180C74"/>
    <w:rsid w:val="00180CEE"/>
    <w:rsid w:val="00181173"/>
    <w:rsid w:val="0018146D"/>
    <w:rsid w:val="00181B8F"/>
    <w:rsid w:val="00181D71"/>
    <w:rsid w:val="001832B0"/>
    <w:rsid w:val="00183A9D"/>
    <w:rsid w:val="001857E7"/>
    <w:rsid w:val="001861C0"/>
    <w:rsid w:val="0018645C"/>
    <w:rsid w:val="001871E5"/>
    <w:rsid w:val="001874AC"/>
    <w:rsid w:val="00190589"/>
    <w:rsid w:val="001905FD"/>
    <w:rsid w:val="001909F2"/>
    <w:rsid w:val="0019153C"/>
    <w:rsid w:val="0019168B"/>
    <w:rsid w:val="00191CEB"/>
    <w:rsid w:val="00192F05"/>
    <w:rsid w:val="00194DA4"/>
    <w:rsid w:val="00195045"/>
    <w:rsid w:val="00196391"/>
    <w:rsid w:val="001A04B1"/>
    <w:rsid w:val="001A082C"/>
    <w:rsid w:val="001A1D41"/>
    <w:rsid w:val="001A233B"/>
    <w:rsid w:val="001A331F"/>
    <w:rsid w:val="001A3474"/>
    <w:rsid w:val="001A44E5"/>
    <w:rsid w:val="001A5011"/>
    <w:rsid w:val="001B0BE7"/>
    <w:rsid w:val="001B289C"/>
    <w:rsid w:val="001B294D"/>
    <w:rsid w:val="001B2E04"/>
    <w:rsid w:val="001B309B"/>
    <w:rsid w:val="001B3F9B"/>
    <w:rsid w:val="001B4823"/>
    <w:rsid w:val="001B6A33"/>
    <w:rsid w:val="001B6CFE"/>
    <w:rsid w:val="001B7D1B"/>
    <w:rsid w:val="001C0743"/>
    <w:rsid w:val="001C2442"/>
    <w:rsid w:val="001C2DF9"/>
    <w:rsid w:val="001C3428"/>
    <w:rsid w:val="001C42D4"/>
    <w:rsid w:val="001C42D7"/>
    <w:rsid w:val="001D116E"/>
    <w:rsid w:val="001D2A01"/>
    <w:rsid w:val="001D31FB"/>
    <w:rsid w:val="001D4574"/>
    <w:rsid w:val="001D53B6"/>
    <w:rsid w:val="001D7501"/>
    <w:rsid w:val="001D7654"/>
    <w:rsid w:val="001D7AFB"/>
    <w:rsid w:val="001E097A"/>
    <w:rsid w:val="001E1115"/>
    <w:rsid w:val="001E2163"/>
    <w:rsid w:val="001E2B99"/>
    <w:rsid w:val="001E2E44"/>
    <w:rsid w:val="001E44F3"/>
    <w:rsid w:val="001E503A"/>
    <w:rsid w:val="001E5E21"/>
    <w:rsid w:val="001E5EDD"/>
    <w:rsid w:val="001E60BB"/>
    <w:rsid w:val="001E6C7B"/>
    <w:rsid w:val="001E78DD"/>
    <w:rsid w:val="001F18F9"/>
    <w:rsid w:val="001F30EE"/>
    <w:rsid w:val="001F3DDF"/>
    <w:rsid w:val="001F6A26"/>
    <w:rsid w:val="001F6DBC"/>
    <w:rsid w:val="002031CA"/>
    <w:rsid w:val="0020327C"/>
    <w:rsid w:val="00203CB3"/>
    <w:rsid w:val="00203E4A"/>
    <w:rsid w:val="0020507A"/>
    <w:rsid w:val="002055F4"/>
    <w:rsid w:val="00205774"/>
    <w:rsid w:val="00206214"/>
    <w:rsid w:val="002070E9"/>
    <w:rsid w:val="0021095A"/>
    <w:rsid w:val="00211B3A"/>
    <w:rsid w:val="002130C9"/>
    <w:rsid w:val="00215A4C"/>
    <w:rsid w:val="0021681C"/>
    <w:rsid w:val="00216947"/>
    <w:rsid w:val="0021752E"/>
    <w:rsid w:val="00217DDA"/>
    <w:rsid w:val="00220075"/>
    <w:rsid w:val="002208D8"/>
    <w:rsid w:val="00222AF1"/>
    <w:rsid w:val="0022371D"/>
    <w:rsid w:val="002243D1"/>
    <w:rsid w:val="00226621"/>
    <w:rsid w:val="00226A98"/>
    <w:rsid w:val="00227E79"/>
    <w:rsid w:val="00230C24"/>
    <w:rsid w:val="0023254B"/>
    <w:rsid w:val="002358C5"/>
    <w:rsid w:val="00236D66"/>
    <w:rsid w:val="002378C2"/>
    <w:rsid w:val="00241B29"/>
    <w:rsid w:val="00243FEF"/>
    <w:rsid w:val="002443FA"/>
    <w:rsid w:val="0024477A"/>
    <w:rsid w:val="00244A4B"/>
    <w:rsid w:val="0024531A"/>
    <w:rsid w:val="002462CC"/>
    <w:rsid w:val="0024662B"/>
    <w:rsid w:val="00246BFF"/>
    <w:rsid w:val="00250D7C"/>
    <w:rsid w:val="00251CAC"/>
    <w:rsid w:val="00251F00"/>
    <w:rsid w:val="00252049"/>
    <w:rsid w:val="00252D4D"/>
    <w:rsid w:val="00253B30"/>
    <w:rsid w:val="00254A69"/>
    <w:rsid w:val="0025695F"/>
    <w:rsid w:val="00257172"/>
    <w:rsid w:val="00261B92"/>
    <w:rsid w:val="00262A10"/>
    <w:rsid w:val="00262D47"/>
    <w:rsid w:val="00263A4B"/>
    <w:rsid w:val="002648C3"/>
    <w:rsid w:val="00264CC7"/>
    <w:rsid w:val="00264D21"/>
    <w:rsid w:val="00265E55"/>
    <w:rsid w:val="0026628E"/>
    <w:rsid w:val="0026656B"/>
    <w:rsid w:val="00266D3D"/>
    <w:rsid w:val="00267090"/>
    <w:rsid w:val="0027036A"/>
    <w:rsid w:val="00270DCD"/>
    <w:rsid w:val="00271F97"/>
    <w:rsid w:val="002723E1"/>
    <w:rsid w:val="0027312F"/>
    <w:rsid w:val="00274C08"/>
    <w:rsid w:val="00274CF0"/>
    <w:rsid w:val="00276263"/>
    <w:rsid w:val="0028079A"/>
    <w:rsid w:val="002823F3"/>
    <w:rsid w:val="002829E9"/>
    <w:rsid w:val="0028434B"/>
    <w:rsid w:val="00285554"/>
    <w:rsid w:val="002867BE"/>
    <w:rsid w:val="00286AF3"/>
    <w:rsid w:val="00295A19"/>
    <w:rsid w:val="002A088C"/>
    <w:rsid w:val="002A0FE7"/>
    <w:rsid w:val="002A1FD2"/>
    <w:rsid w:val="002A3BE2"/>
    <w:rsid w:val="002A6398"/>
    <w:rsid w:val="002B007A"/>
    <w:rsid w:val="002B0498"/>
    <w:rsid w:val="002B0B3C"/>
    <w:rsid w:val="002B3142"/>
    <w:rsid w:val="002B3687"/>
    <w:rsid w:val="002B4790"/>
    <w:rsid w:val="002B4AF9"/>
    <w:rsid w:val="002B70C7"/>
    <w:rsid w:val="002B71DC"/>
    <w:rsid w:val="002B788D"/>
    <w:rsid w:val="002B7ABB"/>
    <w:rsid w:val="002C0873"/>
    <w:rsid w:val="002C0B70"/>
    <w:rsid w:val="002C0D8F"/>
    <w:rsid w:val="002C253E"/>
    <w:rsid w:val="002C43FF"/>
    <w:rsid w:val="002C471E"/>
    <w:rsid w:val="002C4AC3"/>
    <w:rsid w:val="002C4BA3"/>
    <w:rsid w:val="002C53CE"/>
    <w:rsid w:val="002C59E3"/>
    <w:rsid w:val="002C5D49"/>
    <w:rsid w:val="002C6A8C"/>
    <w:rsid w:val="002C6B48"/>
    <w:rsid w:val="002D0CD8"/>
    <w:rsid w:val="002D4815"/>
    <w:rsid w:val="002D587A"/>
    <w:rsid w:val="002D6065"/>
    <w:rsid w:val="002D6D76"/>
    <w:rsid w:val="002D716A"/>
    <w:rsid w:val="002E0AB5"/>
    <w:rsid w:val="002E237C"/>
    <w:rsid w:val="002E5C14"/>
    <w:rsid w:val="002E6C2D"/>
    <w:rsid w:val="002E6D79"/>
    <w:rsid w:val="002E6F13"/>
    <w:rsid w:val="002E731C"/>
    <w:rsid w:val="002E7F16"/>
    <w:rsid w:val="002F0464"/>
    <w:rsid w:val="002F050C"/>
    <w:rsid w:val="002F0BFD"/>
    <w:rsid w:val="002F205F"/>
    <w:rsid w:val="002F2A04"/>
    <w:rsid w:val="002F42E5"/>
    <w:rsid w:val="002F4E08"/>
    <w:rsid w:val="002F51F8"/>
    <w:rsid w:val="002F6D3C"/>
    <w:rsid w:val="002F70EF"/>
    <w:rsid w:val="0030159B"/>
    <w:rsid w:val="0030206E"/>
    <w:rsid w:val="00305DEE"/>
    <w:rsid w:val="00307883"/>
    <w:rsid w:val="00307B22"/>
    <w:rsid w:val="00310FC5"/>
    <w:rsid w:val="00310FE0"/>
    <w:rsid w:val="003118AB"/>
    <w:rsid w:val="00311E60"/>
    <w:rsid w:val="00311FE2"/>
    <w:rsid w:val="00312569"/>
    <w:rsid w:val="00312CAB"/>
    <w:rsid w:val="00313916"/>
    <w:rsid w:val="0031454F"/>
    <w:rsid w:val="00315523"/>
    <w:rsid w:val="003227E8"/>
    <w:rsid w:val="003229A6"/>
    <w:rsid w:val="00323C76"/>
    <w:rsid w:val="00324F34"/>
    <w:rsid w:val="00325044"/>
    <w:rsid w:val="0032639C"/>
    <w:rsid w:val="00326418"/>
    <w:rsid w:val="00326A80"/>
    <w:rsid w:val="00327DAB"/>
    <w:rsid w:val="0033007D"/>
    <w:rsid w:val="003315B0"/>
    <w:rsid w:val="0033225B"/>
    <w:rsid w:val="00332BC7"/>
    <w:rsid w:val="00332EC9"/>
    <w:rsid w:val="00333D09"/>
    <w:rsid w:val="0033550C"/>
    <w:rsid w:val="00336D3D"/>
    <w:rsid w:val="003375DE"/>
    <w:rsid w:val="00341F5E"/>
    <w:rsid w:val="00343219"/>
    <w:rsid w:val="003433F6"/>
    <w:rsid w:val="00345362"/>
    <w:rsid w:val="00345366"/>
    <w:rsid w:val="00345810"/>
    <w:rsid w:val="00345B77"/>
    <w:rsid w:val="00346DF4"/>
    <w:rsid w:val="00347128"/>
    <w:rsid w:val="00347BAE"/>
    <w:rsid w:val="00347D49"/>
    <w:rsid w:val="003501B6"/>
    <w:rsid w:val="003504ED"/>
    <w:rsid w:val="00350DA1"/>
    <w:rsid w:val="003519CA"/>
    <w:rsid w:val="00351F10"/>
    <w:rsid w:val="00352CB7"/>
    <w:rsid w:val="00353570"/>
    <w:rsid w:val="00354024"/>
    <w:rsid w:val="003546C2"/>
    <w:rsid w:val="0035582D"/>
    <w:rsid w:val="003558CA"/>
    <w:rsid w:val="00355A3F"/>
    <w:rsid w:val="00356000"/>
    <w:rsid w:val="003561D6"/>
    <w:rsid w:val="00356F3D"/>
    <w:rsid w:val="00361F1F"/>
    <w:rsid w:val="00363371"/>
    <w:rsid w:val="00363AD9"/>
    <w:rsid w:val="00365F3E"/>
    <w:rsid w:val="00367EED"/>
    <w:rsid w:val="00371B26"/>
    <w:rsid w:val="003748B1"/>
    <w:rsid w:val="003751DA"/>
    <w:rsid w:val="00375547"/>
    <w:rsid w:val="00376767"/>
    <w:rsid w:val="00376D37"/>
    <w:rsid w:val="0037732E"/>
    <w:rsid w:val="00377577"/>
    <w:rsid w:val="00380DF2"/>
    <w:rsid w:val="00380E70"/>
    <w:rsid w:val="003817B1"/>
    <w:rsid w:val="00383991"/>
    <w:rsid w:val="00383C14"/>
    <w:rsid w:val="00384FA9"/>
    <w:rsid w:val="00385C87"/>
    <w:rsid w:val="003860E1"/>
    <w:rsid w:val="003863E0"/>
    <w:rsid w:val="0038663D"/>
    <w:rsid w:val="00387F70"/>
    <w:rsid w:val="003910A5"/>
    <w:rsid w:val="003918CA"/>
    <w:rsid w:val="0039199A"/>
    <w:rsid w:val="003929E3"/>
    <w:rsid w:val="00392F85"/>
    <w:rsid w:val="0039304F"/>
    <w:rsid w:val="0039415E"/>
    <w:rsid w:val="003946FC"/>
    <w:rsid w:val="00395B87"/>
    <w:rsid w:val="00395E1D"/>
    <w:rsid w:val="00396BEE"/>
    <w:rsid w:val="00397A39"/>
    <w:rsid w:val="003A15C6"/>
    <w:rsid w:val="003A18C1"/>
    <w:rsid w:val="003A3A16"/>
    <w:rsid w:val="003A523C"/>
    <w:rsid w:val="003A6CA8"/>
    <w:rsid w:val="003A79E8"/>
    <w:rsid w:val="003B1444"/>
    <w:rsid w:val="003B1B0D"/>
    <w:rsid w:val="003B2E48"/>
    <w:rsid w:val="003B2EF0"/>
    <w:rsid w:val="003B3A28"/>
    <w:rsid w:val="003B477D"/>
    <w:rsid w:val="003B6460"/>
    <w:rsid w:val="003B7EAE"/>
    <w:rsid w:val="003C0A64"/>
    <w:rsid w:val="003C1612"/>
    <w:rsid w:val="003C18DC"/>
    <w:rsid w:val="003C255B"/>
    <w:rsid w:val="003C299A"/>
    <w:rsid w:val="003C2D68"/>
    <w:rsid w:val="003C3DF4"/>
    <w:rsid w:val="003C4320"/>
    <w:rsid w:val="003C57FC"/>
    <w:rsid w:val="003C5B6F"/>
    <w:rsid w:val="003C657D"/>
    <w:rsid w:val="003C69E2"/>
    <w:rsid w:val="003C7048"/>
    <w:rsid w:val="003C7222"/>
    <w:rsid w:val="003D433B"/>
    <w:rsid w:val="003D5080"/>
    <w:rsid w:val="003D5310"/>
    <w:rsid w:val="003D693F"/>
    <w:rsid w:val="003D6DF5"/>
    <w:rsid w:val="003E21FD"/>
    <w:rsid w:val="003E2910"/>
    <w:rsid w:val="003E47BB"/>
    <w:rsid w:val="003E5291"/>
    <w:rsid w:val="003E563C"/>
    <w:rsid w:val="003E7061"/>
    <w:rsid w:val="003E7455"/>
    <w:rsid w:val="003F0062"/>
    <w:rsid w:val="003F11EC"/>
    <w:rsid w:val="003F19DF"/>
    <w:rsid w:val="003F2AD6"/>
    <w:rsid w:val="003F3B9D"/>
    <w:rsid w:val="003F4266"/>
    <w:rsid w:val="003F4F11"/>
    <w:rsid w:val="003F51AC"/>
    <w:rsid w:val="003F52E4"/>
    <w:rsid w:val="003F57B7"/>
    <w:rsid w:val="003F5BA0"/>
    <w:rsid w:val="003F5D10"/>
    <w:rsid w:val="00402341"/>
    <w:rsid w:val="00402F22"/>
    <w:rsid w:val="00403D7A"/>
    <w:rsid w:val="004063CA"/>
    <w:rsid w:val="004069DF"/>
    <w:rsid w:val="00406E53"/>
    <w:rsid w:val="004104F9"/>
    <w:rsid w:val="004113C3"/>
    <w:rsid w:val="004117D1"/>
    <w:rsid w:val="00412455"/>
    <w:rsid w:val="00412C68"/>
    <w:rsid w:val="0041324F"/>
    <w:rsid w:val="00413B6C"/>
    <w:rsid w:val="00413BD4"/>
    <w:rsid w:val="00413F91"/>
    <w:rsid w:val="00414103"/>
    <w:rsid w:val="00414247"/>
    <w:rsid w:val="00414FC6"/>
    <w:rsid w:val="0041672D"/>
    <w:rsid w:val="004167C9"/>
    <w:rsid w:val="00417637"/>
    <w:rsid w:val="00420822"/>
    <w:rsid w:val="00420A81"/>
    <w:rsid w:val="00421C86"/>
    <w:rsid w:val="00422E73"/>
    <w:rsid w:val="00423102"/>
    <w:rsid w:val="0042336F"/>
    <w:rsid w:val="004265E8"/>
    <w:rsid w:val="004309B0"/>
    <w:rsid w:val="0043115E"/>
    <w:rsid w:val="004313D4"/>
    <w:rsid w:val="00431445"/>
    <w:rsid w:val="004317D9"/>
    <w:rsid w:val="00431E5C"/>
    <w:rsid w:val="004341CB"/>
    <w:rsid w:val="0043633F"/>
    <w:rsid w:val="00436E76"/>
    <w:rsid w:val="004413E2"/>
    <w:rsid w:val="00443047"/>
    <w:rsid w:val="004430A6"/>
    <w:rsid w:val="00444A1B"/>
    <w:rsid w:val="00444CBA"/>
    <w:rsid w:val="004453E3"/>
    <w:rsid w:val="004455C7"/>
    <w:rsid w:val="004462EC"/>
    <w:rsid w:val="00446761"/>
    <w:rsid w:val="00447AF5"/>
    <w:rsid w:val="00447E72"/>
    <w:rsid w:val="00450F21"/>
    <w:rsid w:val="00451183"/>
    <w:rsid w:val="004524DD"/>
    <w:rsid w:val="0045252D"/>
    <w:rsid w:val="004527B2"/>
    <w:rsid w:val="004527BD"/>
    <w:rsid w:val="00453109"/>
    <w:rsid w:val="00455296"/>
    <w:rsid w:val="004554AA"/>
    <w:rsid w:val="00455DF7"/>
    <w:rsid w:val="0046086E"/>
    <w:rsid w:val="004618F2"/>
    <w:rsid w:val="00462E65"/>
    <w:rsid w:val="00466E1F"/>
    <w:rsid w:val="00467F05"/>
    <w:rsid w:val="004703E0"/>
    <w:rsid w:val="00471516"/>
    <w:rsid w:val="0047297C"/>
    <w:rsid w:val="0047410A"/>
    <w:rsid w:val="004763F9"/>
    <w:rsid w:val="00480504"/>
    <w:rsid w:val="0048117B"/>
    <w:rsid w:val="00482661"/>
    <w:rsid w:val="00482BD4"/>
    <w:rsid w:val="00482DA1"/>
    <w:rsid w:val="00482F91"/>
    <w:rsid w:val="00484CD3"/>
    <w:rsid w:val="00485137"/>
    <w:rsid w:val="00485268"/>
    <w:rsid w:val="0048711E"/>
    <w:rsid w:val="00487C7A"/>
    <w:rsid w:val="00491718"/>
    <w:rsid w:val="00492803"/>
    <w:rsid w:val="00494CB1"/>
    <w:rsid w:val="004952C2"/>
    <w:rsid w:val="00496C12"/>
    <w:rsid w:val="00497C97"/>
    <w:rsid w:val="004A0201"/>
    <w:rsid w:val="004A0389"/>
    <w:rsid w:val="004A0466"/>
    <w:rsid w:val="004A0710"/>
    <w:rsid w:val="004A1374"/>
    <w:rsid w:val="004A1472"/>
    <w:rsid w:val="004A17DB"/>
    <w:rsid w:val="004A3D3F"/>
    <w:rsid w:val="004A3DC1"/>
    <w:rsid w:val="004A4BFE"/>
    <w:rsid w:val="004A5CDF"/>
    <w:rsid w:val="004A65B0"/>
    <w:rsid w:val="004B0908"/>
    <w:rsid w:val="004B1619"/>
    <w:rsid w:val="004B4D38"/>
    <w:rsid w:val="004B62B3"/>
    <w:rsid w:val="004B639C"/>
    <w:rsid w:val="004B69B1"/>
    <w:rsid w:val="004B6E00"/>
    <w:rsid w:val="004B7721"/>
    <w:rsid w:val="004C011A"/>
    <w:rsid w:val="004C155B"/>
    <w:rsid w:val="004C27A4"/>
    <w:rsid w:val="004C2F5A"/>
    <w:rsid w:val="004C388A"/>
    <w:rsid w:val="004C7950"/>
    <w:rsid w:val="004C7ED1"/>
    <w:rsid w:val="004C7F53"/>
    <w:rsid w:val="004D1DDB"/>
    <w:rsid w:val="004D3780"/>
    <w:rsid w:val="004D3E11"/>
    <w:rsid w:val="004D4A55"/>
    <w:rsid w:val="004D6173"/>
    <w:rsid w:val="004D68D1"/>
    <w:rsid w:val="004D7B76"/>
    <w:rsid w:val="004E1831"/>
    <w:rsid w:val="004E3F94"/>
    <w:rsid w:val="004E45BB"/>
    <w:rsid w:val="004E4EFB"/>
    <w:rsid w:val="004F02BC"/>
    <w:rsid w:val="004F036E"/>
    <w:rsid w:val="004F091D"/>
    <w:rsid w:val="004F0C53"/>
    <w:rsid w:val="004F2323"/>
    <w:rsid w:val="004F28F4"/>
    <w:rsid w:val="004F30BA"/>
    <w:rsid w:val="004F3B3C"/>
    <w:rsid w:val="004F4802"/>
    <w:rsid w:val="004F4EE4"/>
    <w:rsid w:val="004F519E"/>
    <w:rsid w:val="004F522F"/>
    <w:rsid w:val="004F602C"/>
    <w:rsid w:val="004F6918"/>
    <w:rsid w:val="004F7F66"/>
    <w:rsid w:val="005004EE"/>
    <w:rsid w:val="0050120F"/>
    <w:rsid w:val="0050275E"/>
    <w:rsid w:val="00503B0D"/>
    <w:rsid w:val="00505162"/>
    <w:rsid w:val="0050671A"/>
    <w:rsid w:val="00507AAF"/>
    <w:rsid w:val="005129EB"/>
    <w:rsid w:val="0051445A"/>
    <w:rsid w:val="005162C7"/>
    <w:rsid w:val="0051748D"/>
    <w:rsid w:val="00526B18"/>
    <w:rsid w:val="005277A3"/>
    <w:rsid w:val="00530378"/>
    <w:rsid w:val="00530BE1"/>
    <w:rsid w:val="00531F95"/>
    <w:rsid w:val="005345A4"/>
    <w:rsid w:val="00536C47"/>
    <w:rsid w:val="00537221"/>
    <w:rsid w:val="00537DA5"/>
    <w:rsid w:val="00537E61"/>
    <w:rsid w:val="00540A3E"/>
    <w:rsid w:val="00541694"/>
    <w:rsid w:val="0054172D"/>
    <w:rsid w:val="005433B3"/>
    <w:rsid w:val="00543E36"/>
    <w:rsid w:val="00544169"/>
    <w:rsid w:val="00547313"/>
    <w:rsid w:val="0054783C"/>
    <w:rsid w:val="00547EB8"/>
    <w:rsid w:val="0055398E"/>
    <w:rsid w:val="00553EDF"/>
    <w:rsid w:val="0055511A"/>
    <w:rsid w:val="00555DAB"/>
    <w:rsid w:val="005563B6"/>
    <w:rsid w:val="0055749F"/>
    <w:rsid w:val="00557D1D"/>
    <w:rsid w:val="0056027C"/>
    <w:rsid w:val="00560BAA"/>
    <w:rsid w:val="00560EF2"/>
    <w:rsid w:val="00561179"/>
    <w:rsid w:val="0056135D"/>
    <w:rsid w:val="00561E1A"/>
    <w:rsid w:val="00565165"/>
    <w:rsid w:val="0056628F"/>
    <w:rsid w:val="00566D43"/>
    <w:rsid w:val="00567010"/>
    <w:rsid w:val="0057004B"/>
    <w:rsid w:val="00570642"/>
    <w:rsid w:val="00572B5B"/>
    <w:rsid w:val="00573210"/>
    <w:rsid w:val="00576A2D"/>
    <w:rsid w:val="00580C1B"/>
    <w:rsid w:val="005811EE"/>
    <w:rsid w:val="00581A51"/>
    <w:rsid w:val="00582176"/>
    <w:rsid w:val="0058255F"/>
    <w:rsid w:val="005825BF"/>
    <w:rsid w:val="005842B9"/>
    <w:rsid w:val="00584358"/>
    <w:rsid w:val="00584A72"/>
    <w:rsid w:val="005851A4"/>
    <w:rsid w:val="00585B7D"/>
    <w:rsid w:val="00585E8F"/>
    <w:rsid w:val="00586220"/>
    <w:rsid w:val="00586364"/>
    <w:rsid w:val="00590D52"/>
    <w:rsid w:val="00591925"/>
    <w:rsid w:val="005919D9"/>
    <w:rsid w:val="00591CC2"/>
    <w:rsid w:val="00591E4F"/>
    <w:rsid w:val="005927E8"/>
    <w:rsid w:val="005A2EE1"/>
    <w:rsid w:val="005A3329"/>
    <w:rsid w:val="005A3E38"/>
    <w:rsid w:val="005A693C"/>
    <w:rsid w:val="005A7EF4"/>
    <w:rsid w:val="005B05B1"/>
    <w:rsid w:val="005B0690"/>
    <w:rsid w:val="005B08D3"/>
    <w:rsid w:val="005B1112"/>
    <w:rsid w:val="005B1A34"/>
    <w:rsid w:val="005B27A5"/>
    <w:rsid w:val="005B280D"/>
    <w:rsid w:val="005B5DDA"/>
    <w:rsid w:val="005B64A9"/>
    <w:rsid w:val="005C0460"/>
    <w:rsid w:val="005C17BD"/>
    <w:rsid w:val="005C2CC0"/>
    <w:rsid w:val="005C3827"/>
    <w:rsid w:val="005C44EE"/>
    <w:rsid w:val="005C5E19"/>
    <w:rsid w:val="005D05F6"/>
    <w:rsid w:val="005D0C00"/>
    <w:rsid w:val="005D103E"/>
    <w:rsid w:val="005D1E86"/>
    <w:rsid w:val="005D4C96"/>
    <w:rsid w:val="005D6A0C"/>
    <w:rsid w:val="005E0064"/>
    <w:rsid w:val="005E0382"/>
    <w:rsid w:val="005E091A"/>
    <w:rsid w:val="005E0C02"/>
    <w:rsid w:val="005E0EDF"/>
    <w:rsid w:val="005E25FE"/>
    <w:rsid w:val="005E2CA9"/>
    <w:rsid w:val="005E3ABF"/>
    <w:rsid w:val="005E40F9"/>
    <w:rsid w:val="005E425F"/>
    <w:rsid w:val="005E50F0"/>
    <w:rsid w:val="005E5532"/>
    <w:rsid w:val="005E568F"/>
    <w:rsid w:val="005E6BC8"/>
    <w:rsid w:val="005E7048"/>
    <w:rsid w:val="005E745E"/>
    <w:rsid w:val="005E7FA6"/>
    <w:rsid w:val="005F262D"/>
    <w:rsid w:val="005F2C46"/>
    <w:rsid w:val="005F4F3B"/>
    <w:rsid w:val="005F5235"/>
    <w:rsid w:val="005F7394"/>
    <w:rsid w:val="0060015C"/>
    <w:rsid w:val="00601BEF"/>
    <w:rsid w:val="006051D0"/>
    <w:rsid w:val="00605C77"/>
    <w:rsid w:val="0060627E"/>
    <w:rsid w:val="006066FF"/>
    <w:rsid w:val="00607B30"/>
    <w:rsid w:val="0061029E"/>
    <w:rsid w:val="006105B6"/>
    <w:rsid w:val="00610A13"/>
    <w:rsid w:val="00610B8F"/>
    <w:rsid w:val="006125D3"/>
    <w:rsid w:val="006126CC"/>
    <w:rsid w:val="0061423E"/>
    <w:rsid w:val="006146A2"/>
    <w:rsid w:val="0061510F"/>
    <w:rsid w:val="006158D4"/>
    <w:rsid w:val="00615AB0"/>
    <w:rsid w:val="0061693F"/>
    <w:rsid w:val="00621118"/>
    <w:rsid w:val="0062127D"/>
    <w:rsid w:val="0062193B"/>
    <w:rsid w:val="00622BC8"/>
    <w:rsid w:val="00625267"/>
    <w:rsid w:val="00625F09"/>
    <w:rsid w:val="006305A0"/>
    <w:rsid w:val="00631375"/>
    <w:rsid w:val="00632136"/>
    <w:rsid w:val="00632B1F"/>
    <w:rsid w:val="006335E9"/>
    <w:rsid w:val="00633972"/>
    <w:rsid w:val="00633AA0"/>
    <w:rsid w:val="00633EC4"/>
    <w:rsid w:val="00634FA7"/>
    <w:rsid w:val="00636540"/>
    <w:rsid w:val="00636DAD"/>
    <w:rsid w:val="00636E9C"/>
    <w:rsid w:val="006400C3"/>
    <w:rsid w:val="006408E3"/>
    <w:rsid w:val="00641551"/>
    <w:rsid w:val="006454D1"/>
    <w:rsid w:val="00645F0F"/>
    <w:rsid w:val="00650280"/>
    <w:rsid w:val="00651559"/>
    <w:rsid w:val="00651C07"/>
    <w:rsid w:val="00653BF3"/>
    <w:rsid w:val="00653F3F"/>
    <w:rsid w:val="006549AD"/>
    <w:rsid w:val="00655944"/>
    <w:rsid w:val="006573DF"/>
    <w:rsid w:val="00661669"/>
    <w:rsid w:val="006619BF"/>
    <w:rsid w:val="00661EA4"/>
    <w:rsid w:val="00662A73"/>
    <w:rsid w:val="00662BAB"/>
    <w:rsid w:val="0066517A"/>
    <w:rsid w:val="00665DF0"/>
    <w:rsid w:val="0067138A"/>
    <w:rsid w:val="0067198A"/>
    <w:rsid w:val="00671C65"/>
    <w:rsid w:val="00671FE0"/>
    <w:rsid w:val="0067236E"/>
    <w:rsid w:val="00672A78"/>
    <w:rsid w:val="00673189"/>
    <w:rsid w:val="0067338A"/>
    <w:rsid w:val="00673FCF"/>
    <w:rsid w:val="0067467F"/>
    <w:rsid w:val="00676C21"/>
    <w:rsid w:val="0068048C"/>
    <w:rsid w:val="00680DAF"/>
    <w:rsid w:val="00682625"/>
    <w:rsid w:val="006833FA"/>
    <w:rsid w:val="00685981"/>
    <w:rsid w:val="00686B4D"/>
    <w:rsid w:val="00690045"/>
    <w:rsid w:val="006914E7"/>
    <w:rsid w:val="0069399B"/>
    <w:rsid w:val="0069479F"/>
    <w:rsid w:val="006949A0"/>
    <w:rsid w:val="0069744D"/>
    <w:rsid w:val="00697C7C"/>
    <w:rsid w:val="006A1306"/>
    <w:rsid w:val="006A1366"/>
    <w:rsid w:val="006A176E"/>
    <w:rsid w:val="006A17B8"/>
    <w:rsid w:val="006A25BB"/>
    <w:rsid w:val="006A264F"/>
    <w:rsid w:val="006A2F4A"/>
    <w:rsid w:val="006A34FA"/>
    <w:rsid w:val="006A3C55"/>
    <w:rsid w:val="006A5418"/>
    <w:rsid w:val="006A564C"/>
    <w:rsid w:val="006A58AD"/>
    <w:rsid w:val="006A5AE8"/>
    <w:rsid w:val="006A5FB8"/>
    <w:rsid w:val="006A63A2"/>
    <w:rsid w:val="006A6BBF"/>
    <w:rsid w:val="006A7641"/>
    <w:rsid w:val="006A79F6"/>
    <w:rsid w:val="006B0705"/>
    <w:rsid w:val="006B0BB9"/>
    <w:rsid w:val="006B2464"/>
    <w:rsid w:val="006B5243"/>
    <w:rsid w:val="006B6C0B"/>
    <w:rsid w:val="006B767B"/>
    <w:rsid w:val="006B7C7C"/>
    <w:rsid w:val="006C1A9C"/>
    <w:rsid w:val="006C24BD"/>
    <w:rsid w:val="006C42A5"/>
    <w:rsid w:val="006C45BB"/>
    <w:rsid w:val="006C4B20"/>
    <w:rsid w:val="006C644E"/>
    <w:rsid w:val="006C6A75"/>
    <w:rsid w:val="006C76A9"/>
    <w:rsid w:val="006C7906"/>
    <w:rsid w:val="006D05FB"/>
    <w:rsid w:val="006D0878"/>
    <w:rsid w:val="006D15FB"/>
    <w:rsid w:val="006D16CB"/>
    <w:rsid w:val="006D1BC9"/>
    <w:rsid w:val="006D3212"/>
    <w:rsid w:val="006D34D6"/>
    <w:rsid w:val="006D356E"/>
    <w:rsid w:val="006D40C6"/>
    <w:rsid w:val="006D445B"/>
    <w:rsid w:val="006D4557"/>
    <w:rsid w:val="006D5170"/>
    <w:rsid w:val="006D5E88"/>
    <w:rsid w:val="006D613D"/>
    <w:rsid w:val="006D6DDB"/>
    <w:rsid w:val="006E0191"/>
    <w:rsid w:val="006E02A0"/>
    <w:rsid w:val="006E370D"/>
    <w:rsid w:val="006E4494"/>
    <w:rsid w:val="006E6142"/>
    <w:rsid w:val="006E7171"/>
    <w:rsid w:val="006F1A06"/>
    <w:rsid w:val="006F1E33"/>
    <w:rsid w:val="006F2BA6"/>
    <w:rsid w:val="006F34E5"/>
    <w:rsid w:val="006F442C"/>
    <w:rsid w:val="006F44A7"/>
    <w:rsid w:val="006F44D6"/>
    <w:rsid w:val="006F4FCC"/>
    <w:rsid w:val="006F54AD"/>
    <w:rsid w:val="006F6C33"/>
    <w:rsid w:val="00700253"/>
    <w:rsid w:val="00701473"/>
    <w:rsid w:val="007014F3"/>
    <w:rsid w:val="00701ED6"/>
    <w:rsid w:val="00702924"/>
    <w:rsid w:val="00702F8C"/>
    <w:rsid w:val="007038D5"/>
    <w:rsid w:val="0070478A"/>
    <w:rsid w:val="007047C7"/>
    <w:rsid w:val="00704965"/>
    <w:rsid w:val="00704F15"/>
    <w:rsid w:val="00704FF1"/>
    <w:rsid w:val="007057D9"/>
    <w:rsid w:val="00706458"/>
    <w:rsid w:val="00707389"/>
    <w:rsid w:val="00714CA4"/>
    <w:rsid w:val="007151C6"/>
    <w:rsid w:val="00717309"/>
    <w:rsid w:val="00717906"/>
    <w:rsid w:val="00717DD2"/>
    <w:rsid w:val="00721AD4"/>
    <w:rsid w:val="00722815"/>
    <w:rsid w:val="00723ED1"/>
    <w:rsid w:val="00724CC2"/>
    <w:rsid w:val="007266A8"/>
    <w:rsid w:val="00726F03"/>
    <w:rsid w:val="007274D4"/>
    <w:rsid w:val="0072768F"/>
    <w:rsid w:val="007279C8"/>
    <w:rsid w:val="00732063"/>
    <w:rsid w:val="00733E0C"/>
    <w:rsid w:val="00736559"/>
    <w:rsid w:val="007367AB"/>
    <w:rsid w:val="0073781A"/>
    <w:rsid w:val="007401F8"/>
    <w:rsid w:val="00740871"/>
    <w:rsid w:val="007415C0"/>
    <w:rsid w:val="0074161D"/>
    <w:rsid w:val="00741D40"/>
    <w:rsid w:val="00742C62"/>
    <w:rsid w:val="00743136"/>
    <w:rsid w:val="00743290"/>
    <w:rsid w:val="007441F2"/>
    <w:rsid w:val="00744426"/>
    <w:rsid w:val="00745BC4"/>
    <w:rsid w:val="00746364"/>
    <w:rsid w:val="007463E0"/>
    <w:rsid w:val="00746BD6"/>
    <w:rsid w:val="00750F1C"/>
    <w:rsid w:val="00751760"/>
    <w:rsid w:val="00752520"/>
    <w:rsid w:val="00752E28"/>
    <w:rsid w:val="007544DE"/>
    <w:rsid w:val="007554D9"/>
    <w:rsid w:val="007556B2"/>
    <w:rsid w:val="00755FE0"/>
    <w:rsid w:val="007564EB"/>
    <w:rsid w:val="00757C19"/>
    <w:rsid w:val="0076082B"/>
    <w:rsid w:val="00760B9F"/>
    <w:rsid w:val="00760ED0"/>
    <w:rsid w:val="00761035"/>
    <w:rsid w:val="007616CF"/>
    <w:rsid w:val="00762BF2"/>
    <w:rsid w:val="00762DC9"/>
    <w:rsid w:val="00763F31"/>
    <w:rsid w:val="00764FD0"/>
    <w:rsid w:val="00766322"/>
    <w:rsid w:val="00766B4D"/>
    <w:rsid w:val="00767445"/>
    <w:rsid w:val="00767927"/>
    <w:rsid w:val="00770412"/>
    <w:rsid w:val="0077176A"/>
    <w:rsid w:val="00772894"/>
    <w:rsid w:val="007731BD"/>
    <w:rsid w:val="00773725"/>
    <w:rsid w:val="007743BA"/>
    <w:rsid w:val="00775936"/>
    <w:rsid w:val="00775B23"/>
    <w:rsid w:val="00777302"/>
    <w:rsid w:val="007776DF"/>
    <w:rsid w:val="007777D8"/>
    <w:rsid w:val="00777862"/>
    <w:rsid w:val="00777C07"/>
    <w:rsid w:val="007804DE"/>
    <w:rsid w:val="00780578"/>
    <w:rsid w:val="00780F77"/>
    <w:rsid w:val="00781AA4"/>
    <w:rsid w:val="007835F0"/>
    <w:rsid w:val="00783837"/>
    <w:rsid w:val="00784A29"/>
    <w:rsid w:val="00785418"/>
    <w:rsid w:val="00785AC7"/>
    <w:rsid w:val="0078606F"/>
    <w:rsid w:val="0078687E"/>
    <w:rsid w:val="00786A0D"/>
    <w:rsid w:val="00786F20"/>
    <w:rsid w:val="00786F77"/>
    <w:rsid w:val="00787C01"/>
    <w:rsid w:val="00792F95"/>
    <w:rsid w:val="0079437D"/>
    <w:rsid w:val="00794EC5"/>
    <w:rsid w:val="00794F1C"/>
    <w:rsid w:val="0079681F"/>
    <w:rsid w:val="007970AC"/>
    <w:rsid w:val="00797142"/>
    <w:rsid w:val="007A0690"/>
    <w:rsid w:val="007A35BA"/>
    <w:rsid w:val="007A46A3"/>
    <w:rsid w:val="007A5060"/>
    <w:rsid w:val="007A6435"/>
    <w:rsid w:val="007A711E"/>
    <w:rsid w:val="007A7451"/>
    <w:rsid w:val="007A764F"/>
    <w:rsid w:val="007A7EA4"/>
    <w:rsid w:val="007B03BA"/>
    <w:rsid w:val="007B042D"/>
    <w:rsid w:val="007B1B1D"/>
    <w:rsid w:val="007B38B5"/>
    <w:rsid w:val="007B3966"/>
    <w:rsid w:val="007B41BA"/>
    <w:rsid w:val="007B49A4"/>
    <w:rsid w:val="007B4B74"/>
    <w:rsid w:val="007B52A7"/>
    <w:rsid w:val="007B64CE"/>
    <w:rsid w:val="007C0D8D"/>
    <w:rsid w:val="007C18A6"/>
    <w:rsid w:val="007C2C86"/>
    <w:rsid w:val="007C2CFA"/>
    <w:rsid w:val="007C32DF"/>
    <w:rsid w:val="007C343D"/>
    <w:rsid w:val="007C37BF"/>
    <w:rsid w:val="007C47BA"/>
    <w:rsid w:val="007C5A67"/>
    <w:rsid w:val="007C6341"/>
    <w:rsid w:val="007C6D53"/>
    <w:rsid w:val="007D060D"/>
    <w:rsid w:val="007D14A4"/>
    <w:rsid w:val="007D1ABE"/>
    <w:rsid w:val="007D29C1"/>
    <w:rsid w:val="007D681D"/>
    <w:rsid w:val="007D6BF4"/>
    <w:rsid w:val="007D7789"/>
    <w:rsid w:val="007E0AA8"/>
    <w:rsid w:val="007E11CA"/>
    <w:rsid w:val="007E12D1"/>
    <w:rsid w:val="007E173D"/>
    <w:rsid w:val="007E1766"/>
    <w:rsid w:val="007E17B5"/>
    <w:rsid w:val="007E31AB"/>
    <w:rsid w:val="007E410E"/>
    <w:rsid w:val="007E41C1"/>
    <w:rsid w:val="007E471B"/>
    <w:rsid w:val="007E60ED"/>
    <w:rsid w:val="007E6693"/>
    <w:rsid w:val="007E6CFE"/>
    <w:rsid w:val="007E70D7"/>
    <w:rsid w:val="007E7618"/>
    <w:rsid w:val="007F182F"/>
    <w:rsid w:val="007F1B3B"/>
    <w:rsid w:val="007F1DF4"/>
    <w:rsid w:val="007F272B"/>
    <w:rsid w:val="007F4790"/>
    <w:rsid w:val="007F4B0B"/>
    <w:rsid w:val="007F55BF"/>
    <w:rsid w:val="007F6A63"/>
    <w:rsid w:val="007F6D6A"/>
    <w:rsid w:val="007F7C45"/>
    <w:rsid w:val="007F7F8D"/>
    <w:rsid w:val="008004C4"/>
    <w:rsid w:val="008009D3"/>
    <w:rsid w:val="00800D37"/>
    <w:rsid w:val="0080350C"/>
    <w:rsid w:val="00804305"/>
    <w:rsid w:val="008048E1"/>
    <w:rsid w:val="008049E0"/>
    <w:rsid w:val="00805312"/>
    <w:rsid w:val="008065D4"/>
    <w:rsid w:val="00811391"/>
    <w:rsid w:val="00811936"/>
    <w:rsid w:val="008119CA"/>
    <w:rsid w:val="00811DC0"/>
    <w:rsid w:val="00812CC2"/>
    <w:rsid w:val="0081383F"/>
    <w:rsid w:val="0082013B"/>
    <w:rsid w:val="00821578"/>
    <w:rsid w:val="00821760"/>
    <w:rsid w:val="00821B9E"/>
    <w:rsid w:val="00822DCF"/>
    <w:rsid w:val="008231CC"/>
    <w:rsid w:val="00823BF8"/>
    <w:rsid w:val="00823EC7"/>
    <w:rsid w:val="00824103"/>
    <w:rsid w:val="008250B2"/>
    <w:rsid w:val="00825EEF"/>
    <w:rsid w:val="00825F9C"/>
    <w:rsid w:val="008261DB"/>
    <w:rsid w:val="008326D6"/>
    <w:rsid w:val="00832F44"/>
    <w:rsid w:val="00834B72"/>
    <w:rsid w:val="00835022"/>
    <w:rsid w:val="00835CA4"/>
    <w:rsid w:val="008368A1"/>
    <w:rsid w:val="00836A26"/>
    <w:rsid w:val="008379D4"/>
    <w:rsid w:val="0084138F"/>
    <w:rsid w:val="00841576"/>
    <w:rsid w:val="008449C4"/>
    <w:rsid w:val="00845363"/>
    <w:rsid w:val="0084663B"/>
    <w:rsid w:val="00847106"/>
    <w:rsid w:val="00850235"/>
    <w:rsid w:val="008505C5"/>
    <w:rsid w:val="00850E9B"/>
    <w:rsid w:val="008517AF"/>
    <w:rsid w:val="00852168"/>
    <w:rsid w:val="00852CC6"/>
    <w:rsid w:val="00853009"/>
    <w:rsid w:val="00853126"/>
    <w:rsid w:val="00853BA7"/>
    <w:rsid w:val="00854BA1"/>
    <w:rsid w:val="00855B94"/>
    <w:rsid w:val="00855F6C"/>
    <w:rsid w:val="00856762"/>
    <w:rsid w:val="00860529"/>
    <w:rsid w:val="00861435"/>
    <w:rsid w:val="00861779"/>
    <w:rsid w:val="0086219C"/>
    <w:rsid w:val="008625E8"/>
    <w:rsid w:val="00863207"/>
    <w:rsid w:val="00865936"/>
    <w:rsid w:val="00865E16"/>
    <w:rsid w:val="00865F07"/>
    <w:rsid w:val="0086688C"/>
    <w:rsid w:val="008675F9"/>
    <w:rsid w:val="008706B1"/>
    <w:rsid w:val="00870C1E"/>
    <w:rsid w:val="00870FBD"/>
    <w:rsid w:val="00874059"/>
    <w:rsid w:val="0087416A"/>
    <w:rsid w:val="0087540A"/>
    <w:rsid w:val="0087589B"/>
    <w:rsid w:val="008763F2"/>
    <w:rsid w:val="00877484"/>
    <w:rsid w:val="0087751C"/>
    <w:rsid w:val="00880CC5"/>
    <w:rsid w:val="00880D6B"/>
    <w:rsid w:val="008818C0"/>
    <w:rsid w:val="008820BF"/>
    <w:rsid w:val="008829C3"/>
    <w:rsid w:val="00882A1C"/>
    <w:rsid w:val="00884E4D"/>
    <w:rsid w:val="0088599C"/>
    <w:rsid w:val="0088695F"/>
    <w:rsid w:val="0088703C"/>
    <w:rsid w:val="00887E9F"/>
    <w:rsid w:val="0089028B"/>
    <w:rsid w:val="00890747"/>
    <w:rsid w:val="00891D93"/>
    <w:rsid w:val="0089263A"/>
    <w:rsid w:val="008927C4"/>
    <w:rsid w:val="00893340"/>
    <w:rsid w:val="00894397"/>
    <w:rsid w:val="00894499"/>
    <w:rsid w:val="00895795"/>
    <w:rsid w:val="00895DB6"/>
    <w:rsid w:val="008A1E83"/>
    <w:rsid w:val="008A26B5"/>
    <w:rsid w:val="008A4079"/>
    <w:rsid w:val="008A67CA"/>
    <w:rsid w:val="008A6AD7"/>
    <w:rsid w:val="008B020B"/>
    <w:rsid w:val="008B0451"/>
    <w:rsid w:val="008B067C"/>
    <w:rsid w:val="008B0761"/>
    <w:rsid w:val="008B1471"/>
    <w:rsid w:val="008B1894"/>
    <w:rsid w:val="008B190D"/>
    <w:rsid w:val="008B3D00"/>
    <w:rsid w:val="008B44FC"/>
    <w:rsid w:val="008B4BC5"/>
    <w:rsid w:val="008B543A"/>
    <w:rsid w:val="008B580D"/>
    <w:rsid w:val="008B60BD"/>
    <w:rsid w:val="008B7730"/>
    <w:rsid w:val="008C01AA"/>
    <w:rsid w:val="008C063C"/>
    <w:rsid w:val="008C099F"/>
    <w:rsid w:val="008C0A28"/>
    <w:rsid w:val="008C17E9"/>
    <w:rsid w:val="008C349B"/>
    <w:rsid w:val="008C539E"/>
    <w:rsid w:val="008C5789"/>
    <w:rsid w:val="008C57D8"/>
    <w:rsid w:val="008C5C68"/>
    <w:rsid w:val="008C6415"/>
    <w:rsid w:val="008C66A4"/>
    <w:rsid w:val="008C7666"/>
    <w:rsid w:val="008C7E03"/>
    <w:rsid w:val="008D14B7"/>
    <w:rsid w:val="008D28AE"/>
    <w:rsid w:val="008D2C4F"/>
    <w:rsid w:val="008D3510"/>
    <w:rsid w:val="008D42BE"/>
    <w:rsid w:val="008D4537"/>
    <w:rsid w:val="008D466A"/>
    <w:rsid w:val="008D5080"/>
    <w:rsid w:val="008D56A3"/>
    <w:rsid w:val="008D5936"/>
    <w:rsid w:val="008D5BBC"/>
    <w:rsid w:val="008D62C9"/>
    <w:rsid w:val="008D68F3"/>
    <w:rsid w:val="008E1564"/>
    <w:rsid w:val="008E22D9"/>
    <w:rsid w:val="008E2A1C"/>
    <w:rsid w:val="008E3678"/>
    <w:rsid w:val="008E3989"/>
    <w:rsid w:val="008E431C"/>
    <w:rsid w:val="008E46F2"/>
    <w:rsid w:val="008E6C13"/>
    <w:rsid w:val="008E7167"/>
    <w:rsid w:val="008E7463"/>
    <w:rsid w:val="008E75CB"/>
    <w:rsid w:val="008E7B86"/>
    <w:rsid w:val="008F2CFA"/>
    <w:rsid w:val="008F5D7B"/>
    <w:rsid w:val="008F6AB9"/>
    <w:rsid w:val="008F6D6E"/>
    <w:rsid w:val="008F7900"/>
    <w:rsid w:val="009007F4"/>
    <w:rsid w:val="00901EA9"/>
    <w:rsid w:val="00902673"/>
    <w:rsid w:val="00903D26"/>
    <w:rsid w:val="00903FD8"/>
    <w:rsid w:val="00904658"/>
    <w:rsid w:val="00906227"/>
    <w:rsid w:val="00906E48"/>
    <w:rsid w:val="0090705A"/>
    <w:rsid w:val="00907DC8"/>
    <w:rsid w:val="00912D5A"/>
    <w:rsid w:val="00913029"/>
    <w:rsid w:val="00913AFB"/>
    <w:rsid w:val="0091447B"/>
    <w:rsid w:val="00914F0D"/>
    <w:rsid w:val="00915C18"/>
    <w:rsid w:val="0091756E"/>
    <w:rsid w:val="00917A50"/>
    <w:rsid w:val="00920692"/>
    <w:rsid w:val="00920F87"/>
    <w:rsid w:val="0092274E"/>
    <w:rsid w:val="0092330E"/>
    <w:rsid w:val="009241EB"/>
    <w:rsid w:val="00924738"/>
    <w:rsid w:val="00925005"/>
    <w:rsid w:val="009250AC"/>
    <w:rsid w:val="00925C64"/>
    <w:rsid w:val="00925F27"/>
    <w:rsid w:val="00926AF5"/>
    <w:rsid w:val="009272EB"/>
    <w:rsid w:val="0093071F"/>
    <w:rsid w:val="00931141"/>
    <w:rsid w:val="00931EA8"/>
    <w:rsid w:val="00932C42"/>
    <w:rsid w:val="00934026"/>
    <w:rsid w:val="00934089"/>
    <w:rsid w:val="009375B4"/>
    <w:rsid w:val="00940417"/>
    <w:rsid w:val="00941A4C"/>
    <w:rsid w:val="00941FAA"/>
    <w:rsid w:val="0094257B"/>
    <w:rsid w:val="00942584"/>
    <w:rsid w:val="00943025"/>
    <w:rsid w:val="00944AB5"/>
    <w:rsid w:val="009459A0"/>
    <w:rsid w:val="009459EA"/>
    <w:rsid w:val="00945DCD"/>
    <w:rsid w:val="00951888"/>
    <w:rsid w:val="00951C4D"/>
    <w:rsid w:val="00951F45"/>
    <w:rsid w:val="00953D23"/>
    <w:rsid w:val="00954D2B"/>
    <w:rsid w:val="00955069"/>
    <w:rsid w:val="009560A9"/>
    <w:rsid w:val="009570EE"/>
    <w:rsid w:val="0095779A"/>
    <w:rsid w:val="00957A1B"/>
    <w:rsid w:val="00960DFD"/>
    <w:rsid w:val="009626A1"/>
    <w:rsid w:val="009634DD"/>
    <w:rsid w:val="00963C8E"/>
    <w:rsid w:val="0096446C"/>
    <w:rsid w:val="009660AE"/>
    <w:rsid w:val="009669E0"/>
    <w:rsid w:val="00970092"/>
    <w:rsid w:val="0097026D"/>
    <w:rsid w:val="009706D2"/>
    <w:rsid w:val="00970CB8"/>
    <w:rsid w:val="00971756"/>
    <w:rsid w:val="00973A8D"/>
    <w:rsid w:val="009741F5"/>
    <w:rsid w:val="00977A94"/>
    <w:rsid w:val="00981127"/>
    <w:rsid w:val="009811CF"/>
    <w:rsid w:val="009815EB"/>
    <w:rsid w:val="00982734"/>
    <w:rsid w:val="00986203"/>
    <w:rsid w:val="00986E1A"/>
    <w:rsid w:val="00993BBE"/>
    <w:rsid w:val="009945AF"/>
    <w:rsid w:val="009955AE"/>
    <w:rsid w:val="0099560A"/>
    <w:rsid w:val="009A2737"/>
    <w:rsid w:val="009A29BB"/>
    <w:rsid w:val="009A5FFA"/>
    <w:rsid w:val="009A665D"/>
    <w:rsid w:val="009A67F8"/>
    <w:rsid w:val="009B0E53"/>
    <w:rsid w:val="009B140F"/>
    <w:rsid w:val="009B1A1C"/>
    <w:rsid w:val="009B3DDF"/>
    <w:rsid w:val="009B428C"/>
    <w:rsid w:val="009B4E00"/>
    <w:rsid w:val="009B5409"/>
    <w:rsid w:val="009C367E"/>
    <w:rsid w:val="009C3B7B"/>
    <w:rsid w:val="009C6D32"/>
    <w:rsid w:val="009C7403"/>
    <w:rsid w:val="009C7D58"/>
    <w:rsid w:val="009C7FFC"/>
    <w:rsid w:val="009D13B1"/>
    <w:rsid w:val="009D1A62"/>
    <w:rsid w:val="009D2A84"/>
    <w:rsid w:val="009D392F"/>
    <w:rsid w:val="009D3A82"/>
    <w:rsid w:val="009D5106"/>
    <w:rsid w:val="009D60CD"/>
    <w:rsid w:val="009D7ADD"/>
    <w:rsid w:val="009E200B"/>
    <w:rsid w:val="009E2364"/>
    <w:rsid w:val="009E2E41"/>
    <w:rsid w:val="009E3515"/>
    <w:rsid w:val="009E63A0"/>
    <w:rsid w:val="009E7E66"/>
    <w:rsid w:val="009F08CB"/>
    <w:rsid w:val="009F0A6D"/>
    <w:rsid w:val="009F1769"/>
    <w:rsid w:val="009F2394"/>
    <w:rsid w:val="009F2E00"/>
    <w:rsid w:val="009F482D"/>
    <w:rsid w:val="009F6A97"/>
    <w:rsid w:val="009F6F84"/>
    <w:rsid w:val="009F7B4B"/>
    <w:rsid w:val="00A00AD9"/>
    <w:rsid w:val="00A00DF6"/>
    <w:rsid w:val="00A01F37"/>
    <w:rsid w:val="00A02888"/>
    <w:rsid w:val="00A029ED"/>
    <w:rsid w:val="00A04BCC"/>
    <w:rsid w:val="00A066F7"/>
    <w:rsid w:val="00A06CFC"/>
    <w:rsid w:val="00A06FBE"/>
    <w:rsid w:val="00A106F8"/>
    <w:rsid w:val="00A1222C"/>
    <w:rsid w:val="00A125FD"/>
    <w:rsid w:val="00A131D0"/>
    <w:rsid w:val="00A16F10"/>
    <w:rsid w:val="00A16F32"/>
    <w:rsid w:val="00A176A2"/>
    <w:rsid w:val="00A17C23"/>
    <w:rsid w:val="00A209F8"/>
    <w:rsid w:val="00A20EA2"/>
    <w:rsid w:val="00A2337E"/>
    <w:rsid w:val="00A241BF"/>
    <w:rsid w:val="00A25135"/>
    <w:rsid w:val="00A254E5"/>
    <w:rsid w:val="00A2691F"/>
    <w:rsid w:val="00A27191"/>
    <w:rsid w:val="00A275F9"/>
    <w:rsid w:val="00A3063E"/>
    <w:rsid w:val="00A309AD"/>
    <w:rsid w:val="00A31A30"/>
    <w:rsid w:val="00A31F69"/>
    <w:rsid w:val="00A327D8"/>
    <w:rsid w:val="00A32EA6"/>
    <w:rsid w:val="00A331F9"/>
    <w:rsid w:val="00A3348F"/>
    <w:rsid w:val="00A34AA6"/>
    <w:rsid w:val="00A3598A"/>
    <w:rsid w:val="00A35B1C"/>
    <w:rsid w:val="00A35E95"/>
    <w:rsid w:val="00A37304"/>
    <w:rsid w:val="00A4003D"/>
    <w:rsid w:val="00A40267"/>
    <w:rsid w:val="00A40800"/>
    <w:rsid w:val="00A4188E"/>
    <w:rsid w:val="00A41A92"/>
    <w:rsid w:val="00A4392C"/>
    <w:rsid w:val="00A44068"/>
    <w:rsid w:val="00A44957"/>
    <w:rsid w:val="00A4737E"/>
    <w:rsid w:val="00A47A32"/>
    <w:rsid w:val="00A50C32"/>
    <w:rsid w:val="00A537B4"/>
    <w:rsid w:val="00A547EE"/>
    <w:rsid w:val="00A555D0"/>
    <w:rsid w:val="00A55BC2"/>
    <w:rsid w:val="00A60000"/>
    <w:rsid w:val="00A60A15"/>
    <w:rsid w:val="00A61EE9"/>
    <w:rsid w:val="00A62DA8"/>
    <w:rsid w:val="00A62EDC"/>
    <w:rsid w:val="00A638D2"/>
    <w:rsid w:val="00A64267"/>
    <w:rsid w:val="00A64C05"/>
    <w:rsid w:val="00A663D1"/>
    <w:rsid w:val="00A66826"/>
    <w:rsid w:val="00A70BD9"/>
    <w:rsid w:val="00A70D32"/>
    <w:rsid w:val="00A71064"/>
    <w:rsid w:val="00A714C7"/>
    <w:rsid w:val="00A715EC"/>
    <w:rsid w:val="00A73C94"/>
    <w:rsid w:val="00A73EEC"/>
    <w:rsid w:val="00A75210"/>
    <w:rsid w:val="00A75E2E"/>
    <w:rsid w:val="00A77B19"/>
    <w:rsid w:val="00A77B3B"/>
    <w:rsid w:val="00A77EDB"/>
    <w:rsid w:val="00A80444"/>
    <w:rsid w:val="00A82128"/>
    <w:rsid w:val="00A8258F"/>
    <w:rsid w:val="00A8292B"/>
    <w:rsid w:val="00A8308A"/>
    <w:rsid w:val="00A8449C"/>
    <w:rsid w:val="00A84B38"/>
    <w:rsid w:val="00A85C03"/>
    <w:rsid w:val="00A85E1E"/>
    <w:rsid w:val="00A86410"/>
    <w:rsid w:val="00A87003"/>
    <w:rsid w:val="00A9015F"/>
    <w:rsid w:val="00A91DE9"/>
    <w:rsid w:val="00A92970"/>
    <w:rsid w:val="00A95A0B"/>
    <w:rsid w:val="00A96191"/>
    <w:rsid w:val="00A9734B"/>
    <w:rsid w:val="00A977AE"/>
    <w:rsid w:val="00A97F37"/>
    <w:rsid w:val="00AA0E2C"/>
    <w:rsid w:val="00AA0E62"/>
    <w:rsid w:val="00AA1AC4"/>
    <w:rsid w:val="00AA286D"/>
    <w:rsid w:val="00AA3277"/>
    <w:rsid w:val="00AA51B2"/>
    <w:rsid w:val="00AA5647"/>
    <w:rsid w:val="00AA66AB"/>
    <w:rsid w:val="00AA6ACC"/>
    <w:rsid w:val="00AA7B5C"/>
    <w:rsid w:val="00AB0A7A"/>
    <w:rsid w:val="00AB4C7E"/>
    <w:rsid w:val="00AB4D5B"/>
    <w:rsid w:val="00AB4DD5"/>
    <w:rsid w:val="00AB64A1"/>
    <w:rsid w:val="00AB6AE4"/>
    <w:rsid w:val="00AB6E65"/>
    <w:rsid w:val="00AB6FD3"/>
    <w:rsid w:val="00AB6FEB"/>
    <w:rsid w:val="00AB76F3"/>
    <w:rsid w:val="00AB7F30"/>
    <w:rsid w:val="00AC1A6C"/>
    <w:rsid w:val="00AC2A2D"/>
    <w:rsid w:val="00AC3AEA"/>
    <w:rsid w:val="00AC3EFA"/>
    <w:rsid w:val="00AC3F6B"/>
    <w:rsid w:val="00AC4310"/>
    <w:rsid w:val="00AC471B"/>
    <w:rsid w:val="00AC4B42"/>
    <w:rsid w:val="00AC5C8E"/>
    <w:rsid w:val="00AC6165"/>
    <w:rsid w:val="00AC6815"/>
    <w:rsid w:val="00AC6BE4"/>
    <w:rsid w:val="00AD0333"/>
    <w:rsid w:val="00AD0604"/>
    <w:rsid w:val="00AD0806"/>
    <w:rsid w:val="00AD1018"/>
    <w:rsid w:val="00AD45FD"/>
    <w:rsid w:val="00AD4D42"/>
    <w:rsid w:val="00AD5260"/>
    <w:rsid w:val="00AD6A2B"/>
    <w:rsid w:val="00AE0477"/>
    <w:rsid w:val="00AE34A1"/>
    <w:rsid w:val="00AE37DB"/>
    <w:rsid w:val="00AE3D1C"/>
    <w:rsid w:val="00AE42E0"/>
    <w:rsid w:val="00AE4339"/>
    <w:rsid w:val="00AE4628"/>
    <w:rsid w:val="00AE5EBC"/>
    <w:rsid w:val="00AE6DC9"/>
    <w:rsid w:val="00AE77CB"/>
    <w:rsid w:val="00AF0BC7"/>
    <w:rsid w:val="00AF2000"/>
    <w:rsid w:val="00AF355C"/>
    <w:rsid w:val="00AF6C9B"/>
    <w:rsid w:val="00AF7FD7"/>
    <w:rsid w:val="00AF7FDA"/>
    <w:rsid w:val="00B00B4B"/>
    <w:rsid w:val="00B00B7D"/>
    <w:rsid w:val="00B027A8"/>
    <w:rsid w:val="00B0786F"/>
    <w:rsid w:val="00B07C23"/>
    <w:rsid w:val="00B1016B"/>
    <w:rsid w:val="00B10173"/>
    <w:rsid w:val="00B110B5"/>
    <w:rsid w:val="00B116C3"/>
    <w:rsid w:val="00B117F1"/>
    <w:rsid w:val="00B11E98"/>
    <w:rsid w:val="00B12245"/>
    <w:rsid w:val="00B15676"/>
    <w:rsid w:val="00B15A24"/>
    <w:rsid w:val="00B17CF9"/>
    <w:rsid w:val="00B22459"/>
    <w:rsid w:val="00B23361"/>
    <w:rsid w:val="00B23CDF"/>
    <w:rsid w:val="00B2411C"/>
    <w:rsid w:val="00B246C8"/>
    <w:rsid w:val="00B246D1"/>
    <w:rsid w:val="00B2472D"/>
    <w:rsid w:val="00B26198"/>
    <w:rsid w:val="00B26AC9"/>
    <w:rsid w:val="00B2762F"/>
    <w:rsid w:val="00B300EE"/>
    <w:rsid w:val="00B30A84"/>
    <w:rsid w:val="00B30D29"/>
    <w:rsid w:val="00B30DF5"/>
    <w:rsid w:val="00B3145B"/>
    <w:rsid w:val="00B32058"/>
    <w:rsid w:val="00B32767"/>
    <w:rsid w:val="00B32AD9"/>
    <w:rsid w:val="00B33414"/>
    <w:rsid w:val="00B3380D"/>
    <w:rsid w:val="00B33AE4"/>
    <w:rsid w:val="00B341D8"/>
    <w:rsid w:val="00B34A1B"/>
    <w:rsid w:val="00B36053"/>
    <w:rsid w:val="00B36852"/>
    <w:rsid w:val="00B36EDA"/>
    <w:rsid w:val="00B41271"/>
    <w:rsid w:val="00B421C1"/>
    <w:rsid w:val="00B42609"/>
    <w:rsid w:val="00B42E9D"/>
    <w:rsid w:val="00B44216"/>
    <w:rsid w:val="00B46176"/>
    <w:rsid w:val="00B46F3D"/>
    <w:rsid w:val="00B50B6D"/>
    <w:rsid w:val="00B50FDD"/>
    <w:rsid w:val="00B5161E"/>
    <w:rsid w:val="00B51762"/>
    <w:rsid w:val="00B5229D"/>
    <w:rsid w:val="00B52A8D"/>
    <w:rsid w:val="00B52B3C"/>
    <w:rsid w:val="00B53460"/>
    <w:rsid w:val="00B5410E"/>
    <w:rsid w:val="00B55352"/>
    <w:rsid w:val="00B56C9B"/>
    <w:rsid w:val="00B56E38"/>
    <w:rsid w:val="00B56EF4"/>
    <w:rsid w:val="00B57284"/>
    <w:rsid w:val="00B60819"/>
    <w:rsid w:val="00B64886"/>
    <w:rsid w:val="00B657A6"/>
    <w:rsid w:val="00B658AF"/>
    <w:rsid w:val="00B66168"/>
    <w:rsid w:val="00B662AB"/>
    <w:rsid w:val="00B71365"/>
    <w:rsid w:val="00B7140A"/>
    <w:rsid w:val="00B72222"/>
    <w:rsid w:val="00B7255A"/>
    <w:rsid w:val="00B72601"/>
    <w:rsid w:val="00B72E0A"/>
    <w:rsid w:val="00B73B97"/>
    <w:rsid w:val="00B74789"/>
    <w:rsid w:val="00B749A2"/>
    <w:rsid w:val="00B74B30"/>
    <w:rsid w:val="00B74B7B"/>
    <w:rsid w:val="00B75710"/>
    <w:rsid w:val="00B767AB"/>
    <w:rsid w:val="00B77031"/>
    <w:rsid w:val="00B777CB"/>
    <w:rsid w:val="00B77A91"/>
    <w:rsid w:val="00B77D63"/>
    <w:rsid w:val="00B812AB"/>
    <w:rsid w:val="00B82DB0"/>
    <w:rsid w:val="00B833BB"/>
    <w:rsid w:val="00B844E1"/>
    <w:rsid w:val="00B84AF5"/>
    <w:rsid w:val="00B84BB8"/>
    <w:rsid w:val="00B85F54"/>
    <w:rsid w:val="00B8706C"/>
    <w:rsid w:val="00B91098"/>
    <w:rsid w:val="00B915CF"/>
    <w:rsid w:val="00B91A7A"/>
    <w:rsid w:val="00B91F62"/>
    <w:rsid w:val="00B92061"/>
    <w:rsid w:val="00B927AC"/>
    <w:rsid w:val="00B92858"/>
    <w:rsid w:val="00B92C27"/>
    <w:rsid w:val="00B92CF6"/>
    <w:rsid w:val="00B93A7E"/>
    <w:rsid w:val="00B94414"/>
    <w:rsid w:val="00B95496"/>
    <w:rsid w:val="00B95B21"/>
    <w:rsid w:val="00B97347"/>
    <w:rsid w:val="00BA0C31"/>
    <w:rsid w:val="00BA2137"/>
    <w:rsid w:val="00BA294E"/>
    <w:rsid w:val="00BA4034"/>
    <w:rsid w:val="00BA4AC9"/>
    <w:rsid w:val="00BA57C4"/>
    <w:rsid w:val="00BA60F7"/>
    <w:rsid w:val="00BA6213"/>
    <w:rsid w:val="00BA7744"/>
    <w:rsid w:val="00BB03BD"/>
    <w:rsid w:val="00BB09A5"/>
    <w:rsid w:val="00BB0ACF"/>
    <w:rsid w:val="00BB1BBE"/>
    <w:rsid w:val="00BB44B0"/>
    <w:rsid w:val="00BB65F3"/>
    <w:rsid w:val="00BB68B7"/>
    <w:rsid w:val="00BB6EDF"/>
    <w:rsid w:val="00BB6FC6"/>
    <w:rsid w:val="00BB6FD9"/>
    <w:rsid w:val="00BB7DFC"/>
    <w:rsid w:val="00BC01E5"/>
    <w:rsid w:val="00BC24FC"/>
    <w:rsid w:val="00BC4828"/>
    <w:rsid w:val="00BC5A4A"/>
    <w:rsid w:val="00BC6105"/>
    <w:rsid w:val="00BC6DC9"/>
    <w:rsid w:val="00BC6F71"/>
    <w:rsid w:val="00BD095F"/>
    <w:rsid w:val="00BD6191"/>
    <w:rsid w:val="00BD6798"/>
    <w:rsid w:val="00BE00F0"/>
    <w:rsid w:val="00BE037D"/>
    <w:rsid w:val="00BE0969"/>
    <w:rsid w:val="00BE1D1C"/>
    <w:rsid w:val="00BE2726"/>
    <w:rsid w:val="00BE30F3"/>
    <w:rsid w:val="00BE44F2"/>
    <w:rsid w:val="00BE47C4"/>
    <w:rsid w:val="00BE58F2"/>
    <w:rsid w:val="00BE650F"/>
    <w:rsid w:val="00BE7BFB"/>
    <w:rsid w:val="00BF0396"/>
    <w:rsid w:val="00BF07A0"/>
    <w:rsid w:val="00BF106D"/>
    <w:rsid w:val="00BF131B"/>
    <w:rsid w:val="00BF2C1C"/>
    <w:rsid w:val="00BF3687"/>
    <w:rsid w:val="00BF3D22"/>
    <w:rsid w:val="00BF644D"/>
    <w:rsid w:val="00BF71EB"/>
    <w:rsid w:val="00BF7AAA"/>
    <w:rsid w:val="00C00C72"/>
    <w:rsid w:val="00C0110B"/>
    <w:rsid w:val="00C01E93"/>
    <w:rsid w:val="00C03B1D"/>
    <w:rsid w:val="00C06442"/>
    <w:rsid w:val="00C069E4"/>
    <w:rsid w:val="00C06AF6"/>
    <w:rsid w:val="00C10566"/>
    <w:rsid w:val="00C121E1"/>
    <w:rsid w:val="00C129A4"/>
    <w:rsid w:val="00C13F9B"/>
    <w:rsid w:val="00C14F04"/>
    <w:rsid w:val="00C14F65"/>
    <w:rsid w:val="00C15783"/>
    <w:rsid w:val="00C1653C"/>
    <w:rsid w:val="00C16A39"/>
    <w:rsid w:val="00C20A7F"/>
    <w:rsid w:val="00C2194A"/>
    <w:rsid w:val="00C2326E"/>
    <w:rsid w:val="00C23E02"/>
    <w:rsid w:val="00C2498D"/>
    <w:rsid w:val="00C2654C"/>
    <w:rsid w:val="00C26C2D"/>
    <w:rsid w:val="00C26EB0"/>
    <w:rsid w:val="00C31D44"/>
    <w:rsid w:val="00C31F1A"/>
    <w:rsid w:val="00C329A3"/>
    <w:rsid w:val="00C33B4D"/>
    <w:rsid w:val="00C33CAE"/>
    <w:rsid w:val="00C3416E"/>
    <w:rsid w:val="00C34A49"/>
    <w:rsid w:val="00C367F0"/>
    <w:rsid w:val="00C36C0D"/>
    <w:rsid w:val="00C370D1"/>
    <w:rsid w:val="00C37351"/>
    <w:rsid w:val="00C40256"/>
    <w:rsid w:val="00C4307B"/>
    <w:rsid w:val="00C430A6"/>
    <w:rsid w:val="00C43765"/>
    <w:rsid w:val="00C442CD"/>
    <w:rsid w:val="00C45E73"/>
    <w:rsid w:val="00C46A25"/>
    <w:rsid w:val="00C46D98"/>
    <w:rsid w:val="00C50F92"/>
    <w:rsid w:val="00C52038"/>
    <w:rsid w:val="00C52E0B"/>
    <w:rsid w:val="00C53768"/>
    <w:rsid w:val="00C540CA"/>
    <w:rsid w:val="00C545D8"/>
    <w:rsid w:val="00C54EFB"/>
    <w:rsid w:val="00C55134"/>
    <w:rsid w:val="00C557BE"/>
    <w:rsid w:val="00C57E88"/>
    <w:rsid w:val="00C60E86"/>
    <w:rsid w:val="00C62350"/>
    <w:rsid w:val="00C64A47"/>
    <w:rsid w:val="00C72411"/>
    <w:rsid w:val="00C72A16"/>
    <w:rsid w:val="00C73056"/>
    <w:rsid w:val="00C730BA"/>
    <w:rsid w:val="00C75BA5"/>
    <w:rsid w:val="00C76FB8"/>
    <w:rsid w:val="00C7733A"/>
    <w:rsid w:val="00C7736C"/>
    <w:rsid w:val="00C77946"/>
    <w:rsid w:val="00C77A91"/>
    <w:rsid w:val="00C81A14"/>
    <w:rsid w:val="00C83616"/>
    <w:rsid w:val="00C863A7"/>
    <w:rsid w:val="00C86FBF"/>
    <w:rsid w:val="00C87CA6"/>
    <w:rsid w:val="00C87FB7"/>
    <w:rsid w:val="00C9000E"/>
    <w:rsid w:val="00C93D27"/>
    <w:rsid w:val="00C94320"/>
    <w:rsid w:val="00C9640D"/>
    <w:rsid w:val="00C97995"/>
    <w:rsid w:val="00CA26E7"/>
    <w:rsid w:val="00CA2823"/>
    <w:rsid w:val="00CA2CA0"/>
    <w:rsid w:val="00CA4EB6"/>
    <w:rsid w:val="00CA5F91"/>
    <w:rsid w:val="00CB15B9"/>
    <w:rsid w:val="00CB2849"/>
    <w:rsid w:val="00CB357B"/>
    <w:rsid w:val="00CB4B51"/>
    <w:rsid w:val="00CB65F2"/>
    <w:rsid w:val="00CB6781"/>
    <w:rsid w:val="00CB7D0D"/>
    <w:rsid w:val="00CB7F96"/>
    <w:rsid w:val="00CC0141"/>
    <w:rsid w:val="00CC0251"/>
    <w:rsid w:val="00CC0FA3"/>
    <w:rsid w:val="00CC1D11"/>
    <w:rsid w:val="00CC2EA6"/>
    <w:rsid w:val="00CC336A"/>
    <w:rsid w:val="00CC3433"/>
    <w:rsid w:val="00CC5394"/>
    <w:rsid w:val="00CC6A67"/>
    <w:rsid w:val="00CC7C71"/>
    <w:rsid w:val="00CD006E"/>
    <w:rsid w:val="00CD013D"/>
    <w:rsid w:val="00CD0EE2"/>
    <w:rsid w:val="00CD13A0"/>
    <w:rsid w:val="00CD2830"/>
    <w:rsid w:val="00CD3C90"/>
    <w:rsid w:val="00CD4661"/>
    <w:rsid w:val="00CD4C7C"/>
    <w:rsid w:val="00CD6977"/>
    <w:rsid w:val="00CD711C"/>
    <w:rsid w:val="00CD71B7"/>
    <w:rsid w:val="00CD7BC3"/>
    <w:rsid w:val="00CD7F13"/>
    <w:rsid w:val="00CD7FA3"/>
    <w:rsid w:val="00CE0ED6"/>
    <w:rsid w:val="00CE13CF"/>
    <w:rsid w:val="00CE27B7"/>
    <w:rsid w:val="00CE3253"/>
    <w:rsid w:val="00CE6001"/>
    <w:rsid w:val="00CE681A"/>
    <w:rsid w:val="00CE6FA5"/>
    <w:rsid w:val="00CE7392"/>
    <w:rsid w:val="00CF1B85"/>
    <w:rsid w:val="00CF220F"/>
    <w:rsid w:val="00CF2666"/>
    <w:rsid w:val="00CF2BCE"/>
    <w:rsid w:val="00CF462F"/>
    <w:rsid w:val="00CF498C"/>
    <w:rsid w:val="00CF594C"/>
    <w:rsid w:val="00CF5A0B"/>
    <w:rsid w:val="00CF662D"/>
    <w:rsid w:val="00CF6FF6"/>
    <w:rsid w:val="00D01C80"/>
    <w:rsid w:val="00D02892"/>
    <w:rsid w:val="00D036BD"/>
    <w:rsid w:val="00D04851"/>
    <w:rsid w:val="00D057F1"/>
    <w:rsid w:val="00D07796"/>
    <w:rsid w:val="00D07B72"/>
    <w:rsid w:val="00D07C20"/>
    <w:rsid w:val="00D1011C"/>
    <w:rsid w:val="00D108EB"/>
    <w:rsid w:val="00D12290"/>
    <w:rsid w:val="00D14F77"/>
    <w:rsid w:val="00D15D99"/>
    <w:rsid w:val="00D16129"/>
    <w:rsid w:val="00D1706F"/>
    <w:rsid w:val="00D174A7"/>
    <w:rsid w:val="00D20956"/>
    <w:rsid w:val="00D2269E"/>
    <w:rsid w:val="00D228CD"/>
    <w:rsid w:val="00D23A7D"/>
    <w:rsid w:val="00D24399"/>
    <w:rsid w:val="00D25019"/>
    <w:rsid w:val="00D2638E"/>
    <w:rsid w:val="00D26D46"/>
    <w:rsid w:val="00D27257"/>
    <w:rsid w:val="00D27892"/>
    <w:rsid w:val="00D30043"/>
    <w:rsid w:val="00D30DF8"/>
    <w:rsid w:val="00D312E5"/>
    <w:rsid w:val="00D321DF"/>
    <w:rsid w:val="00D3252E"/>
    <w:rsid w:val="00D37AD7"/>
    <w:rsid w:val="00D405BB"/>
    <w:rsid w:val="00D41BA3"/>
    <w:rsid w:val="00D41D14"/>
    <w:rsid w:val="00D42813"/>
    <w:rsid w:val="00D43B73"/>
    <w:rsid w:val="00D44501"/>
    <w:rsid w:val="00D44CDF"/>
    <w:rsid w:val="00D45FF2"/>
    <w:rsid w:val="00D47548"/>
    <w:rsid w:val="00D47957"/>
    <w:rsid w:val="00D501F1"/>
    <w:rsid w:val="00D50F51"/>
    <w:rsid w:val="00D51197"/>
    <w:rsid w:val="00D5195E"/>
    <w:rsid w:val="00D523BA"/>
    <w:rsid w:val="00D5296C"/>
    <w:rsid w:val="00D52E8F"/>
    <w:rsid w:val="00D55096"/>
    <w:rsid w:val="00D55DB9"/>
    <w:rsid w:val="00D56E9B"/>
    <w:rsid w:val="00D57369"/>
    <w:rsid w:val="00D5768F"/>
    <w:rsid w:val="00D63205"/>
    <w:rsid w:val="00D64504"/>
    <w:rsid w:val="00D65A53"/>
    <w:rsid w:val="00D65E98"/>
    <w:rsid w:val="00D664FB"/>
    <w:rsid w:val="00D67A04"/>
    <w:rsid w:val="00D7009F"/>
    <w:rsid w:val="00D71054"/>
    <w:rsid w:val="00D71C15"/>
    <w:rsid w:val="00D73ACD"/>
    <w:rsid w:val="00D74E7E"/>
    <w:rsid w:val="00D754E4"/>
    <w:rsid w:val="00D76756"/>
    <w:rsid w:val="00D77794"/>
    <w:rsid w:val="00D80D81"/>
    <w:rsid w:val="00D81147"/>
    <w:rsid w:val="00D81C8C"/>
    <w:rsid w:val="00D82F13"/>
    <w:rsid w:val="00D83086"/>
    <w:rsid w:val="00D834E9"/>
    <w:rsid w:val="00D83BD5"/>
    <w:rsid w:val="00D83D98"/>
    <w:rsid w:val="00D84C8E"/>
    <w:rsid w:val="00D84D41"/>
    <w:rsid w:val="00D852D3"/>
    <w:rsid w:val="00D8575B"/>
    <w:rsid w:val="00D8584F"/>
    <w:rsid w:val="00D8634B"/>
    <w:rsid w:val="00D86388"/>
    <w:rsid w:val="00D86B1E"/>
    <w:rsid w:val="00D87408"/>
    <w:rsid w:val="00D908B1"/>
    <w:rsid w:val="00D90B74"/>
    <w:rsid w:val="00D91F27"/>
    <w:rsid w:val="00D92045"/>
    <w:rsid w:val="00D93DE9"/>
    <w:rsid w:val="00D947C1"/>
    <w:rsid w:val="00D9499B"/>
    <w:rsid w:val="00D94E4C"/>
    <w:rsid w:val="00D95450"/>
    <w:rsid w:val="00D9671A"/>
    <w:rsid w:val="00DA0346"/>
    <w:rsid w:val="00DA120E"/>
    <w:rsid w:val="00DA1531"/>
    <w:rsid w:val="00DA19D1"/>
    <w:rsid w:val="00DA22C7"/>
    <w:rsid w:val="00DA257D"/>
    <w:rsid w:val="00DA2AD7"/>
    <w:rsid w:val="00DA2E7C"/>
    <w:rsid w:val="00DA3972"/>
    <w:rsid w:val="00DA42EF"/>
    <w:rsid w:val="00DA4A95"/>
    <w:rsid w:val="00DA4C88"/>
    <w:rsid w:val="00DA515E"/>
    <w:rsid w:val="00DA7592"/>
    <w:rsid w:val="00DA778A"/>
    <w:rsid w:val="00DB0BBE"/>
    <w:rsid w:val="00DB0D45"/>
    <w:rsid w:val="00DB0E19"/>
    <w:rsid w:val="00DB0FB7"/>
    <w:rsid w:val="00DB1A0B"/>
    <w:rsid w:val="00DB1C6B"/>
    <w:rsid w:val="00DB26D9"/>
    <w:rsid w:val="00DB2B4B"/>
    <w:rsid w:val="00DB33F0"/>
    <w:rsid w:val="00DB428B"/>
    <w:rsid w:val="00DB5766"/>
    <w:rsid w:val="00DB5B4B"/>
    <w:rsid w:val="00DB7558"/>
    <w:rsid w:val="00DC067B"/>
    <w:rsid w:val="00DC1603"/>
    <w:rsid w:val="00DC2235"/>
    <w:rsid w:val="00DC47B3"/>
    <w:rsid w:val="00DC5C5E"/>
    <w:rsid w:val="00DC6C4F"/>
    <w:rsid w:val="00DC7C51"/>
    <w:rsid w:val="00DD1CBD"/>
    <w:rsid w:val="00DD314A"/>
    <w:rsid w:val="00DD3793"/>
    <w:rsid w:val="00DD3CFC"/>
    <w:rsid w:val="00DD3F78"/>
    <w:rsid w:val="00DD4870"/>
    <w:rsid w:val="00DD4D2F"/>
    <w:rsid w:val="00DD67F6"/>
    <w:rsid w:val="00DD6927"/>
    <w:rsid w:val="00DD7E6C"/>
    <w:rsid w:val="00DE0758"/>
    <w:rsid w:val="00DE0CC8"/>
    <w:rsid w:val="00DE168A"/>
    <w:rsid w:val="00DE1935"/>
    <w:rsid w:val="00DE2A4C"/>
    <w:rsid w:val="00DE36A2"/>
    <w:rsid w:val="00DE6FD4"/>
    <w:rsid w:val="00DF05B0"/>
    <w:rsid w:val="00DF0EBF"/>
    <w:rsid w:val="00DF1056"/>
    <w:rsid w:val="00DF1696"/>
    <w:rsid w:val="00DF2058"/>
    <w:rsid w:val="00DF21FB"/>
    <w:rsid w:val="00DF269F"/>
    <w:rsid w:val="00DF2791"/>
    <w:rsid w:val="00DF2A7B"/>
    <w:rsid w:val="00DF3057"/>
    <w:rsid w:val="00DF63B0"/>
    <w:rsid w:val="00DF687A"/>
    <w:rsid w:val="00DF6AAC"/>
    <w:rsid w:val="00DF759B"/>
    <w:rsid w:val="00E0093B"/>
    <w:rsid w:val="00E018CE"/>
    <w:rsid w:val="00E01AED"/>
    <w:rsid w:val="00E033D3"/>
    <w:rsid w:val="00E0370D"/>
    <w:rsid w:val="00E039EE"/>
    <w:rsid w:val="00E03DF7"/>
    <w:rsid w:val="00E0405A"/>
    <w:rsid w:val="00E043DB"/>
    <w:rsid w:val="00E047B8"/>
    <w:rsid w:val="00E04820"/>
    <w:rsid w:val="00E05B15"/>
    <w:rsid w:val="00E05CB2"/>
    <w:rsid w:val="00E05FA1"/>
    <w:rsid w:val="00E06278"/>
    <w:rsid w:val="00E070C7"/>
    <w:rsid w:val="00E076E1"/>
    <w:rsid w:val="00E11441"/>
    <w:rsid w:val="00E1220C"/>
    <w:rsid w:val="00E125EF"/>
    <w:rsid w:val="00E12906"/>
    <w:rsid w:val="00E13157"/>
    <w:rsid w:val="00E131FD"/>
    <w:rsid w:val="00E13357"/>
    <w:rsid w:val="00E13765"/>
    <w:rsid w:val="00E14890"/>
    <w:rsid w:val="00E14A31"/>
    <w:rsid w:val="00E14A98"/>
    <w:rsid w:val="00E14BFF"/>
    <w:rsid w:val="00E15C9D"/>
    <w:rsid w:val="00E16767"/>
    <w:rsid w:val="00E1733D"/>
    <w:rsid w:val="00E17535"/>
    <w:rsid w:val="00E17A43"/>
    <w:rsid w:val="00E200CE"/>
    <w:rsid w:val="00E20702"/>
    <w:rsid w:val="00E21E63"/>
    <w:rsid w:val="00E22D20"/>
    <w:rsid w:val="00E26023"/>
    <w:rsid w:val="00E27110"/>
    <w:rsid w:val="00E30D6F"/>
    <w:rsid w:val="00E32D3D"/>
    <w:rsid w:val="00E32EA9"/>
    <w:rsid w:val="00E3301E"/>
    <w:rsid w:val="00E33A0D"/>
    <w:rsid w:val="00E41F5A"/>
    <w:rsid w:val="00E4290C"/>
    <w:rsid w:val="00E43375"/>
    <w:rsid w:val="00E447D4"/>
    <w:rsid w:val="00E45313"/>
    <w:rsid w:val="00E45A33"/>
    <w:rsid w:val="00E46D86"/>
    <w:rsid w:val="00E47B33"/>
    <w:rsid w:val="00E50AFD"/>
    <w:rsid w:val="00E51728"/>
    <w:rsid w:val="00E51D11"/>
    <w:rsid w:val="00E52592"/>
    <w:rsid w:val="00E542F5"/>
    <w:rsid w:val="00E5478A"/>
    <w:rsid w:val="00E55E9A"/>
    <w:rsid w:val="00E57605"/>
    <w:rsid w:val="00E57AC1"/>
    <w:rsid w:val="00E57E1D"/>
    <w:rsid w:val="00E61432"/>
    <w:rsid w:val="00E62BC1"/>
    <w:rsid w:val="00E62E99"/>
    <w:rsid w:val="00E63165"/>
    <w:rsid w:val="00E63893"/>
    <w:rsid w:val="00E641E8"/>
    <w:rsid w:val="00E65E9F"/>
    <w:rsid w:val="00E65EE8"/>
    <w:rsid w:val="00E70C66"/>
    <w:rsid w:val="00E7355C"/>
    <w:rsid w:val="00E7368C"/>
    <w:rsid w:val="00E73A41"/>
    <w:rsid w:val="00E73F50"/>
    <w:rsid w:val="00E7406D"/>
    <w:rsid w:val="00E7433B"/>
    <w:rsid w:val="00E751A1"/>
    <w:rsid w:val="00E7647B"/>
    <w:rsid w:val="00E77191"/>
    <w:rsid w:val="00E8045B"/>
    <w:rsid w:val="00E82CFC"/>
    <w:rsid w:val="00E82D28"/>
    <w:rsid w:val="00E870DD"/>
    <w:rsid w:val="00E913AC"/>
    <w:rsid w:val="00E916AB"/>
    <w:rsid w:val="00E947D6"/>
    <w:rsid w:val="00E949C8"/>
    <w:rsid w:val="00E97633"/>
    <w:rsid w:val="00EA1DA4"/>
    <w:rsid w:val="00EA1E7C"/>
    <w:rsid w:val="00EA335E"/>
    <w:rsid w:val="00EA3AC2"/>
    <w:rsid w:val="00EA4C09"/>
    <w:rsid w:val="00EA56DB"/>
    <w:rsid w:val="00EA61BF"/>
    <w:rsid w:val="00EB10EF"/>
    <w:rsid w:val="00EB2FF4"/>
    <w:rsid w:val="00EB3590"/>
    <w:rsid w:val="00EB37BE"/>
    <w:rsid w:val="00EB592B"/>
    <w:rsid w:val="00EB6449"/>
    <w:rsid w:val="00EC2EC9"/>
    <w:rsid w:val="00EC4A75"/>
    <w:rsid w:val="00EC5182"/>
    <w:rsid w:val="00EC5B55"/>
    <w:rsid w:val="00EC72BC"/>
    <w:rsid w:val="00EC75FB"/>
    <w:rsid w:val="00EC7F6B"/>
    <w:rsid w:val="00ED3B44"/>
    <w:rsid w:val="00ED4860"/>
    <w:rsid w:val="00ED4A28"/>
    <w:rsid w:val="00ED56FB"/>
    <w:rsid w:val="00ED6F62"/>
    <w:rsid w:val="00ED7292"/>
    <w:rsid w:val="00EE0462"/>
    <w:rsid w:val="00EE060E"/>
    <w:rsid w:val="00EE083E"/>
    <w:rsid w:val="00EE1C73"/>
    <w:rsid w:val="00EE414D"/>
    <w:rsid w:val="00EE4290"/>
    <w:rsid w:val="00EE4605"/>
    <w:rsid w:val="00EE4C54"/>
    <w:rsid w:val="00EE6DC6"/>
    <w:rsid w:val="00EE6E4E"/>
    <w:rsid w:val="00EE75E7"/>
    <w:rsid w:val="00EE7C4E"/>
    <w:rsid w:val="00EF0870"/>
    <w:rsid w:val="00EF1ED8"/>
    <w:rsid w:val="00EF2A39"/>
    <w:rsid w:val="00EF41FD"/>
    <w:rsid w:val="00EF4816"/>
    <w:rsid w:val="00EF5A3A"/>
    <w:rsid w:val="00EF5C00"/>
    <w:rsid w:val="00EF5FBF"/>
    <w:rsid w:val="00EF7F37"/>
    <w:rsid w:val="00EF7FDF"/>
    <w:rsid w:val="00F00169"/>
    <w:rsid w:val="00F015B5"/>
    <w:rsid w:val="00F0182A"/>
    <w:rsid w:val="00F02104"/>
    <w:rsid w:val="00F0284A"/>
    <w:rsid w:val="00F035C6"/>
    <w:rsid w:val="00F04F85"/>
    <w:rsid w:val="00F07575"/>
    <w:rsid w:val="00F0761D"/>
    <w:rsid w:val="00F10D95"/>
    <w:rsid w:val="00F10DDB"/>
    <w:rsid w:val="00F113FF"/>
    <w:rsid w:val="00F11643"/>
    <w:rsid w:val="00F11C33"/>
    <w:rsid w:val="00F1349C"/>
    <w:rsid w:val="00F13D51"/>
    <w:rsid w:val="00F15B68"/>
    <w:rsid w:val="00F20B0A"/>
    <w:rsid w:val="00F20EC2"/>
    <w:rsid w:val="00F224DF"/>
    <w:rsid w:val="00F22BB4"/>
    <w:rsid w:val="00F2353B"/>
    <w:rsid w:val="00F24335"/>
    <w:rsid w:val="00F2599A"/>
    <w:rsid w:val="00F27526"/>
    <w:rsid w:val="00F27645"/>
    <w:rsid w:val="00F30A82"/>
    <w:rsid w:val="00F30CD3"/>
    <w:rsid w:val="00F3274C"/>
    <w:rsid w:val="00F33704"/>
    <w:rsid w:val="00F365DF"/>
    <w:rsid w:val="00F41C0E"/>
    <w:rsid w:val="00F44EDD"/>
    <w:rsid w:val="00F4503E"/>
    <w:rsid w:val="00F45A55"/>
    <w:rsid w:val="00F46CA8"/>
    <w:rsid w:val="00F46FD4"/>
    <w:rsid w:val="00F50037"/>
    <w:rsid w:val="00F506AB"/>
    <w:rsid w:val="00F50715"/>
    <w:rsid w:val="00F50EFA"/>
    <w:rsid w:val="00F526C8"/>
    <w:rsid w:val="00F526D4"/>
    <w:rsid w:val="00F60DA8"/>
    <w:rsid w:val="00F62C8C"/>
    <w:rsid w:val="00F63AE4"/>
    <w:rsid w:val="00F647F4"/>
    <w:rsid w:val="00F65C78"/>
    <w:rsid w:val="00F67164"/>
    <w:rsid w:val="00F67684"/>
    <w:rsid w:val="00F70434"/>
    <w:rsid w:val="00F70604"/>
    <w:rsid w:val="00F70665"/>
    <w:rsid w:val="00F70C33"/>
    <w:rsid w:val="00F722A1"/>
    <w:rsid w:val="00F725BB"/>
    <w:rsid w:val="00F73E40"/>
    <w:rsid w:val="00F75AD0"/>
    <w:rsid w:val="00F76075"/>
    <w:rsid w:val="00F76BBF"/>
    <w:rsid w:val="00F8122B"/>
    <w:rsid w:val="00F812C9"/>
    <w:rsid w:val="00F81D0F"/>
    <w:rsid w:val="00F82390"/>
    <w:rsid w:val="00F8246D"/>
    <w:rsid w:val="00F828F0"/>
    <w:rsid w:val="00F8368A"/>
    <w:rsid w:val="00F839CB"/>
    <w:rsid w:val="00F83E28"/>
    <w:rsid w:val="00F84089"/>
    <w:rsid w:val="00F84555"/>
    <w:rsid w:val="00F845ED"/>
    <w:rsid w:val="00F84774"/>
    <w:rsid w:val="00F857B4"/>
    <w:rsid w:val="00F85BC7"/>
    <w:rsid w:val="00F864C0"/>
    <w:rsid w:val="00F9087D"/>
    <w:rsid w:val="00F9184D"/>
    <w:rsid w:val="00F947D9"/>
    <w:rsid w:val="00F95853"/>
    <w:rsid w:val="00F96623"/>
    <w:rsid w:val="00F9750B"/>
    <w:rsid w:val="00FA1B54"/>
    <w:rsid w:val="00FA1E8B"/>
    <w:rsid w:val="00FA298E"/>
    <w:rsid w:val="00FA40F0"/>
    <w:rsid w:val="00FA4ACB"/>
    <w:rsid w:val="00FA5EBE"/>
    <w:rsid w:val="00FA6800"/>
    <w:rsid w:val="00FB0105"/>
    <w:rsid w:val="00FB042B"/>
    <w:rsid w:val="00FB060C"/>
    <w:rsid w:val="00FB0AB3"/>
    <w:rsid w:val="00FB0E77"/>
    <w:rsid w:val="00FB35A2"/>
    <w:rsid w:val="00FB3B30"/>
    <w:rsid w:val="00FB3BF6"/>
    <w:rsid w:val="00FB4464"/>
    <w:rsid w:val="00FB49ED"/>
    <w:rsid w:val="00FB6263"/>
    <w:rsid w:val="00FB74AC"/>
    <w:rsid w:val="00FC117D"/>
    <w:rsid w:val="00FC1EB4"/>
    <w:rsid w:val="00FC35ED"/>
    <w:rsid w:val="00FC45E9"/>
    <w:rsid w:val="00FC4E65"/>
    <w:rsid w:val="00FC6D98"/>
    <w:rsid w:val="00FD2274"/>
    <w:rsid w:val="00FD370C"/>
    <w:rsid w:val="00FD3CAA"/>
    <w:rsid w:val="00FD3FE4"/>
    <w:rsid w:val="00FD4490"/>
    <w:rsid w:val="00FD482D"/>
    <w:rsid w:val="00FE4477"/>
    <w:rsid w:val="00FE44E1"/>
    <w:rsid w:val="00FE4A5E"/>
    <w:rsid w:val="00FE4D79"/>
    <w:rsid w:val="00FE522F"/>
    <w:rsid w:val="00FE55A6"/>
    <w:rsid w:val="00FE5A4D"/>
    <w:rsid w:val="00FE5A94"/>
    <w:rsid w:val="00FE5CE8"/>
    <w:rsid w:val="00FE5E6D"/>
    <w:rsid w:val="00FE5EF9"/>
    <w:rsid w:val="00FE6DEF"/>
    <w:rsid w:val="00FF1F91"/>
    <w:rsid w:val="00FF2190"/>
    <w:rsid w:val="00FF21D3"/>
    <w:rsid w:val="00FF24BC"/>
    <w:rsid w:val="00FF2FAB"/>
    <w:rsid w:val="00FF31AE"/>
    <w:rsid w:val="00FF3C1F"/>
    <w:rsid w:val="00FF3D70"/>
    <w:rsid w:val="00FF40AB"/>
    <w:rsid w:val="00FF514E"/>
    <w:rsid w:val="00FF5575"/>
    <w:rsid w:val="00FF6324"/>
    <w:rsid w:val="00FF654A"/>
    <w:rsid w:val="00FF6F07"/>
    <w:rsid w:val="00FF7E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33473"/>
    <o:shapelayout v:ext="edit">
      <o:idmap v:ext="edit" data="1"/>
    </o:shapelayout>
  </w:shapeDefaults>
  <w:decimalSymbol w:val="."/>
  <w:listSeparator w:val=";"/>
  <w14:docId w14:val="00F7D739"/>
  <w15:docId w15:val="{97669ED8-FBFB-4FF4-8FD7-8302311E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Theme="minorHAnsi" w:hAnsi="Open Sans" w:cstheme="minorBidi"/>
        <w:color w:val="262626" w:themeColor="text1" w:themeTint="D9"/>
        <w:sz w:val="18"/>
        <w:szCs w:val="22"/>
        <w:lang w:val="en-US" w:eastAsia="en-US" w:bidi="en-US"/>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4886"/>
  </w:style>
  <w:style w:type="paragraph" w:styleId="1">
    <w:name w:val="heading 1"/>
    <w:basedOn w:val="a"/>
    <w:next w:val="a"/>
    <w:link w:val="1Char"/>
    <w:qFormat/>
    <w:rsid w:val="00B64886"/>
    <w:pPr>
      <w:keepNext/>
      <w:keepLines/>
      <w:spacing w:before="480" w:after="0"/>
      <w:jc w:val="center"/>
      <w:outlineLvl w:val="0"/>
    </w:pPr>
    <w:rPr>
      <w:rFonts w:ascii="Noto Sans Arabic Medium" w:eastAsiaTheme="majorEastAsia" w:hAnsi="Noto Sans Arabic Medium" w:cstheme="majorBidi"/>
      <w:b/>
      <w:bCs/>
      <w:color w:val="auto"/>
      <w:sz w:val="28"/>
      <w:szCs w:val="28"/>
    </w:rPr>
  </w:style>
  <w:style w:type="paragraph" w:styleId="2">
    <w:name w:val="heading 2"/>
    <w:basedOn w:val="a"/>
    <w:next w:val="a"/>
    <w:link w:val="2Char"/>
    <w:uiPriority w:val="9"/>
    <w:unhideWhenUsed/>
    <w:qFormat/>
    <w:rsid w:val="00077B4A"/>
    <w:pPr>
      <w:keepNext/>
      <w:keepLines/>
      <w:spacing w:before="200" w:after="0"/>
      <w:outlineLvl w:val="1"/>
    </w:pPr>
    <w:rPr>
      <w:rFonts w:asciiTheme="majorHAnsi" w:eastAsiaTheme="majorEastAsia" w:hAnsiTheme="majorHAnsi" w:cstheme="majorBidi"/>
      <w:b/>
      <w:bCs/>
      <w:color w:val="71BC3F" w:themeColor="accent1"/>
      <w:sz w:val="26"/>
      <w:szCs w:val="26"/>
    </w:rPr>
  </w:style>
  <w:style w:type="paragraph" w:styleId="3">
    <w:name w:val="heading 3"/>
    <w:basedOn w:val="a"/>
    <w:next w:val="a"/>
    <w:link w:val="3Char"/>
    <w:uiPriority w:val="9"/>
    <w:unhideWhenUsed/>
    <w:qFormat/>
    <w:rsid w:val="00077B4A"/>
    <w:pPr>
      <w:keepNext/>
      <w:keepLines/>
      <w:spacing w:before="200" w:after="0"/>
      <w:outlineLvl w:val="2"/>
    </w:pPr>
    <w:rPr>
      <w:rFonts w:asciiTheme="majorHAnsi" w:eastAsiaTheme="majorEastAsia" w:hAnsiTheme="majorHAnsi" w:cstheme="majorBidi"/>
      <w:b/>
      <w:bCs/>
      <w:color w:val="71BC3F" w:themeColor="accent1"/>
    </w:rPr>
  </w:style>
  <w:style w:type="paragraph" w:styleId="4">
    <w:name w:val="heading 4"/>
    <w:basedOn w:val="a"/>
    <w:next w:val="a"/>
    <w:link w:val="4Char"/>
    <w:uiPriority w:val="9"/>
    <w:unhideWhenUsed/>
    <w:qFormat/>
    <w:rsid w:val="00077B4A"/>
    <w:pPr>
      <w:keepNext/>
      <w:keepLines/>
      <w:spacing w:before="200" w:after="0"/>
      <w:outlineLvl w:val="3"/>
    </w:pPr>
    <w:rPr>
      <w:rFonts w:asciiTheme="majorHAnsi" w:eastAsiaTheme="majorEastAsia" w:hAnsiTheme="majorHAnsi" w:cstheme="majorBidi"/>
      <w:b/>
      <w:bCs/>
      <w:i/>
      <w:iCs/>
      <w:color w:val="71BC3F" w:themeColor="accent1"/>
    </w:rPr>
  </w:style>
  <w:style w:type="paragraph" w:styleId="5">
    <w:name w:val="heading 5"/>
    <w:basedOn w:val="a"/>
    <w:next w:val="a"/>
    <w:link w:val="5Char"/>
    <w:uiPriority w:val="9"/>
    <w:unhideWhenUsed/>
    <w:qFormat/>
    <w:rsid w:val="00077B4A"/>
    <w:pPr>
      <w:keepNext/>
      <w:keepLines/>
      <w:spacing w:before="200" w:after="0"/>
      <w:outlineLvl w:val="4"/>
    </w:pPr>
    <w:rPr>
      <w:rFonts w:asciiTheme="majorHAnsi" w:eastAsiaTheme="majorEastAsia" w:hAnsiTheme="majorHAnsi" w:cstheme="majorBidi"/>
      <w:color w:val="385D1F" w:themeColor="accent1" w:themeShade="7F"/>
    </w:rPr>
  </w:style>
  <w:style w:type="paragraph" w:styleId="6">
    <w:name w:val="heading 6"/>
    <w:basedOn w:val="a"/>
    <w:next w:val="a"/>
    <w:link w:val="6Char"/>
    <w:uiPriority w:val="9"/>
    <w:semiHidden/>
    <w:unhideWhenUsed/>
    <w:qFormat/>
    <w:rsid w:val="00077B4A"/>
    <w:pPr>
      <w:keepNext/>
      <w:keepLines/>
      <w:spacing w:before="200" w:after="0"/>
      <w:outlineLvl w:val="5"/>
    </w:pPr>
    <w:rPr>
      <w:rFonts w:asciiTheme="majorHAnsi" w:eastAsiaTheme="majorEastAsia" w:hAnsiTheme="majorHAnsi" w:cstheme="majorBidi"/>
      <w:i/>
      <w:iCs/>
      <w:color w:val="385D1F" w:themeColor="accent1" w:themeShade="7F"/>
    </w:rPr>
  </w:style>
  <w:style w:type="paragraph" w:styleId="7">
    <w:name w:val="heading 7"/>
    <w:basedOn w:val="a"/>
    <w:next w:val="a"/>
    <w:link w:val="7Char"/>
    <w:uiPriority w:val="9"/>
    <w:semiHidden/>
    <w:unhideWhenUsed/>
    <w:qFormat/>
    <w:rsid w:val="00077B4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077B4A"/>
    <w:pPr>
      <w:keepNext/>
      <w:keepLines/>
      <w:spacing w:before="200" w:after="0"/>
      <w:outlineLvl w:val="7"/>
    </w:pPr>
    <w:rPr>
      <w:rFonts w:asciiTheme="majorHAnsi" w:eastAsiaTheme="majorEastAsia" w:hAnsiTheme="majorHAnsi" w:cstheme="majorBidi"/>
      <w:color w:val="71BC3F" w:themeColor="accent1"/>
      <w:szCs w:val="20"/>
    </w:rPr>
  </w:style>
  <w:style w:type="paragraph" w:styleId="9">
    <w:name w:val="heading 9"/>
    <w:basedOn w:val="a"/>
    <w:next w:val="a"/>
    <w:link w:val="9Char"/>
    <w:uiPriority w:val="9"/>
    <w:semiHidden/>
    <w:unhideWhenUsed/>
    <w:qFormat/>
    <w:rsid w:val="00077B4A"/>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unhideWhenUsed/>
    <w:rsid w:val="00E870DD"/>
    <w:pPr>
      <w:spacing w:before="3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4">
    <w:name w:val="Placeholder Text"/>
    <w:basedOn w:val="a0"/>
    <w:uiPriority w:val="99"/>
    <w:semiHidden/>
    <w:rsid w:val="00226621"/>
    <w:rPr>
      <w:color w:val="808080"/>
    </w:rPr>
  </w:style>
  <w:style w:type="character" w:styleId="Hyperlink">
    <w:name w:val="Hyperlink"/>
    <w:basedOn w:val="a0"/>
    <w:uiPriority w:val="99"/>
    <w:unhideWhenUsed/>
    <w:rsid w:val="00555DAB"/>
    <w:rPr>
      <w:color w:val="EE7B08" w:themeColor="hyperlink"/>
      <w:u w:val="single"/>
    </w:rPr>
  </w:style>
  <w:style w:type="character" w:customStyle="1" w:styleId="1Char">
    <w:name w:val="العنوان 1 Char"/>
    <w:basedOn w:val="a0"/>
    <w:link w:val="1"/>
    <w:rsid w:val="00B64886"/>
    <w:rPr>
      <w:rFonts w:ascii="Noto Sans Arabic Medium" w:eastAsiaTheme="majorEastAsia" w:hAnsi="Noto Sans Arabic Medium" w:cstheme="majorBidi"/>
      <w:b/>
      <w:bCs/>
      <w:color w:val="auto"/>
      <w:sz w:val="28"/>
      <w:szCs w:val="28"/>
    </w:rPr>
  </w:style>
  <w:style w:type="paragraph" w:styleId="a5">
    <w:name w:val="Quote"/>
    <w:basedOn w:val="a"/>
    <w:next w:val="a"/>
    <w:link w:val="Char"/>
    <w:uiPriority w:val="29"/>
    <w:qFormat/>
    <w:rsid w:val="00077B4A"/>
    <w:rPr>
      <w:i/>
      <w:iCs/>
      <w:color w:val="000000" w:themeColor="text1"/>
    </w:rPr>
  </w:style>
  <w:style w:type="character" w:customStyle="1" w:styleId="Char">
    <w:name w:val="اقتباس Char"/>
    <w:basedOn w:val="a0"/>
    <w:link w:val="a5"/>
    <w:uiPriority w:val="29"/>
    <w:rsid w:val="00077B4A"/>
    <w:rPr>
      <w:i/>
      <w:iCs/>
      <w:color w:val="000000" w:themeColor="text1"/>
    </w:rPr>
  </w:style>
  <w:style w:type="character" w:styleId="a6">
    <w:name w:val="Strong"/>
    <w:basedOn w:val="a0"/>
    <w:uiPriority w:val="22"/>
    <w:qFormat/>
    <w:rsid w:val="00077B4A"/>
    <w:rPr>
      <w:b/>
      <w:bCs/>
    </w:rPr>
  </w:style>
  <w:style w:type="paragraph" w:styleId="a7">
    <w:name w:val="Balloon Text"/>
    <w:basedOn w:val="a"/>
    <w:link w:val="Char0"/>
    <w:semiHidden/>
    <w:unhideWhenUsed/>
    <w:rsid w:val="0062127D"/>
    <w:pPr>
      <w:spacing w:after="0" w:line="240" w:lineRule="auto"/>
    </w:pPr>
    <w:rPr>
      <w:rFonts w:ascii="Tahoma" w:hAnsi="Tahoma" w:cs="Tahoma"/>
      <w:sz w:val="16"/>
      <w:szCs w:val="16"/>
    </w:rPr>
  </w:style>
  <w:style w:type="character" w:customStyle="1" w:styleId="Char0">
    <w:name w:val="نص في بالون Char"/>
    <w:basedOn w:val="a0"/>
    <w:link w:val="a7"/>
    <w:uiPriority w:val="99"/>
    <w:semiHidden/>
    <w:rsid w:val="0062127D"/>
    <w:rPr>
      <w:rFonts w:ascii="Tahoma" w:hAnsi="Tahoma" w:cs="Tahoma"/>
      <w:sz w:val="16"/>
      <w:szCs w:val="16"/>
    </w:rPr>
  </w:style>
  <w:style w:type="paragraph" w:styleId="a8">
    <w:name w:val="No Spacing"/>
    <w:link w:val="Char1"/>
    <w:uiPriority w:val="1"/>
    <w:qFormat/>
    <w:rsid w:val="00077B4A"/>
    <w:pPr>
      <w:spacing w:after="0" w:line="240" w:lineRule="auto"/>
    </w:pPr>
  </w:style>
  <w:style w:type="paragraph" w:styleId="a9">
    <w:name w:val="Subtitle"/>
    <w:basedOn w:val="a"/>
    <w:next w:val="a"/>
    <w:link w:val="Char2"/>
    <w:uiPriority w:val="11"/>
    <w:qFormat/>
    <w:rsid w:val="00077B4A"/>
    <w:pPr>
      <w:numPr>
        <w:ilvl w:val="1"/>
      </w:numPr>
    </w:pPr>
    <w:rPr>
      <w:rFonts w:asciiTheme="majorHAnsi" w:eastAsiaTheme="majorEastAsia" w:hAnsiTheme="majorHAnsi" w:cstheme="majorBidi"/>
      <w:i/>
      <w:iCs/>
      <w:color w:val="71BC3F" w:themeColor="accent1"/>
      <w:spacing w:val="15"/>
      <w:sz w:val="24"/>
      <w:szCs w:val="24"/>
    </w:rPr>
  </w:style>
  <w:style w:type="character" w:customStyle="1" w:styleId="Char2">
    <w:name w:val="عنوان فرعي Char"/>
    <w:basedOn w:val="a0"/>
    <w:link w:val="a9"/>
    <w:uiPriority w:val="11"/>
    <w:rsid w:val="00077B4A"/>
    <w:rPr>
      <w:rFonts w:asciiTheme="majorHAnsi" w:eastAsiaTheme="majorEastAsia" w:hAnsiTheme="majorHAnsi" w:cstheme="majorBidi"/>
      <w:i/>
      <w:iCs/>
      <w:color w:val="71BC3F" w:themeColor="accent1"/>
      <w:spacing w:val="15"/>
      <w:sz w:val="24"/>
      <w:szCs w:val="24"/>
    </w:rPr>
  </w:style>
  <w:style w:type="character" w:customStyle="1" w:styleId="2Char">
    <w:name w:val="عنوان 2 Char"/>
    <w:basedOn w:val="a0"/>
    <w:link w:val="2"/>
    <w:uiPriority w:val="9"/>
    <w:rsid w:val="00077B4A"/>
    <w:rPr>
      <w:rFonts w:asciiTheme="majorHAnsi" w:eastAsiaTheme="majorEastAsia" w:hAnsiTheme="majorHAnsi" w:cstheme="majorBidi"/>
      <w:b/>
      <w:bCs/>
      <w:color w:val="71BC3F" w:themeColor="accent1"/>
      <w:sz w:val="26"/>
      <w:szCs w:val="26"/>
    </w:rPr>
  </w:style>
  <w:style w:type="character" w:customStyle="1" w:styleId="3Char">
    <w:name w:val="عنوان 3 Char"/>
    <w:basedOn w:val="a0"/>
    <w:link w:val="3"/>
    <w:uiPriority w:val="9"/>
    <w:rsid w:val="00077B4A"/>
    <w:rPr>
      <w:rFonts w:asciiTheme="majorHAnsi" w:eastAsiaTheme="majorEastAsia" w:hAnsiTheme="majorHAnsi" w:cstheme="majorBidi"/>
      <w:b/>
      <w:bCs/>
      <w:color w:val="71BC3F" w:themeColor="accent1"/>
    </w:rPr>
  </w:style>
  <w:style w:type="character" w:customStyle="1" w:styleId="4Char">
    <w:name w:val="عنوان 4 Char"/>
    <w:basedOn w:val="a0"/>
    <w:link w:val="4"/>
    <w:uiPriority w:val="9"/>
    <w:rsid w:val="00077B4A"/>
    <w:rPr>
      <w:rFonts w:asciiTheme="majorHAnsi" w:eastAsiaTheme="majorEastAsia" w:hAnsiTheme="majorHAnsi" w:cstheme="majorBidi"/>
      <w:b/>
      <w:bCs/>
      <w:i/>
      <w:iCs/>
      <w:color w:val="71BC3F" w:themeColor="accent1"/>
    </w:rPr>
  </w:style>
  <w:style w:type="character" w:customStyle="1" w:styleId="5Char">
    <w:name w:val="عنوان 5 Char"/>
    <w:basedOn w:val="a0"/>
    <w:link w:val="5"/>
    <w:uiPriority w:val="9"/>
    <w:rsid w:val="00077B4A"/>
    <w:rPr>
      <w:rFonts w:asciiTheme="majorHAnsi" w:eastAsiaTheme="majorEastAsia" w:hAnsiTheme="majorHAnsi" w:cstheme="majorBidi"/>
      <w:color w:val="385D1F" w:themeColor="accent1" w:themeShade="7F"/>
    </w:rPr>
  </w:style>
  <w:style w:type="character" w:customStyle="1" w:styleId="6Char">
    <w:name w:val="عنوان 6 Char"/>
    <w:basedOn w:val="a0"/>
    <w:link w:val="6"/>
    <w:uiPriority w:val="9"/>
    <w:rsid w:val="00077B4A"/>
    <w:rPr>
      <w:rFonts w:asciiTheme="majorHAnsi" w:eastAsiaTheme="majorEastAsia" w:hAnsiTheme="majorHAnsi" w:cstheme="majorBidi"/>
      <w:i/>
      <w:iCs/>
      <w:color w:val="385D1F" w:themeColor="accent1" w:themeShade="7F"/>
    </w:rPr>
  </w:style>
  <w:style w:type="character" w:customStyle="1" w:styleId="7Char">
    <w:name w:val="عنوان 7 Char"/>
    <w:basedOn w:val="a0"/>
    <w:link w:val="7"/>
    <w:uiPriority w:val="9"/>
    <w:rsid w:val="00077B4A"/>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rsid w:val="00077B4A"/>
    <w:rPr>
      <w:rFonts w:asciiTheme="majorHAnsi" w:eastAsiaTheme="majorEastAsia" w:hAnsiTheme="majorHAnsi" w:cstheme="majorBidi"/>
      <w:color w:val="71BC3F" w:themeColor="accent1"/>
      <w:sz w:val="20"/>
      <w:szCs w:val="20"/>
    </w:rPr>
  </w:style>
  <w:style w:type="character" w:customStyle="1" w:styleId="9Char">
    <w:name w:val="عنوان 9 Char"/>
    <w:basedOn w:val="a0"/>
    <w:link w:val="9"/>
    <w:uiPriority w:val="9"/>
    <w:rsid w:val="00077B4A"/>
    <w:rPr>
      <w:rFonts w:asciiTheme="majorHAnsi" w:eastAsiaTheme="majorEastAsia" w:hAnsiTheme="majorHAnsi" w:cstheme="majorBidi"/>
      <w:i/>
      <w:iCs/>
      <w:color w:val="404040" w:themeColor="text1" w:themeTint="BF"/>
      <w:sz w:val="20"/>
      <w:szCs w:val="20"/>
    </w:rPr>
  </w:style>
  <w:style w:type="paragraph" w:styleId="aa">
    <w:name w:val="Title"/>
    <w:basedOn w:val="a"/>
    <w:next w:val="a"/>
    <w:link w:val="Char3"/>
    <w:uiPriority w:val="10"/>
    <w:qFormat/>
    <w:rsid w:val="00077B4A"/>
    <w:pPr>
      <w:pBdr>
        <w:bottom w:val="single" w:sz="8" w:space="4" w:color="71BC3F" w:themeColor="accent1"/>
      </w:pBdr>
      <w:spacing w:after="300" w:line="240" w:lineRule="auto"/>
      <w:contextualSpacing/>
    </w:pPr>
    <w:rPr>
      <w:rFonts w:asciiTheme="majorHAnsi" w:eastAsiaTheme="majorEastAsia" w:hAnsiTheme="majorHAnsi" w:cstheme="majorBidi"/>
      <w:color w:val="33473C" w:themeColor="text2" w:themeShade="BF"/>
      <w:spacing w:val="5"/>
      <w:kern w:val="28"/>
      <w:sz w:val="52"/>
      <w:szCs w:val="52"/>
    </w:rPr>
  </w:style>
  <w:style w:type="character" w:customStyle="1" w:styleId="Char3">
    <w:name w:val="العنوان Char"/>
    <w:basedOn w:val="a0"/>
    <w:link w:val="aa"/>
    <w:uiPriority w:val="10"/>
    <w:rsid w:val="00077B4A"/>
    <w:rPr>
      <w:rFonts w:asciiTheme="majorHAnsi" w:eastAsiaTheme="majorEastAsia" w:hAnsiTheme="majorHAnsi" w:cstheme="majorBidi"/>
      <w:color w:val="33473C" w:themeColor="text2" w:themeShade="BF"/>
      <w:spacing w:val="5"/>
      <w:kern w:val="28"/>
      <w:sz w:val="52"/>
      <w:szCs w:val="52"/>
    </w:rPr>
  </w:style>
  <w:style w:type="character" w:styleId="ab">
    <w:name w:val="Emphasis"/>
    <w:basedOn w:val="a0"/>
    <w:uiPriority w:val="20"/>
    <w:qFormat/>
    <w:rsid w:val="00077B4A"/>
    <w:rPr>
      <w:i/>
      <w:iCs/>
    </w:rPr>
  </w:style>
  <w:style w:type="paragraph" w:styleId="ac">
    <w:name w:val="List Paragraph"/>
    <w:basedOn w:val="a"/>
    <w:uiPriority w:val="1"/>
    <w:qFormat/>
    <w:rsid w:val="00077B4A"/>
    <w:pPr>
      <w:ind w:left="720"/>
      <w:contextualSpacing/>
    </w:pPr>
  </w:style>
  <w:style w:type="paragraph" w:styleId="ad">
    <w:name w:val="Intense Quote"/>
    <w:basedOn w:val="a"/>
    <w:next w:val="a"/>
    <w:link w:val="Char4"/>
    <w:uiPriority w:val="30"/>
    <w:qFormat/>
    <w:rsid w:val="00077B4A"/>
    <w:pPr>
      <w:pBdr>
        <w:bottom w:val="single" w:sz="4" w:space="4" w:color="71BC3F" w:themeColor="accent1"/>
      </w:pBdr>
      <w:spacing w:before="200" w:after="280"/>
      <w:ind w:left="936" w:right="936"/>
    </w:pPr>
    <w:rPr>
      <w:b/>
      <w:bCs/>
      <w:i/>
      <w:iCs/>
      <w:color w:val="71BC3F" w:themeColor="accent1"/>
    </w:rPr>
  </w:style>
  <w:style w:type="character" w:customStyle="1" w:styleId="Char4">
    <w:name w:val="اقتباس مكثف Char"/>
    <w:basedOn w:val="a0"/>
    <w:link w:val="ad"/>
    <w:uiPriority w:val="30"/>
    <w:rsid w:val="00077B4A"/>
    <w:rPr>
      <w:b/>
      <w:bCs/>
      <w:i/>
      <w:iCs/>
      <w:color w:val="71BC3F" w:themeColor="accent1"/>
    </w:rPr>
  </w:style>
  <w:style w:type="character" w:styleId="ae">
    <w:name w:val="Subtle Emphasis"/>
    <w:basedOn w:val="a0"/>
    <w:uiPriority w:val="19"/>
    <w:qFormat/>
    <w:rsid w:val="00077B4A"/>
    <w:rPr>
      <w:i/>
      <w:iCs/>
      <w:color w:val="808080" w:themeColor="text1" w:themeTint="7F"/>
    </w:rPr>
  </w:style>
  <w:style w:type="character" w:styleId="af">
    <w:name w:val="Intense Emphasis"/>
    <w:basedOn w:val="a0"/>
    <w:uiPriority w:val="21"/>
    <w:qFormat/>
    <w:rsid w:val="00077B4A"/>
    <w:rPr>
      <w:b/>
      <w:bCs/>
      <w:i/>
      <w:iCs/>
      <w:color w:val="71BC3F" w:themeColor="accent1"/>
    </w:rPr>
  </w:style>
  <w:style w:type="character" w:styleId="af0">
    <w:name w:val="Subtle Reference"/>
    <w:basedOn w:val="a0"/>
    <w:uiPriority w:val="31"/>
    <w:qFormat/>
    <w:rsid w:val="00077B4A"/>
    <w:rPr>
      <w:smallCaps/>
      <w:color w:val="71BC3F" w:themeColor="accent2"/>
      <w:u w:val="single"/>
    </w:rPr>
  </w:style>
  <w:style w:type="character" w:styleId="af1">
    <w:name w:val="Intense Reference"/>
    <w:basedOn w:val="a0"/>
    <w:uiPriority w:val="32"/>
    <w:qFormat/>
    <w:rsid w:val="00077B4A"/>
    <w:rPr>
      <w:b/>
      <w:bCs/>
      <w:smallCaps/>
      <w:color w:val="71BC3F" w:themeColor="accent2"/>
      <w:spacing w:val="5"/>
      <w:u w:val="single"/>
    </w:rPr>
  </w:style>
  <w:style w:type="character" w:styleId="af2">
    <w:name w:val="Book Title"/>
    <w:basedOn w:val="a0"/>
    <w:uiPriority w:val="33"/>
    <w:qFormat/>
    <w:rsid w:val="00077B4A"/>
    <w:rPr>
      <w:b/>
      <w:bCs/>
      <w:smallCaps/>
      <w:spacing w:val="5"/>
    </w:rPr>
  </w:style>
  <w:style w:type="paragraph" w:styleId="af3">
    <w:name w:val="TOC Heading"/>
    <w:basedOn w:val="1"/>
    <w:next w:val="a"/>
    <w:uiPriority w:val="39"/>
    <w:semiHidden/>
    <w:unhideWhenUsed/>
    <w:qFormat/>
    <w:rsid w:val="00077B4A"/>
    <w:pPr>
      <w:outlineLvl w:val="9"/>
    </w:pPr>
  </w:style>
  <w:style w:type="paragraph" w:styleId="af4">
    <w:name w:val="caption"/>
    <w:basedOn w:val="a"/>
    <w:next w:val="a"/>
    <w:unhideWhenUsed/>
    <w:qFormat/>
    <w:rsid w:val="00077B4A"/>
    <w:pPr>
      <w:spacing w:line="240" w:lineRule="auto"/>
    </w:pPr>
    <w:rPr>
      <w:b/>
      <w:bCs/>
      <w:color w:val="71BC3F" w:themeColor="accent1"/>
      <w:szCs w:val="18"/>
    </w:rPr>
  </w:style>
  <w:style w:type="character" w:customStyle="1" w:styleId="Char1">
    <w:name w:val="بلا تباعد Char"/>
    <w:basedOn w:val="a0"/>
    <w:link w:val="a8"/>
    <w:uiPriority w:val="1"/>
    <w:rsid w:val="00B749A2"/>
  </w:style>
  <w:style w:type="paragraph" w:styleId="af5">
    <w:name w:val="header"/>
    <w:aliases w:val="Header1"/>
    <w:basedOn w:val="a"/>
    <w:link w:val="Char5"/>
    <w:uiPriority w:val="99"/>
    <w:unhideWhenUsed/>
    <w:rsid w:val="00FB3B30"/>
    <w:pPr>
      <w:tabs>
        <w:tab w:val="center" w:pos="4680"/>
        <w:tab w:val="right" w:pos="9360"/>
      </w:tabs>
      <w:spacing w:after="0" w:line="240" w:lineRule="auto"/>
    </w:pPr>
  </w:style>
  <w:style w:type="character" w:customStyle="1" w:styleId="Char5">
    <w:name w:val="رأس الصفحة Char"/>
    <w:aliases w:val="Header1 Char"/>
    <w:basedOn w:val="a0"/>
    <w:link w:val="af5"/>
    <w:uiPriority w:val="99"/>
    <w:rsid w:val="00FB3B30"/>
  </w:style>
  <w:style w:type="paragraph" w:styleId="af6">
    <w:name w:val="footer"/>
    <w:basedOn w:val="a"/>
    <w:link w:val="Char6"/>
    <w:uiPriority w:val="99"/>
    <w:unhideWhenUsed/>
    <w:rsid w:val="00FB3B30"/>
    <w:pPr>
      <w:tabs>
        <w:tab w:val="center" w:pos="4680"/>
        <w:tab w:val="right" w:pos="9360"/>
      </w:tabs>
      <w:spacing w:after="0" w:line="240" w:lineRule="auto"/>
    </w:pPr>
  </w:style>
  <w:style w:type="character" w:customStyle="1" w:styleId="Char6">
    <w:name w:val="تذييل الصفحة Char"/>
    <w:basedOn w:val="a0"/>
    <w:link w:val="af6"/>
    <w:uiPriority w:val="99"/>
    <w:rsid w:val="00FB3B30"/>
  </w:style>
  <w:style w:type="paragraph" w:styleId="af7">
    <w:name w:val="Body Text"/>
    <w:basedOn w:val="a"/>
    <w:link w:val="Char7"/>
    <w:uiPriority w:val="1"/>
    <w:unhideWhenUsed/>
    <w:qFormat/>
    <w:rsid w:val="003817B1"/>
    <w:pPr>
      <w:spacing w:after="120"/>
    </w:pPr>
  </w:style>
  <w:style w:type="character" w:customStyle="1" w:styleId="Char7">
    <w:name w:val="نص أساسي Char"/>
    <w:basedOn w:val="a0"/>
    <w:link w:val="af7"/>
    <w:uiPriority w:val="1"/>
    <w:rsid w:val="003817B1"/>
    <w:rPr>
      <w:rFonts w:eastAsiaTheme="minorEastAsia"/>
      <w:lang w:val="en-GB" w:bidi="ur-PK"/>
    </w:rPr>
  </w:style>
  <w:style w:type="paragraph" w:customStyle="1" w:styleId="BodyText1">
    <w:name w:val="Body Text1"/>
    <w:basedOn w:val="a"/>
    <w:rsid w:val="00AA3277"/>
    <w:pPr>
      <w:widowControl w:val="0"/>
      <w:spacing w:after="0" w:line="240" w:lineRule="auto"/>
      <w:ind w:left="2722" w:right="567"/>
    </w:pPr>
    <w:rPr>
      <w:rFonts w:ascii="Arial" w:eastAsia="Times New Roman" w:hAnsi="Arial" w:cs="Times New Roman"/>
      <w:color w:val="auto"/>
      <w:sz w:val="22"/>
      <w:szCs w:val="24"/>
      <w:lang w:bidi="ar-SA"/>
    </w:rPr>
  </w:style>
  <w:style w:type="character" w:styleId="af8">
    <w:name w:val="page number"/>
    <w:basedOn w:val="a0"/>
    <w:rsid w:val="00AA3277"/>
  </w:style>
  <w:style w:type="paragraph" w:customStyle="1" w:styleId="Adresseeinformation">
    <w:name w:val="Adressee information"/>
    <w:basedOn w:val="a"/>
    <w:rsid w:val="00AA3277"/>
    <w:pPr>
      <w:widowControl w:val="0"/>
      <w:spacing w:after="0" w:line="240" w:lineRule="auto"/>
      <w:ind w:left="2722"/>
    </w:pPr>
    <w:rPr>
      <w:rFonts w:ascii="Bookman" w:eastAsia="Times" w:hAnsi="Bookman" w:cs="Times New Roman"/>
      <w:color w:val="auto"/>
      <w:szCs w:val="20"/>
      <w:lang w:bidi="ar-SA"/>
    </w:rPr>
  </w:style>
  <w:style w:type="paragraph" w:customStyle="1" w:styleId="Nameandaddresse">
    <w:name w:val="Name and addresse"/>
    <w:basedOn w:val="Adresseeinformation"/>
    <w:rsid w:val="00AA3277"/>
    <w:rPr>
      <w:b/>
    </w:rPr>
  </w:style>
  <w:style w:type="paragraph" w:customStyle="1" w:styleId="PT">
    <w:name w:val="PT"/>
    <w:basedOn w:val="a"/>
    <w:rsid w:val="00AA3277"/>
    <w:pPr>
      <w:spacing w:after="0" w:line="240" w:lineRule="auto"/>
    </w:pPr>
    <w:rPr>
      <w:rFonts w:ascii="Times New Roman" w:eastAsia="Times New Roman" w:hAnsi="Times New Roman" w:cs="Times New Roman"/>
      <w:b/>
      <w:color w:val="auto"/>
      <w:sz w:val="24"/>
      <w:szCs w:val="20"/>
      <w:lang w:bidi="ar-SA"/>
    </w:rPr>
  </w:style>
  <w:style w:type="paragraph" w:styleId="af9">
    <w:name w:val="Normal (Web)"/>
    <w:basedOn w:val="a"/>
    <w:uiPriority w:val="99"/>
    <w:semiHidden/>
    <w:unhideWhenUsed/>
    <w:rsid w:val="00A714C7"/>
    <w:pPr>
      <w:spacing w:before="100" w:beforeAutospacing="1" w:after="100" w:afterAutospacing="1" w:line="240" w:lineRule="auto"/>
    </w:pPr>
    <w:rPr>
      <w:rFonts w:ascii="Times New Roman" w:eastAsiaTheme="minorEastAsia" w:hAnsi="Times New Roman" w:cs="Times New Roman"/>
      <w:color w:val="auto"/>
      <w:sz w:val="24"/>
      <w:szCs w:val="24"/>
      <w:lang w:bidi="ar-SA"/>
    </w:rPr>
  </w:style>
  <w:style w:type="paragraph" w:styleId="afa">
    <w:name w:val="Revision"/>
    <w:hidden/>
    <w:uiPriority w:val="99"/>
    <w:semiHidden/>
    <w:rsid w:val="00934089"/>
    <w:pPr>
      <w:spacing w:after="0" w:line="240" w:lineRule="auto"/>
    </w:pPr>
  </w:style>
  <w:style w:type="character" w:customStyle="1" w:styleId="UnresolvedMention1">
    <w:name w:val="Unresolved Mention1"/>
    <w:basedOn w:val="a0"/>
    <w:uiPriority w:val="99"/>
    <w:semiHidden/>
    <w:unhideWhenUsed/>
    <w:rsid w:val="00DB26D9"/>
    <w:rPr>
      <w:color w:val="605E5C"/>
      <w:shd w:val="clear" w:color="auto" w:fill="E1DFDD"/>
    </w:rPr>
  </w:style>
  <w:style w:type="table" w:customStyle="1" w:styleId="TableGrid1">
    <w:name w:val="Table Grid1"/>
    <w:basedOn w:val="a1"/>
    <w:next w:val="a3"/>
    <w:uiPriority w:val="59"/>
    <w:unhideWhenUsed/>
    <w:rsid w:val="00BE7BFB"/>
    <w:pPr>
      <w:spacing w:before="3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10">
    <w:name w:val="إشارة لم يتم حلها1"/>
    <w:basedOn w:val="a0"/>
    <w:uiPriority w:val="99"/>
    <w:semiHidden/>
    <w:unhideWhenUsed/>
    <w:rsid w:val="00C94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0085">
      <w:bodyDiv w:val="1"/>
      <w:marLeft w:val="0"/>
      <w:marRight w:val="0"/>
      <w:marTop w:val="0"/>
      <w:marBottom w:val="0"/>
      <w:divBdr>
        <w:top w:val="none" w:sz="0" w:space="0" w:color="auto"/>
        <w:left w:val="none" w:sz="0" w:space="0" w:color="auto"/>
        <w:bottom w:val="none" w:sz="0" w:space="0" w:color="auto"/>
        <w:right w:val="none" w:sz="0" w:space="0" w:color="auto"/>
      </w:divBdr>
    </w:div>
    <w:div w:id="287929374">
      <w:bodyDiv w:val="1"/>
      <w:marLeft w:val="0"/>
      <w:marRight w:val="0"/>
      <w:marTop w:val="0"/>
      <w:marBottom w:val="0"/>
      <w:divBdr>
        <w:top w:val="none" w:sz="0" w:space="0" w:color="auto"/>
        <w:left w:val="none" w:sz="0" w:space="0" w:color="auto"/>
        <w:bottom w:val="none" w:sz="0" w:space="0" w:color="auto"/>
        <w:right w:val="none" w:sz="0" w:space="0" w:color="auto"/>
      </w:divBdr>
    </w:div>
    <w:div w:id="308563187">
      <w:bodyDiv w:val="1"/>
      <w:marLeft w:val="0"/>
      <w:marRight w:val="0"/>
      <w:marTop w:val="0"/>
      <w:marBottom w:val="0"/>
      <w:divBdr>
        <w:top w:val="none" w:sz="0" w:space="0" w:color="auto"/>
        <w:left w:val="none" w:sz="0" w:space="0" w:color="auto"/>
        <w:bottom w:val="none" w:sz="0" w:space="0" w:color="auto"/>
        <w:right w:val="none" w:sz="0" w:space="0" w:color="auto"/>
      </w:divBdr>
    </w:div>
    <w:div w:id="322900158">
      <w:bodyDiv w:val="1"/>
      <w:marLeft w:val="0"/>
      <w:marRight w:val="0"/>
      <w:marTop w:val="0"/>
      <w:marBottom w:val="0"/>
      <w:divBdr>
        <w:top w:val="none" w:sz="0" w:space="0" w:color="auto"/>
        <w:left w:val="none" w:sz="0" w:space="0" w:color="auto"/>
        <w:bottom w:val="none" w:sz="0" w:space="0" w:color="auto"/>
        <w:right w:val="none" w:sz="0" w:space="0" w:color="auto"/>
      </w:divBdr>
    </w:div>
    <w:div w:id="331688798">
      <w:bodyDiv w:val="1"/>
      <w:marLeft w:val="0"/>
      <w:marRight w:val="0"/>
      <w:marTop w:val="0"/>
      <w:marBottom w:val="0"/>
      <w:divBdr>
        <w:top w:val="none" w:sz="0" w:space="0" w:color="auto"/>
        <w:left w:val="none" w:sz="0" w:space="0" w:color="auto"/>
        <w:bottom w:val="none" w:sz="0" w:space="0" w:color="auto"/>
        <w:right w:val="none" w:sz="0" w:space="0" w:color="auto"/>
      </w:divBdr>
    </w:div>
    <w:div w:id="336470358">
      <w:bodyDiv w:val="1"/>
      <w:marLeft w:val="0"/>
      <w:marRight w:val="0"/>
      <w:marTop w:val="0"/>
      <w:marBottom w:val="0"/>
      <w:divBdr>
        <w:top w:val="none" w:sz="0" w:space="0" w:color="auto"/>
        <w:left w:val="none" w:sz="0" w:space="0" w:color="auto"/>
        <w:bottom w:val="none" w:sz="0" w:space="0" w:color="auto"/>
        <w:right w:val="none" w:sz="0" w:space="0" w:color="auto"/>
      </w:divBdr>
    </w:div>
    <w:div w:id="342166464">
      <w:bodyDiv w:val="1"/>
      <w:marLeft w:val="0"/>
      <w:marRight w:val="0"/>
      <w:marTop w:val="0"/>
      <w:marBottom w:val="0"/>
      <w:divBdr>
        <w:top w:val="none" w:sz="0" w:space="0" w:color="auto"/>
        <w:left w:val="none" w:sz="0" w:space="0" w:color="auto"/>
        <w:bottom w:val="none" w:sz="0" w:space="0" w:color="auto"/>
        <w:right w:val="none" w:sz="0" w:space="0" w:color="auto"/>
      </w:divBdr>
    </w:div>
    <w:div w:id="374278900">
      <w:bodyDiv w:val="1"/>
      <w:marLeft w:val="0"/>
      <w:marRight w:val="0"/>
      <w:marTop w:val="0"/>
      <w:marBottom w:val="0"/>
      <w:divBdr>
        <w:top w:val="none" w:sz="0" w:space="0" w:color="auto"/>
        <w:left w:val="none" w:sz="0" w:space="0" w:color="auto"/>
        <w:bottom w:val="none" w:sz="0" w:space="0" w:color="auto"/>
        <w:right w:val="none" w:sz="0" w:space="0" w:color="auto"/>
      </w:divBdr>
    </w:div>
    <w:div w:id="382604167">
      <w:bodyDiv w:val="1"/>
      <w:marLeft w:val="0"/>
      <w:marRight w:val="0"/>
      <w:marTop w:val="0"/>
      <w:marBottom w:val="0"/>
      <w:divBdr>
        <w:top w:val="none" w:sz="0" w:space="0" w:color="auto"/>
        <w:left w:val="none" w:sz="0" w:space="0" w:color="auto"/>
        <w:bottom w:val="none" w:sz="0" w:space="0" w:color="auto"/>
        <w:right w:val="none" w:sz="0" w:space="0" w:color="auto"/>
      </w:divBdr>
    </w:div>
    <w:div w:id="405493837">
      <w:bodyDiv w:val="1"/>
      <w:marLeft w:val="0"/>
      <w:marRight w:val="0"/>
      <w:marTop w:val="0"/>
      <w:marBottom w:val="0"/>
      <w:divBdr>
        <w:top w:val="none" w:sz="0" w:space="0" w:color="auto"/>
        <w:left w:val="none" w:sz="0" w:space="0" w:color="auto"/>
        <w:bottom w:val="none" w:sz="0" w:space="0" w:color="auto"/>
        <w:right w:val="none" w:sz="0" w:space="0" w:color="auto"/>
      </w:divBdr>
    </w:div>
    <w:div w:id="562906434">
      <w:bodyDiv w:val="1"/>
      <w:marLeft w:val="0"/>
      <w:marRight w:val="0"/>
      <w:marTop w:val="0"/>
      <w:marBottom w:val="0"/>
      <w:divBdr>
        <w:top w:val="none" w:sz="0" w:space="0" w:color="auto"/>
        <w:left w:val="none" w:sz="0" w:space="0" w:color="auto"/>
        <w:bottom w:val="none" w:sz="0" w:space="0" w:color="auto"/>
        <w:right w:val="none" w:sz="0" w:space="0" w:color="auto"/>
      </w:divBdr>
    </w:div>
    <w:div w:id="590895921">
      <w:bodyDiv w:val="1"/>
      <w:marLeft w:val="0"/>
      <w:marRight w:val="0"/>
      <w:marTop w:val="0"/>
      <w:marBottom w:val="0"/>
      <w:divBdr>
        <w:top w:val="none" w:sz="0" w:space="0" w:color="auto"/>
        <w:left w:val="none" w:sz="0" w:space="0" w:color="auto"/>
        <w:bottom w:val="none" w:sz="0" w:space="0" w:color="auto"/>
        <w:right w:val="none" w:sz="0" w:space="0" w:color="auto"/>
      </w:divBdr>
    </w:div>
    <w:div w:id="670638933">
      <w:bodyDiv w:val="1"/>
      <w:marLeft w:val="0"/>
      <w:marRight w:val="0"/>
      <w:marTop w:val="0"/>
      <w:marBottom w:val="0"/>
      <w:divBdr>
        <w:top w:val="none" w:sz="0" w:space="0" w:color="auto"/>
        <w:left w:val="none" w:sz="0" w:space="0" w:color="auto"/>
        <w:bottom w:val="none" w:sz="0" w:space="0" w:color="auto"/>
        <w:right w:val="none" w:sz="0" w:space="0" w:color="auto"/>
      </w:divBdr>
    </w:div>
    <w:div w:id="674260193">
      <w:bodyDiv w:val="1"/>
      <w:marLeft w:val="0"/>
      <w:marRight w:val="0"/>
      <w:marTop w:val="0"/>
      <w:marBottom w:val="0"/>
      <w:divBdr>
        <w:top w:val="none" w:sz="0" w:space="0" w:color="auto"/>
        <w:left w:val="none" w:sz="0" w:space="0" w:color="auto"/>
        <w:bottom w:val="none" w:sz="0" w:space="0" w:color="auto"/>
        <w:right w:val="none" w:sz="0" w:space="0" w:color="auto"/>
      </w:divBdr>
    </w:div>
    <w:div w:id="724568595">
      <w:bodyDiv w:val="1"/>
      <w:marLeft w:val="0"/>
      <w:marRight w:val="0"/>
      <w:marTop w:val="0"/>
      <w:marBottom w:val="0"/>
      <w:divBdr>
        <w:top w:val="none" w:sz="0" w:space="0" w:color="auto"/>
        <w:left w:val="none" w:sz="0" w:space="0" w:color="auto"/>
        <w:bottom w:val="none" w:sz="0" w:space="0" w:color="auto"/>
        <w:right w:val="none" w:sz="0" w:space="0" w:color="auto"/>
      </w:divBdr>
    </w:div>
    <w:div w:id="728845458">
      <w:bodyDiv w:val="1"/>
      <w:marLeft w:val="0"/>
      <w:marRight w:val="0"/>
      <w:marTop w:val="0"/>
      <w:marBottom w:val="0"/>
      <w:divBdr>
        <w:top w:val="none" w:sz="0" w:space="0" w:color="auto"/>
        <w:left w:val="none" w:sz="0" w:space="0" w:color="auto"/>
        <w:bottom w:val="none" w:sz="0" w:space="0" w:color="auto"/>
        <w:right w:val="none" w:sz="0" w:space="0" w:color="auto"/>
      </w:divBdr>
    </w:div>
    <w:div w:id="748112739">
      <w:bodyDiv w:val="1"/>
      <w:marLeft w:val="0"/>
      <w:marRight w:val="0"/>
      <w:marTop w:val="0"/>
      <w:marBottom w:val="0"/>
      <w:divBdr>
        <w:top w:val="none" w:sz="0" w:space="0" w:color="auto"/>
        <w:left w:val="none" w:sz="0" w:space="0" w:color="auto"/>
        <w:bottom w:val="none" w:sz="0" w:space="0" w:color="auto"/>
        <w:right w:val="none" w:sz="0" w:space="0" w:color="auto"/>
      </w:divBdr>
    </w:div>
    <w:div w:id="752094348">
      <w:bodyDiv w:val="1"/>
      <w:marLeft w:val="0"/>
      <w:marRight w:val="0"/>
      <w:marTop w:val="0"/>
      <w:marBottom w:val="0"/>
      <w:divBdr>
        <w:top w:val="none" w:sz="0" w:space="0" w:color="auto"/>
        <w:left w:val="none" w:sz="0" w:space="0" w:color="auto"/>
        <w:bottom w:val="none" w:sz="0" w:space="0" w:color="auto"/>
        <w:right w:val="none" w:sz="0" w:space="0" w:color="auto"/>
      </w:divBdr>
    </w:div>
    <w:div w:id="763887813">
      <w:bodyDiv w:val="1"/>
      <w:marLeft w:val="0"/>
      <w:marRight w:val="0"/>
      <w:marTop w:val="0"/>
      <w:marBottom w:val="0"/>
      <w:divBdr>
        <w:top w:val="none" w:sz="0" w:space="0" w:color="auto"/>
        <w:left w:val="none" w:sz="0" w:space="0" w:color="auto"/>
        <w:bottom w:val="none" w:sz="0" w:space="0" w:color="auto"/>
        <w:right w:val="none" w:sz="0" w:space="0" w:color="auto"/>
      </w:divBdr>
    </w:div>
    <w:div w:id="892888317">
      <w:bodyDiv w:val="1"/>
      <w:marLeft w:val="0"/>
      <w:marRight w:val="0"/>
      <w:marTop w:val="0"/>
      <w:marBottom w:val="0"/>
      <w:divBdr>
        <w:top w:val="none" w:sz="0" w:space="0" w:color="auto"/>
        <w:left w:val="none" w:sz="0" w:space="0" w:color="auto"/>
        <w:bottom w:val="none" w:sz="0" w:space="0" w:color="auto"/>
        <w:right w:val="none" w:sz="0" w:space="0" w:color="auto"/>
      </w:divBdr>
    </w:div>
    <w:div w:id="1034427093">
      <w:bodyDiv w:val="1"/>
      <w:marLeft w:val="0"/>
      <w:marRight w:val="0"/>
      <w:marTop w:val="0"/>
      <w:marBottom w:val="0"/>
      <w:divBdr>
        <w:top w:val="none" w:sz="0" w:space="0" w:color="auto"/>
        <w:left w:val="none" w:sz="0" w:space="0" w:color="auto"/>
        <w:bottom w:val="none" w:sz="0" w:space="0" w:color="auto"/>
        <w:right w:val="none" w:sz="0" w:space="0" w:color="auto"/>
      </w:divBdr>
    </w:div>
    <w:div w:id="1125736083">
      <w:bodyDiv w:val="1"/>
      <w:marLeft w:val="0"/>
      <w:marRight w:val="0"/>
      <w:marTop w:val="0"/>
      <w:marBottom w:val="0"/>
      <w:divBdr>
        <w:top w:val="none" w:sz="0" w:space="0" w:color="auto"/>
        <w:left w:val="none" w:sz="0" w:space="0" w:color="auto"/>
        <w:bottom w:val="none" w:sz="0" w:space="0" w:color="auto"/>
        <w:right w:val="none" w:sz="0" w:space="0" w:color="auto"/>
      </w:divBdr>
    </w:div>
    <w:div w:id="1272472531">
      <w:bodyDiv w:val="1"/>
      <w:marLeft w:val="0"/>
      <w:marRight w:val="0"/>
      <w:marTop w:val="0"/>
      <w:marBottom w:val="0"/>
      <w:divBdr>
        <w:top w:val="none" w:sz="0" w:space="0" w:color="auto"/>
        <w:left w:val="none" w:sz="0" w:space="0" w:color="auto"/>
        <w:bottom w:val="none" w:sz="0" w:space="0" w:color="auto"/>
        <w:right w:val="none" w:sz="0" w:space="0" w:color="auto"/>
      </w:divBdr>
    </w:div>
    <w:div w:id="1285036832">
      <w:bodyDiv w:val="1"/>
      <w:marLeft w:val="0"/>
      <w:marRight w:val="0"/>
      <w:marTop w:val="0"/>
      <w:marBottom w:val="0"/>
      <w:divBdr>
        <w:top w:val="none" w:sz="0" w:space="0" w:color="auto"/>
        <w:left w:val="none" w:sz="0" w:space="0" w:color="auto"/>
        <w:bottom w:val="none" w:sz="0" w:space="0" w:color="auto"/>
        <w:right w:val="none" w:sz="0" w:space="0" w:color="auto"/>
      </w:divBdr>
    </w:div>
    <w:div w:id="1286741083">
      <w:bodyDiv w:val="1"/>
      <w:marLeft w:val="0"/>
      <w:marRight w:val="0"/>
      <w:marTop w:val="0"/>
      <w:marBottom w:val="0"/>
      <w:divBdr>
        <w:top w:val="none" w:sz="0" w:space="0" w:color="auto"/>
        <w:left w:val="none" w:sz="0" w:space="0" w:color="auto"/>
        <w:bottom w:val="none" w:sz="0" w:space="0" w:color="auto"/>
        <w:right w:val="none" w:sz="0" w:space="0" w:color="auto"/>
      </w:divBdr>
    </w:div>
    <w:div w:id="1316766489">
      <w:bodyDiv w:val="1"/>
      <w:marLeft w:val="0"/>
      <w:marRight w:val="0"/>
      <w:marTop w:val="0"/>
      <w:marBottom w:val="0"/>
      <w:divBdr>
        <w:top w:val="none" w:sz="0" w:space="0" w:color="auto"/>
        <w:left w:val="none" w:sz="0" w:space="0" w:color="auto"/>
        <w:bottom w:val="none" w:sz="0" w:space="0" w:color="auto"/>
        <w:right w:val="none" w:sz="0" w:space="0" w:color="auto"/>
      </w:divBdr>
    </w:div>
    <w:div w:id="1326200166">
      <w:bodyDiv w:val="1"/>
      <w:marLeft w:val="0"/>
      <w:marRight w:val="0"/>
      <w:marTop w:val="0"/>
      <w:marBottom w:val="0"/>
      <w:divBdr>
        <w:top w:val="none" w:sz="0" w:space="0" w:color="auto"/>
        <w:left w:val="none" w:sz="0" w:space="0" w:color="auto"/>
        <w:bottom w:val="none" w:sz="0" w:space="0" w:color="auto"/>
        <w:right w:val="none" w:sz="0" w:space="0" w:color="auto"/>
      </w:divBdr>
    </w:div>
    <w:div w:id="1365643022">
      <w:bodyDiv w:val="1"/>
      <w:marLeft w:val="0"/>
      <w:marRight w:val="0"/>
      <w:marTop w:val="0"/>
      <w:marBottom w:val="0"/>
      <w:divBdr>
        <w:top w:val="none" w:sz="0" w:space="0" w:color="auto"/>
        <w:left w:val="none" w:sz="0" w:space="0" w:color="auto"/>
        <w:bottom w:val="none" w:sz="0" w:space="0" w:color="auto"/>
        <w:right w:val="none" w:sz="0" w:space="0" w:color="auto"/>
      </w:divBdr>
    </w:div>
    <w:div w:id="1386222350">
      <w:bodyDiv w:val="1"/>
      <w:marLeft w:val="0"/>
      <w:marRight w:val="0"/>
      <w:marTop w:val="0"/>
      <w:marBottom w:val="0"/>
      <w:divBdr>
        <w:top w:val="none" w:sz="0" w:space="0" w:color="auto"/>
        <w:left w:val="none" w:sz="0" w:space="0" w:color="auto"/>
        <w:bottom w:val="none" w:sz="0" w:space="0" w:color="auto"/>
        <w:right w:val="none" w:sz="0" w:space="0" w:color="auto"/>
      </w:divBdr>
    </w:div>
    <w:div w:id="1405032168">
      <w:bodyDiv w:val="1"/>
      <w:marLeft w:val="0"/>
      <w:marRight w:val="0"/>
      <w:marTop w:val="0"/>
      <w:marBottom w:val="0"/>
      <w:divBdr>
        <w:top w:val="none" w:sz="0" w:space="0" w:color="auto"/>
        <w:left w:val="none" w:sz="0" w:space="0" w:color="auto"/>
        <w:bottom w:val="none" w:sz="0" w:space="0" w:color="auto"/>
        <w:right w:val="none" w:sz="0" w:space="0" w:color="auto"/>
      </w:divBdr>
    </w:div>
    <w:div w:id="1406107422">
      <w:bodyDiv w:val="1"/>
      <w:marLeft w:val="0"/>
      <w:marRight w:val="0"/>
      <w:marTop w:val="0"/>
      <w:marBottom w:val="0"/>
      <w:divBdr>
        <w:top w:val="none" w:sz="0" w:space="0" w:color="auto"/>
        <w:left w:val="none" w:sz="0" w:space="0" w:color="auto"/>
        <w:bottom w:val="none" w:sz="0" w:space="0" w:color="auto"/>
        <w:right w:val="none" w:sz="0" w:space="0" w:color="auto"/>
      </w:divBdr>
    </w:div>
    <w:div w:id="1475877771">
      <w:bodyDiv w:val="1"/>
      <w:marLeft w:val="0"/>
      <w:marRight w:val="0"/>
      <w:marTop w:val="0"/>
      <w:marBottom w:val="0"/>
      <w:divBdr>
        <w:top w:val="none" w:sz="0" w:space="0" w:color="auto"/>
        <w:left w:val="none" w:sz="0" w:space="0" w:color="auto"/>
        <w:bottom w:val="none" w:sz="0" w:space="0" w:color="auto"/>
        <w:right w:val="none" w:sz="0" w:space="0" w:color="auto"/>
      </w:divBdr>
    </w:div>
    <w:div w:id="1546138674">
      <w:bodyDiv w:val="1"/>
      <w:marLeft w:val="0"/>
      <w:marRight w:val="0"/>
      <w:marTop w:val="0"/>
      <w:marBottom w:val="0"/>
      <w:divBdr>
        <w:top w:val="none" w:sz="0" w:space="0" w:color="auto"/>
        <w:left w:val="none" w:sz="0" w:space="0" w:color="auto"/>
        <w:bottom w:val="none" w:sz="0" w:space="0" w:color="auto"/>
        <w:right w:val="none" w:sz="0" w:space="0" w:color="auto"/>
      </w:divBdr>
    </w:div>
    <w:div w:id="1594623962">
      <w:bodyDiv w:val="1"/>
      <w:marLeft w:val="0"/>
      <w:marRight w:val="0"/>
      <w:marTop w:val="0"/>
      <w:marBottom w:val="0"/>
      <w:divBdr>
        <w:top w:val="none" w:sz="0" w:space="0" w:color="auto"/>
        <w:left w:val="none" w:sz="0" w:space="0" w:color="auto"/>
        <w:bottom w:val="none" w:sz="0" w:space="0" w:color="auto"/>
        <w:right w:val="none" w:sz="0" w:space="0" w:color="auto"/>
      </w:divBdr>
    </w:div>
    <w:div w:id="1604878048">
      <w:bodyDiv w:val="1"/>
      <w:marLeft w:val="0"/>
      <w:marRight w:val="0"/>
      <w:marTop w:val="0"/>
      <w:marBottom w:val="0"/>
      <w:divBdr>
        <w:top w:val="none" w:sz="0" w:space="0" w:color="auto"/>
        <w:left w:val="none" w:sz="0" w:space="0" w:color="auto"/>
        <w:bottom w:val="none" w:sz="0" w:space="0" w:color="auto"/>
        <w:right w:val="none" w:sz="0" w:space="0" w:color="auto"/>
      </w:divBdr>
    </w:div>
    <w:div w:id="1635021540">
      <w:bodyDiv w:val="1"/>
      <w:marLeft w:val="0"/>
      <w:marRight w:val="0"/>
      <w:marTop w:val="0"/>
      <w:marBottom w:val="0"/>
      <w:divBdr>
        <w:top w:val="none" w:sz="0" w:space="0" w:color="auto"/>
        <w:left w:val="none" w:sz="0" w:space="0" w:color="auto"/>
        <w:bottom w:val="none" w:sz="0" w:space="0" w:color="auto"/>
        <w:right w:val="none" w:sz="0" w:space="0" w:color="auto"/>
      </w:divBdr>
    </w:div>
    <w:div w:id="1652633112">
      <w:bodyDiv w:val="1"/>
      <w:marLeft w:val="0"/>
      <w:marRight w:val="0"/>
      <w:marTop w:val="0"/>
      <w:marBottom w:val="0"/>
      <w:divBdr>
        <w:top w:val="none" w:sz="0" w:space="0" w:color="auto"/>
        <w:left w:val="none" w:sz="0" w:space="0" w:color="auto"/>
        <w:bottom w:val="none" w:sz="0" w:space="0" w:color="auto"/>
        <w:right w:val="none" w:sz="0" w:space="0" w:color="auto"/>
      </w:divBdr>
    </w:div>
    <w:div w:id="1766800854">
      <w:bodyDiv w:val="1"/>
      <w:marLeft w:val="0"/>
      <w:marRight w:val="0"/>
      <w:marTop w:val="0"/>
      <w:marBottom w:val="0"/>
      <w:divBdr>
        <w:top w:val="none" w:sz="0" w:space="0" w:color="auto"/>
        <w:left w:val="none" w:sz="0" w:space="0" w:color="auto"/>
        <w:bottom w:val="none" w:sz="0" w:space="0" w:color="auto"/>
        <w:right w:val="none" w:sz="0" w:space="0" w:color="auto"/>
      </w:divBdr>
    </w:div>
    <w:div w:id="1771197886">
      <w:bodyDiv w:val="1"/>
      <w:marLeft w:val="0"/>
      <w:marRight w:val="0"/>
      <w:marTop w:val="0"/>
      <w:marBottom w:val="0"/>
      <w:divBdr>
        <w:top w:val="none" w:sz="0" w:space="0" w:color="auto"/>
        <w:left w:val="none" w:sz="0" w:space="0" w:color="auto"/>
        <w:bottom w:val="none" w:sz="0" w:space="0" w:color="auto"/>
        <w:right w:val="none" w:sz="0" w:space="0" w:color="auto"/>
      </w:divBdr>
    </w:div>
    <w:div w:id="1826432278">
      <w:bodyDiv w:val="1"/>
      <w:marLeft w:val="0"/>
      <w:marRight w:val="0"/>
      <w:marTop w:val="0"/>
      <w:marBottom w:val="0"/>
      <w:divBdr>
        <w:top w:val="none" w:sz="0" w:space="0" w:color="auto"/>
        <w:left w:val="none" w:sz="0" w:space="0" w:color="auto"/>
        <w:bottom w:val="none" w:sz="0" w:space="0" w:color="auto"/>
        <w:right w:val="none" w:sz="0" w:space="0" w:color="auto"/>
      </w:divBdr>
    </w:div>
    <w:div w:id="1845589437">
      <w:bodyDiv w:val="1"/>
      <w:marLeft w:val="0"/>
      <w:marRight w:val="0"/>
      <w:marTop w:val="0"/>
      <w:marBottom w:val="0"/>
      <w:divBdr>
        <w:top w:val="none" w:sz="0" w:space="0" w:color="auto"/>
        <w:left w:val="none" w:sz="0" w:space="0" w:color="auto"/>
        <w:bottom w:val="none" w:sz="0" w:space="0" w:color="auto"/>
        <w:right w:val="none" w:sz="0" w:space="0" w:color="auto"/>
      </w:divBdr>
    </w:div>
    <w:div w:id="1857108624">
      <w:bodyDiv w:val="1"/>
      <w:marLeft w:val="0"/>
      <w:marRight w:val="0"/>
      <w:marTop w:val="0"/>
      <w:marBottom w:val="0"/>
      <w:divBdr>
        <w:top w:val="none" w:sz="0" w:space="0" w:color="auto"/>
        <w:left w:val="none" w:sz="0" w:space="0" w:color="auto"/>
        <w:bottom w:val="none" w:sz="0" w:space="0" w:color="auto"/>
        <w:right w:val="none" w:sz="0" w:space="0" w:color="auto"/>
      </w:divBdr>
    </w:div>
    <w:div w:id="1879931996">
      <w:bodyDiv w:val="1"/>
      <w:marLeft w:val="0"/>
      <w:marRight w:val="0"/>
      <w:marTop w:val="0"/>
      <w:marBottom w:val="0"/>
      <w:divBdr>
        <w:top w:val="none" w:sz="0" w:space="0" w:color="auto"/>
        <w:left w:val="none" w:sz="0" w:space="0" w:color="auto"/>
        <w:bottom w:val="none" w:sz="0" w:space="0" w:color="auto"/>
        <w:right w:val="none" w:sz="0" w:space="0" w:color="auto"/>
      </w:divBdr>
    </w:div>
    <w:div w:id="1894390296">
      <w:bodyDiv w:val="1"/>
      <w:marLeft w:val="0"/>
      <w:marRight w:val="0"/>
      <w:marTop w:val="0"/>
      <w:marBottom w:val="0"/>
      <w:divBdr>
        <w:top w:val="none" w:sz="0" w:space="0" w:color="auto"/>
        <w:left w:val="none" w:sz="0" w:space="0" w:color="auto"/>
        <w:bottom w:val="none" w:sz="0" w:space="0" w:color="auto"/>
        <w:right w:val="none" w:sz="0" w:space="0" w:color="auto"/>
      </w:divBdr>
    </w:div>
    <w:div w:id="1938294329">
      <w:bodyDiv w:val="1"/>
      <w:marLeft w:val="0"/>
      <w:marRight w:val="0"/>
      <w:marTop w:val="0"/>
      <w:marBottom w:val="0"/>
      <w:divBdr>
        <w:top w:val="none" w:sz="0" w:space="0" w:color="auto"/>
        <w:left w:val="none" w:sz="0" w:space="0" w:color="auto"/>
        <w:bottom w:val="none" w:sz="0" w:space="0" w:color="auto"/>
        <w:right w:val="none" w:sz="0" w:space="0" w:color="auto"/>
      </w:divBdr>
    </w:div>
    <w:div w:id="2053378705">
      <w:bodyDiv w:val="1"/>
      <w:marLeft w:val="0"/>
      <w:marRight w:val="0"/>
      <w:marTop w:val="0"/>
      <w:marBottom w:val="0"/>
      <w:divBdr>
        <w:top w:val="none" w:sz="0" w:space="0" w:color="auto"/>
        <w:left w:val="none" w:sz="0" w:space="0" w:color="auto"/>
        <w:bottom w:val="none" w:sz="0" w:space="0" w:color="auto"/>
        <w:right w:val="none" w:sz="0" w:space="0" w:color="auto"/>
      </w:divBdr>
    </w:div>
    <w:div w:id="2070104741">
      <w:bodyDiv w:val="1"/>
      <w:marLeft w:val="0"/>
      <w:marRight w:val="0"/>
      <w:marTop w:val="0"/>
      <w:marBottom w:val="0"/>
      <w:divBdr>
        <w:top w:val="none" w:sz="0" w:space="0" w:color="auto"/>
        <w:left w:val="none" w:sz="0" w:space="0" w:color="auto"/>
        <w:bottom w:val="none" w:sz="0" w:space="0" w:color="auto"/>
        <w:right w:val="none" w:sz="0" w:space="0" w:color="auto"/>
      </w:divBdr>
    </w:div>
    <w:div w:id="209624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info@faateng.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fares\OneDrive\Desktop\faatengproposal\&#1593;&#1602;&#1583;%20&#1578;&#1602;&#1583;&#1610;&#1605;%20&#1608;&#1578;&#1585;&#1603;&#1610;&#1576;%20&#1608;&#1578;&#1588;&#1594;&#1610;&#1604;%20&#1605;&#1589;&#1593;&#1583;.xlsx" TargetMode="External"/><Relationship Id="rId1" Type="http://schemas.openxmlformats.org/officeDocument/2006/relationships/attachedTemplate" Target="file:///C:\Users\Luna\Desktop\Faateng%20Letterhead%20Template%20in%20Word.dotx" TargetMode="External"/></Relationships>
</file>

<file path=word/theme/theme1.xml><?xml version="1.0" encoding="utf-8"?>
<a:theme xmlns:a="http://schemas.openxmlformats.org/drawingml/2006/main" name="Office Theme">
  <a:themeElements>
    <a:clrScheme name="Custom 7">
      <a:dk1>
        <a:sysClr val="windowText" lastClr="000000"/>
      </a:dk1>
      <a:lt1>
        <a:sysClr val="window" lastClr="FFFFFF"/>
      </a:lt1>
      <a:dk2>
        <a:srgbClr val="455F51"/>
      </a:dk2>
      <a:lt2>
        <a:srgbClr val="E2DFCC"/>
      </a:lt2>
      <a:accent1>
        <a:srgbClr val="71BC3F"/>
      </a:accent1>
      <a:accent2>
        <a:srgbClr val="71BC3F"/>
      </a:accent2>
      <a:accent3>
        <a:srgbClr val="71BC3F"/>
      </a:accent3>
      <a:accent4>
        <a:srgbClr val="71BC3F"/>
      </a:accent4>
      <a:accent5>
        <a:srgbClr val="4EB3CF"/>
      </a:accent5>
      <a:accent6>
        <a:srgbClr val="51C3F9"/>
      </a:accent6>
      <a:hlink>
        <a:srgbClr val="EE7B08"/>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Offer No. _____________</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AklāqusṢāliḥīn</b:Tag>
    <b:SourceType>Book</b:SourceType>
    <b:Guid>{BD3A242C-4004-487F-91C5-AD103494B49F}</b:Guid>
    <b:Author>
      <b:Author>
        <b:NameList>
          <b:Person>
            <b:Last>Koṫlawī</b:Last>
            <b:First>Abū</b:First>
            <b:Middle>Yusuf Muḥammad Sharīf Muḥaddiš</b:Middle>
          </b:Person>
        </b:NameList>
      </b:Author>
    </b:Author>
    <b:Title>Akhlāq-uṣ-Ṣāliḥīn</b:Title>
    <b:City>Karachi</b:City>
    <b:Publisher>Maktaba-tul-Madīnaĥ</b:Publisher>
    <b:CountryRegion>Pakistan</b:CountryRegion>
    <b:RefOrder>17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717217-5F4A-4441-B8BD-627CF7109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Faateng Letterhead Template in Word</Template>
  <TotalTime>99</TotalTime>
  <Pages>18</Pages>
  <Words>2478</Words>
  <Characters>14130</Characters>
  <Application>Microsoft Office Word</Application>
  <DocSecurity>0</DocSecurity>
  <Lines>117</Lines>
  <Paragraphs>33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مصاد  SHARPفي مشروع ماروتا -  البرج B127</vt:lpstr>
      <vt:lpstr>مصاد  SHARPفي مشروع ماروتا -  البرج B127</vt:lpstr>
    </vt:vector>
  </TitlesOfParts>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مصاد  SHARPفي مشروع ماروتا -  البرج B127</dc:title>
  <dc:subject>المقدم من شركة فات للهندسة FAATENG</dc:subject>
  <dc:creator>ares attar</dc:creator>
  <cp:lastModifiedBy>HP</cp:lastModifiedBy>
  <cp:revision>19</cp:revision>
  <cp:lastPrinted>2024-03-10T11:34:00Z</cp:lastPrinted>
  <dcterms:created xsi:type="dcterms:W3CDTF">2024-03-04T07:29:00Z</dcterms:created>
  <dcterms:modified xsi:type="dcterms:W3CDTF">2024-03-23T11:45:00Z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97fcca62a88b145dbb3ee31a1a8108f41ed56a94ea32139ad6159cd0770f4df0</vt:lpwstr>
  </property>
</Properties>
</file>