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5154438" w:displacedByCustomXml="next"/>
    <w:sdt>
      <w:sdtPr>
        <w:id w:val="-380938646"/>
        <w:docPartObj>
          <w:docPartGallery w:val="Cover Pages"/>
          <w:docPartUnique/>
        </w:docPartObj>
      </w:sdtPr>
      <w:sdtEndPr>
        <w:rPr>
          <w:rFonts w:ascii="Noto Sans" w:eastAsia="Quattrocento Sans" w:hAnsi="Noto Sans" w:cs="Times New Roman"/>
          <w:b/>
          <w:color w:val="71BC3F" w:themeColor="accent4"/>
          <w:sz w:val="36"/>
          <w:lang w:bidi="ar-SY"/>
        </w:rPr>
      </w:sdtEndPr>
      <w:sdtContent>
        <w:p w14:paraId="60C4B832" w14:textId="7640A61B" w:rsidR="00B64886" w:rsidRDefault="00B64886"/>
        <w:p w14:paraId="006DF4BA" w14:textId="598F93D7" w:rsidR="00B64886" w:rsidRDefault="00B64886">
          <w:pPr>
            <w:rPr>
              <w:rFonts w:ascii="Noto Sans" w:eastAsia="Quattrocento Sans" w:hAnsi="Noto Sans" w:cs="Noto Sans"/>
              <w:b/>
              <w:color w:val="71BC3F" w:themeColor="accent4"/>
              <w:sz w:val="36"/>
              <w:rtl/>
              <w:lang w:bidi="ar-SY"/>
            </w:rPr>
          </w:pPr>
          <w:r>
            <w:rPr>
              <w:noProof/>
            </w:rPr>
            <mc:AlternateContent>
              <mc:Choice Requires="wpg">
                <w:drawing>
                  <wp:anchor distT="0" distB="0" distL="114300" distR="114300" simplePos="0" relativeHeight="251777024" behindDoc="1" locked="0" layoutInCell="1" allowOverlap="1" wp14:anchorId="4E7BED1F" wp14:editId="2E05A6EB">
                    <wp:simplePos x="0" y="0"/>
                    <wp:positionH relativeFrom="margin">
                      <wp:posOffset>0</wp:posOffset>
                    </wp:positionH>
                    <wp:positionV relativeFrom="page">
                      <wp:posOffset>3371850</wp:posOffset>
                    </wp:positionV>
                    <wp:extent cx="6867525" cy="6523673"/>
                    <wp:effectExtent l="0" t="0" r="9525" b="0"/>
                    <wp:wrapNone/>
                    <wp:docPr id="119" name="Group 25"/>
                    <wp:cNvGraphicFramePr/>
                    <a:graphic xmlns:a="http://schemas.openxmlformats.org/drawingml/2006/main">
                      <a:graphicData uri="http://schemas.microsoft.com/office/word/2010/wordprocessingGroup">
                        <wpg:wgp>
                          <wpg:cNvGrpSpPr/>
                          <wpg:grpSpPr>
                            <a:xfrm>
                              <a:off x="0" y="0"/>
                              <a:ext cx="6867525" cy="6523673"/>
                              <a:chOff x="0" y="2747932"/>
                              <a:chExt cx="6867525" cy="6523818"/>
                            </a:xfrm>
                          </wpg:grpSpPr>
                          <wps:wsp>
                            <wps:cNvPr id="120" name="Rectangle 120"/>
                            <wps:cNvSpPr/>
                            <wps:spPr>
                              <a:xfrm>
                                <a:off x="9525" y="7165017"/>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DC1204" w14:textId="3C6B52E9" w:rsidR="0050120F" w:rsidRDefault="0050120F" w:rsidP="008F5D7B">
                                  <w:pPr>
                                    <w:pStyle w:val="a8"/>
                                    <w:rPr>
                                      <w:rFonts w:ascii="Arial" w:hAnsi="Arial" w:cs="Arial"/>
                                      <w:color w:val="FFFFFF" w:themeColor="background1"/>
                                      <w:sz w:val="32"/>
                                      <w:szCs w:val="32"/>
                                      <w:lang w:bidi="ar-SA"/>
                                    </w:rPr>
                                  </w:pPr>
                                  <w:r>
                                    <w:rPr>
                                      <w:rFonts w:ascii="Arial" w:hAnsi="Arial" w:cs="Arial"/>
                                      <w:color w:val="FFFFFF" w:themeColor="background1"/>
                                      <w:sz w:val="32"/>
                                      <w:szCs w:val="32"/>
                                      <w:lang w:bidi="ar-SA"/>
                                    </w:rPr>
                                    <w:t>{{OFFER_NO}}</w:t>
                                  </w:r>
                                </w:p>
                                <w:p w14:paraId="25D006A3" w14:textId="2B27CD04" w:rsidR="00B64886" w:rsidRDefault="00B64886" w:rsidP="008F5D7B">
                                  <w:pPr>
                                    <w:pStyle w:val="a8"/>
                                    <w:rPr>
                                      <w:caps/>
                                      <w:color w:val="FFFFFF" w:themeColor="background1"/>
                                    </w:rPr>
                                  </w:pPr>
                                  <w:r>
                                    <w:rPr>
                                      <w:caps/>
                                      <w:color w:val="FFFFFF" w:themeColor="background1"/>
                                    </w:rPr>
                                    <w:t>OFFER NO</w:t>
                                  </w:r>
                                  <w:r w:rsidR="0050120F">
                                    <w:rPr>
                                      <w:caps/>
                                      <w:color w:val="FFFFFF" w:themeColor="background1"/>
                                    </w:rPr>
                                    <w:t xml:space="preserve">. {{OFFER_NO}}</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095376" y="2747932"/>
                                <a:ext cx="4867275" cy="2971866"/>
                              </a:xfrm>
                              <a:prstGeom prst="rect">
                                <a:avLst/>
                              </a:prstGeom>
                              <a:noFill/>
                              <a:ln w="1270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89B635F" w14:textId="0D26D119" w:rsidR="00B64886" w:rsidRDefault="00B64886" w:rsidP="00B64886">
                                  <w:pPr>
                                    <w:pStyle w:val="a8"/>
                                    <w:bidi/>
                                    <w:jc w:val="center"/>
                                    <w:rPr>
                                      <w:rFonts w:asciiTheme="minorBidi" w:eastAsiaTheme="majorEastAsia" w:hAnsiTheme="minorBidi" w:cs="Noto Sans Arabic Medium"/>
                                      <w:color w:val="71BC3F" w:themeColor="accent3"/>
                                      <w:spacing w:val="5"/>
                                      <w:kern w:val="28"/>
                                      <w:sz w:val="32"/>
                                      <w:szCs w:val="32"/>
                                      <w:lang w:bidi="ar-SY"/>
                                    </w:rPr>
                                  </w:pPr>
                                  <w:r w:rsidRPr="00982C7D">
                                    <w:rPr>
                                      <w:rFonts w:asciiTheme="minorBidi" w:eastAsiaTheme="majorEastAsia" w:hAnsiTheme="minorBidi" w:cs="Noto Sans Arabic Medium" w:hint="cs"/>
                                      <w:color w:val="71BC3F" w:themeColor="accent3"/>
                                      <w:spacing w:val="5"/>
                                      <w:kern w:val="28"/>
                                      <w:sz w:val="32"/>
                                      <w:szCs w:val="32"/>
                                      <w:rtl/>
                                      <w:lang w:bidi="ar-SY"/>
                                    </w:rPr>
                                    <w:t>عرض</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Pr="00982C7D">
                                    <w:rPr>
                                      <w:rFonts w:asciiTheme="minorBidi" w:eastAsiaTheme="majorEastAsia" w:hAnsiTheme="minorBidi" w:cs="Noto Sans Arabic Medium" w:hint="cs"/>
                                      <w:color w:val="71BC3F" w:themeColor="accent3"/>
                                      <w:spacing w:val="5"/>
                                      <w:kern w:val="28"/>
                                      <w:sz w:val="32"/>
                                      <w:szCs w:val="32"/>
                                      <w:rtl/>
                                      <w:lang w:bidi="ar-SY"/>
                                    </w:rPr>
                                    <w:t>توريد</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00CD7F13" w:rsidRPr="00982C7D">
                                    <w:rPr>
                                      <w:rFonts w:asciiTheme="minorBidi" w:eastAsiaTheme="majorEastAsia" w:hAnsiTheme="minorBidi" w:cs="Noto Sans Arabic Medium" w:hint="cs"/>
                                      <w:color w:val="71BC3F" w:themeColor="accent3"/>
                                      <w:spacing w:val="5"/>
                                      <w:kern w:val="28"/>
                                      <w:sz w:val="32"/>
                                      <w:szCs w:val="32"/>
                                      <w:rtl/>
                                      <w:lang w:bidi="ar-SY"/>
                                    </w:rPr>
                                    <w:t>وتركيب</w:t>
                                  </w:r>
                                </w:p>
                                <w:p w14:paraId="54F062FD" w14:textId="63AC7CC3" w:rsidR="003748B1" w:rsidRPr="003748B1" w:rsidRDefault="003748B1" w:rsidP="003748B1">
                                  <w:pPr>
                                    <w:pStyle w:val="a8"/>
                                    <w:bidi/>
                                    <w:jc w:val="center"/>
                                    <w:rPr>
                                      <w:rFonts w:asciiTheme="minorBidi" w:eastAsiaTheme="majorEastAsia" w:hAnsiTheme="minorBidi" w:cs="Noto Sans Arabic Medium"/>
                                      <w:color w:val="71BC3F" w:themeColor="accent3"/>
                                      <w:spacing w:val="5"/>
                                      <w:kern w:val="28"/>
                                      <w:sz w:val="32"/>
                                      <w:szCs w:val="32"/>
                                      <w:rtl/>
                                      <w:lang w:bidi="ar-SY"/>
                                    </w:rPr>
                                  </w:pPr>
                                  <w:r>
                                    <w:rPr>
                                      <w:rFonts w:asciiTheme="minorBidi" w:eastAsiaTheme="majorEastAsia" w:hAnsiTheme="minorBidi" w:cs="Noto Sans Arabic Medium" w:hint="cs"/>
                                      <w:color w:val="71BC3F" w:themeColor="accent3"/>
                                      <w:spacing w:val="5"/>
                                      <w:kern w:val="28"/>
                                      <w:sz w:val="32"/>
                                      <w:szCs w:val="32"/>
                                      <w:rtl/>
                                      <w:lang w:bidi="ar-SY"/>
                                    </w:rPr>
                                    <w:t xml:space="preserve">مصاعد </w:t>
                                  </w:r>
                                  <w:r>
                                    <w:rPr>
                                      <w:rFonts w:asciiTheme="minorBidi" w:eastAsiaTheme="majorEastAsia" w:hAnsiTheme="minorBidi" w:cs="Noto Sans Arabic Medium"/>
                                      <w:color w:val="71BC3F" w:themeColor="accent3"/>
                                      <w:spacing w:val="5"/>
                                      <w:kern w:val="28"/>
                                      <w:sz w:val="32"/>
                                      <w:szCs w:val="32"/>
                                      <w:lang w:bidi="ar-SY"/>
                                    </w:rPr>
                                    <w:t>SHARP</w:t>
                                  </w:r>
                                </w:p>
                                <w:p w14:paraId="7D6E8BB5" w14:textId="3A88A62D" w:rsidR="0050120F" w:rsidRPr="0050120F" w:rsidRDefault="0050120F" w:rsidP="00B64886">
                                  <w:pPr>
                                    <w:pStyle w:val="a8"/>
                                    <w:bidi/>
                                    <w:jc w:val="center"/>
                                    <w:rPr>
                                      <w:rFonts w:ascii="Arial" w:eastAsiaTheme="majorEastAsia" w:hAnsi="Arial" w:cs="Noto Sans Arabic Light"/>
                                      <w:color w:val="auto"/>
                                      <w:spacing w:val="5"/>
                                      <w:kern w:val="28"/>
                                      <w:sz w:val="28"/>
                                      <w:szCs w:val="28"/>
                                      <w:rtl/>
                                      <w:lang w:bidi="ar-SY"/>
                                    </w:rPr>
                                  </w:pPr>
                                  <w:r w:rsidRPr="0050120F">
                                    <w:rPr>
                                      <w:rFonts w:ascii="Arial" w:eastAsiaTheme="majorEastAsia" w:hAnsi="Arial" w:cs="Noto Sans Arabic Light" w:hint="cs"/>
                                      <w:color w:val="auto"/>
                                      <w:spacing w:val="5"/>
                                      <w:kern w:val="28"/>
                                      <w:sz w:val="28"/>
                                      <w:szCs w:val="28"/>
                                      <w:rtl/>
                                      <w:lang w:bidi="ar-SY"/>
                                    </w:rPr>
                                    <w:t>{{PROJECT_NAME}}</w:t>
                                  </w:r>
                                </w:p>
                                <w:p w14:paraId="7FD72CAA" w14:textId="4FDD7216" w:rsidR="00B64886" w:rsidRPr="00982C7D" w:rsidRDefault="00B64886" w:rsidP="0050120F">
                                  <w:pPr>
                                    <w:pStyle w:val="a8"/>
                                    <w:bidi/>
                                    <w:jc w:val="center"/>
                                    <w:rPr>
                                      <w:rFonts w:ascii="Noto Sans" w:eastAsiaTheme="majorEastAsia" w:hAnsi="Noto Sans" w:cs="Noto Sans Arabic Light"/>
                                      <w:color w:val="auto"/>
                                      <w:spacing w:val="5"/>
                                      <w:kern w:val="28"/>
                                      <w:sz w:val="28"/>
                                      <w:szCs w:val="28"/>
                                      <w:lang w:bidi="ar-SY"/>
                                    </w:rPr>
                                  </w:pPr>
                                  <w:r w:rsidRPr="00982C7D">
                                    <w:rPr>
                                      <w:rFonts w:ascii="Arial" w:eastAsiaTheme="majorEastAsia" w:hAnsi="Arial" w:cs="Noto Sans Arabic Light" w:hint="cs"/>
                                      <w:color w:val="auto"/>
                                      <w:spacing w:val="5"/>
                                      <w:kern w:val="28"/>
                                      <w:sz w:val="28"/>
                                      <w:szCs w:val="28"/>
                                      <w:rtl/>
                                      <w:lang w:bidi="ar-SY"/>
                                    </w:rPr>
                                    <w:t>المقدم</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من</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شركة</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فات</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للهندسة</w:t>
                                  </w:r>
                                  <w:r w:rsidRPr="00982C7D">
                                    <w:rPr>
                                      <w:rFonts w:ascii="Noto Sans" w:eastAsiaTheme="majorEastAsia" w:hAnsi="Noto Sans" w:cs="Noto Sans Arabic Light"/>
                                      <w:color w:val="auto"/>
                                      <w:spacing w:val="5"/>
                                      <w:kern w:val="28"/>
                                      <w:sz w:val="28"/>
                                      <w:szCs w:val="28"/>
                                      <w:rtl/>
                                      <w:lang w:bidi="ar-SY"/>
                                    </w:rPr>
                                    <w:t xml:space="preserve"> </w:t>
                                  </w:r>
                                </w:p>
                                <w:p w14:paraId="7CD98504" w14:textId="77777777" w:rsidR="00B64886" w:rsidRPr="000D70B8" w:rsidRDefault="00B64886" w:rsidP="00B64886">
                                  <w:pPr>
                                    <w:pStyle w:val="a8"/>
                                    <w:bidi/>
                                    <w:jc w:val="center"/>
                                    <w:rPr>
                                      <w:rFonts w:ascii="Roboto" w:eastAsiaTheme="majorEastAsia" w:hAnsi="Roboto" w:cs="Noto Sans Arabic"/>
                                      <w:caps/>
                                      <w:color w:val="auto"/>
                                      <w:sz w:val="28"/>
                                      <w:szCs w:val="28"/>
                                      <w:lang w:val="af-ZA"/>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E7BED1F" id="Group 25" o:spid="_x0000_s1026" style="position:absolute;margin-left:0;margin-top:265.5pt;width:540.75pt;height:513.7pt;z-index:-251539456;mso-position-horizontal-relative:margin;mso-position-vertical-relative:page" coordorigin=",27479" coordsize="68675,6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">
                    <v:rect id="Rectangle 120" o:spid="_x0000_s1027" style="position:absolute;left:95;top:71650;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" fillcolor="#71bc3f [3204]" stroked="f" strokeweight="2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" fillcolor="#272727 [2749]" stroked="f" strokeweight="2pt">
                      <v:textbox inset="36pt,14.4pt,36pt,36pt">
                        <w:txbxContent>
                          <w:p w14:paraId="1DDC1204" w14:textId="3C6B52E9" w:rsidR="0050120F" w:rsidRDefault="0050120F" w:rsidP="008F5D7B">
                            <w:pPr>
                              <w:pStyle w:val="a8"/>
                              <w:rPr>
                                <w:rFonts w:ascii="Arial" w:hAnsi="Arial" w:cs="Arial"/>
                                <w:color w:val="FFFFFF" w:themeColor="background1"/>
                                <w:sz w:val="32"/>
                                <w:szCs w:val="32"/>
                                <w:lang w:bidi="ar-SA"/>
                              </w:rPr>
                            </w:pPr>
                            <w:r>
                              <w:rPr>
                                <w:rFonts w:ascii="Arial" w:hAnsi="Arial" w:cs="Arial"/>
                                <w:color w:val="FFFFFF" w:themeColor="background1"/>
                                <w:sz w:val="32"/>
                                <w:szCs w:val="32"/>
                                <w:lang w:bidi="ar-SA"/>
                              </w:rPr>
                              <w:t>{{OFFER_NO}}</w:t>
                            </w:r>
                          </w:p>
                          <w:p w14:paraId="25D006A3" w14:textId="2B27CD04" w:rsidR="00B64886" w:rsidRDefault="00B64886" w:rsidP="008F5D7B">
                            <w:pPr>
                              <w:pStyle w:val="a8"/>
                              <w:rPr>
                                <w:caps/>
                                <w:color w:val="FFFFFF" w:themeColor="background1"/>
                              </w:rPr>
                            </w:pPr>
                            <w:r>
                              <w:rPr>
                                <w:caps/>
                                <w:color w:val="FFFFFF" w:themeColor="background1"/>
                              </w:rPr>
                              <w:t>OFFER NO</w:t>
                            </w:r>
                            <w:r w:rsidR="0050120F">
                              <w:rPr>
                                <w:caps/>
                                <w:color w:val="FFFFFF" w:themeColor="background1"/>
                              </w:rPr>
                              <w:t xml:space="preserve">. {{OFFER_NO}}</w:t>
                            </w:r>
                          </w:p>
                        </w:txbxContent>
                      </v:textbox>
                    </v:rect>
                    <v:shapetype id="_x0000_t202" coordsize="21600,21600" o:spt="202" path="m,l,21600r21600,l21600,xe">
                      <v:stroke joinstyle="miter"/>
                      <v:path gradientshapeok="t" o:connecttype="rect"/>
                    </v:shapetype>
                    <v:shape id="Text Box 122" o:spid="_x0000_s1029" type="#_x0000_t202" style="position:absolute;left:10953;top:27479;width:48673;height:29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" filled="f" strokecolor="#f2f2f2 [3052]" strokeweight="1pt">
                      <v:textbox inset="36pt,36pt,36pt,36pt">
                        <w:txbxContent>
                          <w:p w14:paraId="389B635F" w14:textId="0D26D119" w:rsidR="00B64886" w:rsidRDefault="00B64886" w:rsidP="00B64886">
                            <w:pPr>
                              <w:pStyle w:val="a8"/>
                              <w:bidi/>
                              <w:jc w:val="center"/>
                              <w:rPr>
                                <w:rFonts w:asciiTheme="minorBidi" w:eastAsiaTheme="majorEastAsia" w:hAnsiTheme="minorBidi" w:cs="Noto Sans Arabic Medium"/>
                                <w:color w:val="71BC3F" w:themeColor="accent3"/>
                                <w:spacing w:val="5"/>
                                <w:kern w:val="28"/>
                                <w:sz w:val="32"/>
                                <w:szCs w:val="32"/>
                                <w:lang w:bidi="ar-SY"/>
                              </w:rPr>
                            </w:pPr>
                            <w:r w:rsidRPr="00982C7D">
                              <w:rPr>
                                <w:rFonts w:asciiTheme="minorBidi" w:eastAsiaTheme="majorEastAsia" w:hAnsiTheme="minorBidi" w:cs="Noto Sans Arabic Medium" w:hint="cs"/>
                                <w:color w:val="71BC3F" w:themeColor="accent3"/>
                                <w:spacing w:val="5"/>
                                <w:kern w:val="28"/>
                                <w:sz w:val="32"/>
                                <w:szCs w:val="32"/>
                                <w:rtl/>
                                <w:lang w:bidi="ar-SY"/>
                              </w:rPr>
                              <w:t>عرض</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Pr="00982C7D">
                              <w:rPr>
                                <w:rFonts w:asciiTheme="minorBidi" w:eastAsiaTheme="majorEastAsia" w:hAnsiTheme="minorBidi" w:cs="Noto Sans Arabic Medium" w:hint="cs"/>
                                <w:color w:val="71BC3F" w:themeColor="accent3"/>
                                <w:spacing w:val="5"/>
                                <w:kern w:val="28"/>
                                <w:sz w:val="32"/>
                                <w:szCs w:val="32"/>
                                <w:rtl/>
                                <w:lang w:bidi="ar-SY"/>
                              </w:rPr>
                              <w:t>توريد</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00CD7F13" w:rsidRPr="00982C7D">
                              <w:rPr>
                                <w:rFonts w:asciiTheme="minorBidi" w:eastAsiaTheme="majorEastAsia" w:hAnsiTheme="minorBidi" w:cs="Noto Sans Arabic Medium" w:hint="cs"/>
                                <w:color w:val="71BC3F" w:themeColor="accent3"/>
                                <w:spacing w:val="5"/>
                                <w:kern w:val="28"/>
                                <w:sz w:val="32"/>
                                <w:szCs w:val="32"/>
                                <w:rtl/>
                                <w:lang w:bidi="ar-SY"/>
                              </w:rPr>
                              <w:t>وتركيب</w:t>
                            </w:r>
                          </w:p>
                          <w:p w14:paraId="54F062FD" w14:textId="63AC7CC3" w:rsidR="003748B1" w:rsidRPr="003748B1" w:rsidRDefault="003748B1" w:rsidP="003748B1">
                            <w:pPr>
                              <w:pStyle w:val="a8"/>
                              <w:bidi/>
                              <w:jc w:val="center"/>
                              <w:rPr>
                                <w:rFonts w:asciiTheme="minorBidi" w:eastAsiaTheme="majorEastAsia" w:hAnsiTheme="minorBidi" w:cs="Noto Sans Arabic Medium"/>
                                <w:color w:val="71BC3F" w:themeColor="accent3"/>
                                <w:spacing w:val="5"/>
                                <w:kern w:val="28"/>
                                <w:sz w:val="32"/>
                                <w:szCs w:val="32"/>
                                <w:rtl/>
                                <w:lang w:bidi="ar-SY"/>
                              </w:rPr>
                            </w:pPr>
                            <w:r>
                              <w:rPr>
                                <w:rFonts w:asciiTheme="minorBidi" w:eastAsiaTheme="majorEastAsia" w:hAnsiTheme="minorBidi" w:cs="Noto Sans Arabic Medium" w:hint="cs"/>
                                <w:color w:val="71BC3F" w:themeColor="accent3"/>
                                <w:spacing w:val="5"/>
                                <w:kern w:val="28"/>
                                <w:sz w:val="32"/>
                                <w:szCs w:val="32"/>
                                <w:rtl/>
                                <w:lang w:bidi="ar-SY"/>
                              </w:rPr>
                              <w:t xml:space="preserve">مصاعد </w:t>
                            </w:r>
                            <w:r>
                              <w:rPr>
                                <w:rFonts w:asciiTheme="minorBidi" w:eastAsiaTheme="majorEastAsia" w:hAnsiTheme="minorBidi" w:cs="Noto Sans Arabic Medium"/>
                                <w:color w:val="71BC3F" w:themeColor="accent3"/>
                                <w:spacing w:val="5"/>
                                <w:kern w:val="28"/>
                                <w:sz w:val="32"/>
                                <w:szCs w:val="32"/>
                                <w:lang w:bidi="ar-SY"/>
                              </w:rPr>
                              <w:t>SHARP</w:t>
                            </w:r>
                          </w:p>
                          <w:p w14:paraId="7D6E8BB5" w14:textId="3A88A62D" w:rsidR="0050120F" w:rsidRPr="0050120F" w:rsidRDefault="0050120F" w:rsidP="00B64886">
                            <w:pPr>
                              <w:pStyle w:val="a8"/>
                              <w:bidi/>
                              <w:jc w:val="center"/>
                              <w:rPr>
                                <w:rFonts w:ascii="Arial" w:eastAsiaTheme="majorEastAsia" w:hAnsi="Arial" w:cs="Noto Sans Arabic Light"/>
                                <w:color w:val="auto"/>
                                <w:spacing w:val="5"/>
                                <w:kern w:val="28"/>
                                <w:sz w:val="28"/>
                                <w:szCs w:val="28"/>
                                <w:rtl/>
                                <w:lang w:bidi="ar-SY"/>
                              </w:rPr>
                            </w:pPr>
                            <w:r w:rsidRPr="0050120F">
                              <w:rPr>
                                <w:rFonts w:ascii="Arial" w:eastAsiaTheme="majorEastAsia" w:hAnsi="Arial" w:cs="Noto Sans Arabic Light" w:hint="cs"/>
                                <w:color w:val="auto"/>
                                <w:spacing w:val="5"/>
                                <w:kern w:val="28"/>
                                <w:sz w:val="28"/>
                                <w:szCs w:val="28"/>
                                <w:rtl/>
                                <w:lang w:bidi="ar-SY"/>
                              </w:rPr>
                              <w:t>{{PROJECT_NAME}}</w:t>
                            </w:r>
                          </w:p>
                          <w:p w14:paraId="7FD72CAA" w14:textId="4FDD7216" w:rsidR="00B64886" w:rsidRPr="00982C7D" w:rsidRDefault="00B64886" w:rsidP="0050120F">
                            <w:pPr>
                              <w:pStyle w:val="a8"/>
                              <w:bidi/>
                              <w:jc w:val="center"/>
                              <w:rPr>
                                <w:rFonts w:ascii="Noto Sans" w:eastAsiaTheme="majorEastAsia" w:hAnsi="Noto Sans" w:cs="Noto Sans Arabic Light"/>
                                <w:color w:val="auto"/>
                                <w:spacing w:val="5"/>
                                <w:kern w:val="28"/>
                                <w:sz w:val="28"/>
                                <w:szCs w:val="28"/>
                                <w:lang w:bidi="ar-SY"/>
                              </w:rPr>
                            </w:pPr>
                            <w:r w:rsidRPr="00982C7D">
                              <w:rPr>
                                <w:rFonts w:ascii="Arial" w:eastAsiaTheme="majorEastAsia" w:hAnsi="Arial" w:cs="Noto Sans Arabic Light" w:hint="cs"/>
                                <w:color w:val="auto"/>
                                <w:spacing w:val="5"/>
                                <w:kern w:val="28"/>
                                <w:sz w:val="28"/>
                                <w:szCs w:val="28"/>
                                <w:rtl/>
                                <w:lang w:bidi="ar-SY"/>
                              </w:rPr>
                              <w:t>المقدم</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من</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شركة</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فات</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للهندسة</w:t>
                            </w:r>
                            <w:r w:rsidRPr="00982C7D">
                              <w:rPr>
                                <w:rFonts w:ascii="Noto Sans" w:eastAsiaTheme="majorEastAsia" w:hAnsi="Noto Sans" w:cs="Noto Sans Arabic Light"/>
                                <w:color w:val="auto"/>
                                <w:spacing w:val="5"/>
                                <w:kern w:val="28"/>
                                <w:sz w:val="28"/>
                                <w:szCs w:val="28"/>
                                <w:rtl/>
                                <w:lang w:bidi="ar-SY"/>
                              </w:rPr>
                              <w:t xml:space="preserve"> </w:t>
                            </w:r>
                          </w:p>
                          <w:p w14:paraId="7CD98504" w14:textId="77777777" w:rsidR="00B64886" w:rsidRPr="000D70B8" w:rsidRDefault="00B64886" w:rsidP="00B64886">
                            <w:pPr>
                              <w:pStyle w:val="a8"/>
                              <w:bidi/>
                              <w:jc w:val="center"/>
                              <w:rPr>
                                <w:rFonts w:ascii="Roboto" w:eastAsiaTheme="majorEastAsia" w:hAnsi="Roboto" w:cs="Noto Sans Arabic"/>
                                <w:caps/>
                                <w:color w:val="auto"/>
                                <w:sz w:val="28"/>
                                <w:szCs w:val="28"/>
                                <w:lang w:val="af-ZA"/>
                              </w:rPr>
                            </w:pPr>
                          </w:p>
                        </w:txbxContent>
                      </v:textbox>
                    </v:shape>
                    <w10:wrap anchorx="margin" anchory="page"/>
                  </v:group>
                </w:pict>
              </mc:Fallback>
            </mc:AlternateContent>
          </w:r>
          <w:r>
            <w:rPr>
              <w:rFonts w:ascii="Noto Sans" w:eastAsia="Quattrocento Sans" w:hAnsi="Noto Sans" w:cs="Times New Roman"/>
              <w:b/>
              <w:color w:val="71BC3F" w:themeColor="accent4"/>
              <w:sz w:val="36"/>
              <w:rtl/>
              <w:lang w:bidi="ar-SY"/>
            </w:rPr>
            <w:br w:type="page"/>
          </w:r>
        </w:p>
      </w:sdtContent>
    </w:sdt>
    <w:p w14:paraId="52F28858" w14:textId="77777777" w:rsidR="00B64886" w:rsidRDefault="00B64886" w:rsidP="00B64886">
      <w:pPr>
        <w:bidi/>
        <w:spacing w:after="0" w:line="300" w:lineRule="auto"/>
        <w:contextualSpacing/>
        <w:jc w:val="both"/>
        <w:rPr>
          <w:rFonts w:ascii="Arial" w:hAnsi="Arial" w:cs="Noto Sans Arabic Medium"/>
          <w:color w:val="auto"/>
          <w:sz w:val="24"/>
          <w:szCs w:val="24"/>
          <w:rtl/>
          <w:lang w:bidi="ar-SY"/>
        </w:rPr>
      </w:pPr>
    </w:p>
    <w:p w14:paraId="0D6A693A" w14:textId="283DB465" w:rsidR="008E1564" w:rsidRPr="00B64886" w:rsidRDefault="00196391" w:rsidP="00B64886">
      <w:pPr>
        <w:bidi/>
        <w:spacing w:after="0" w:line="300" w:lineRule="auto"/>
        <w:contextualSpacing/>
        <w:jc w:val="both"/>
        <w:rPr>
          <w:rFonts w:ascii="Noto Sans" w:hAnsi="Noto Sans" w:cs="Calibri"/>
          <w:b/>
          <w:bCs/>
          <w:sz w:val="24"/>
          <w:szCs w:val="24"/>
          <w:rtl/>
          <w:lang w:bidi="ar-JO"/>
        </w:rPr>
      </w:pPr>
      <w:r w:rsidRPr="002D587A">
        <w:rPr>
          <w:rFonts w:ascii="Arial" w:hAnsi="Arial" w:cs="Noto Sans Arabic Medium" w:hint="cs"/>
          <w:b/>
          <w:bCs/>
          <w:color w:val="auto"/>
          <w:sz w:val="24"/>
          <w:szCs w:val="24"/>
          <w:rtl/>
          <w:lang w:bidi="ar-SY"/>
        </w:rPr>
        <w:t>التاريخ: {{PROPOSAL_DATE}}</w:t>
      </w:r>
      <w:r w:rsidR="00F07575" w:rsidRPr="002D587A">
        <w:rPr>
          <w:rFonts w:ascii="Arial" w:hAnsi="Arial" w:cs="Noto Sans Arabic Medium" w:hint="cs"/>
          <w:b/>
          <w:bCs/>
          <w:color w:val="auto"/>
          <w:sz w:val="24"/>
          <w:szCs w:val="24"/>
          <w:rtl/>
          <w:lang w:bidi="ar-SY"/>
        </w:rPr>
      </w:r>
      <w:r w:rsidR="00B64886" w:rsidRPr="008F5D7B">
        <w:rPr>
          <w:rFonts w:ascii="Arial" w:hAnsi="Arial" w:cs="Noto Sans Arabic Medium" w:hint="cs"/>
          <w:color w:val="auto"/>
          <w:sz w:val="24"/>
          <w:szCs w:val="24"/>
          <w:rtl/>
          <w:lang w:bidi="ar-SY"/>
        </w:rPr>
      </w:r>
      <w:r w:rsidR="0050120F">
        <w:rPr>
          <w:rFonts w:ascii="Roboto Light" w:hAnsi="Roboto Light" w:cs="Cambria" w:hint="cs"/>
          <w:color w:val="auto"/>
          <w:sz w:val="24"/>
          <w:szCs w:val="24"/>
          <w:rtl/>
          <w:lang w:bidi="ar-SY"/>
        </w:rPr>
      </w:r>
      <w:r w:rsidR="0050120F">
        <w:rPr>
          <w:rFonts w:ascii="Roboto Light" w:hAnsi="Roboto Light" w:cs="Arial" w:hint="cs"/>
          <w:color w:val="auto"/>
          <w:sz w:val="24"/>
          <w:szCs w:val="24"/>
          <w:rtl/>
          <w:lang w:bidi="ar-SY"/>
        </w:rPr>
      </w:r>
      <w:r w:rsidR="0050120F">
        <w:rPr>
          <w:rFonts w:ascii="Roboto Light" w:hAnsi="Roboto Light" w:cs="Cambria" w:hint="cs"/>
          <w:color w:val="auto"/>
          <w:sz w:val="24"/>
          <w:szCs w:val="24"/>
          <w:rtl/>
          <w:lang w:bidi="ar-SY"/>
        </w:rPr>
      </w:r>
      <w:r w:rsidR="00B64886" w:rsidRPr="008F5D7B">
        <w:rPr>
          <w:rFonts w:ascii="Roboto Light" w:hAnsi="Roboto Light" w:cs="Noto Sans Arabic Light"/>
          <w:color w:val="auto"/>
          <w:sz w:val="24"/>
          <w:szCs w:val="24"/>
          <w:rtl/>
          <w:lang w:bidi="ar-SY"/>
        </w:rPr>
      </w:r>
    </w:p>
    <w:p w14:paraId="480C6D4E" w14:textId="07447506" w:rsidR="008625E8" w:rsidRPr="00B64886" w:rsidRDefault="009007F4" w:rsidP="00FD370C">
      <w:pPr>
        <w:bidi/>
        <w:rPr>
          <w:rFonts w:ascii="Noto Sans" w:hAnsi="Noto Sans" w:cs="Noto Sans Arabic Light"/>
          <w:b/>
          <w:bCs/>
          <w:color w:val="auto"/>
          <w:sz w:val="24"/>
          <w:szCs w:val="24"/>
          <w:rtl/>
          <w:lang w:bidi="ar-SY"/>
        </w:rPr>
      </w:pPr>
      <w:proofErr w:type="gramStart"/>
      <w:r w:rsidRPr="002D587A">
        <w:rPr>
          <w:rFonts w:ascii="Arial" w:hAnsi="Arial" w:cs="Noto Sans Arabic Medium" w:hint="cs"/>
          <w:b/>
          <w:bCs/>
          <w:color w:val="auto"/>
          <w:sz w:val="24"/>
          <w:szCs w:val="24"/>
          <w:rtl/>
          <w:lang w:bidi="ar-SY"/>
        </w:rPr>
        <w:t>المشروع {{PROJECT_NAME}}</w:t>
      </w:r>
      <w:r w:rsidR="00FD370C">
        <w:rPr>
          <w:rFonts w:ascii="Arial" w:hAnsi="Arial" w:cs="Noto Sans Arabic Medium" w:hint="cs"/>
          <w:b/>
          <w:bCs/>
          <w:color w:val="auto"/>
          <w:sz w:val="24"/>
          <w:szCs w:val="24"/>
          <w:rtl/>
          <w:lang w:bidi="ar-SY"/>
        </w:rPr>
      </w:r>
      <w:r w:rsidR="00FD370C">
        <w:rPr>
          <w:rFonts w:ascii="Roboto Light" w:hAnsi="Roboto Light" w:cs="Cambria" w:hint="cs"/>
          <w:color w:val="auto"/>
          <w:sz w:val="24"/>
          <w:szCs w:val="24"/>
          <w:rtl/>
          <w:lang w:bidi="ar-SY"/>
        </w:rPr>
      </w:r>
      <w:proofErr w:type="gramEnd"/>
      <w:r w:rsidR="00FD370C">
        <w:rPr>
          <w:rFonts w:ascii="Roboto Light" w:hAnsi="Roboto Light" w:cs="Arial" w:hint="cs"/>
          <w:color w:val="auto"/>
          <w:sz w:val="24"/>
          <w:szCs w:val="24"/>
          <w:rtl/>
          <w:lang w:bidi="ar-SY"/>
        </w:rPr>
      </w:r>
      <w:r w:rsidR="00FD370C">
        <w:rPr>
          <w:rFonts w:ascii="Roboto Light" w:hAnsi="Roboto Light" w:cs="Cambria" w:hint="cs"/>
          <w:color w:val="auto"/>
          <w:sz w:val="24"/>
          <w:szCs w:val="24"/>
          <w:rtl/>
          <w:lang w:bidi="ar-SY"/>
        </w:rPr>
      </w:r>
      <w:r w:rsidR="00FD370C" w:rsidRPr="008F5D7B">
        <w:rPr>
          <w:rFonts w:ascii="Roboto Light" w:hAnsi="Roboto Light" w:cs="Noto Sans Arabic Light"/>
          <w:color w:val="auto"/>
          <w:sz w:val="24"/>
          <w:szCs w:val="24"/>
          <w:rtl/>
          <w:lang w:bidi="ar-SY"/>
        </w:rPr>
      </w:r>
    </w:p>
    <w:p w14:paraId="2FE79BAE" w14:textId="713F7DBF" w:rsidR="00C430A6" w:rsidRPr="002D587A" w:rsidRDefault="00C430A6" w:rsidP="00C430A6">
      <w:pPr>
        <w:bidi/>
        <w:rPr>
          <w:rFonts w:ascii="Noto Sans" w:hAnsi="Noto Sans" w:cs="Noto Sans Arabic Light"/>
          <w:color w:val="auto"/>
          <w:sz w:val="32"/>
          <w:szCs w:val="28"/>
          <w:rtl/>
          <w:lang w:bidi="ar-SY"/>
        </w:rPr>
      </w:pPr>
      <w:r w:rsidRPr="002D587A">
        <w:rPr>
          <w:rFonts w:ascii="Arial" w:hAnsi="Arial" w:cs="Noto Sans Arabic Medium" w:hint="cs"/>
          <w:color w:val="auto"/>
          <w:sz w:val="32"/>
          <w:szCs w:val="28"/>
          <w:rtl/>
          <w:lang w:bidi="ar-SY"/>
        </w:rPr>
        <w:t>عناية السيد {{CLIENT_NAME}}</w:t>
      </w:r>
      <w:r w:rsidRPr="002D587A">
        <w:rPr>
          <w:rFonts w:ascii="Noto Sans" w:hAnsi="Noto Sans" w:cs="Noto Sans Arabic Medium"/>
          <w:color w:val="auto"/>
          <w:sz w:val="32"/>
          <w:szCs w:val="28"/>
          <w:rtl/>
          <w:lang w:bidi="ar-SY"/>
        </w:rPr>
      </w:r>
      <w:r w:rsidRPr="002D587A">
        <w:rPr>
          <w:rFonts w:ascii="Arial" w:hAnsi="Arial" w:cs="Noto Sans Arabic Medium" w:hint="cs"/>
          <w:color w:val="auto"/>
          <w:sz w:val="32"/>
          <w:szCs w:val="28"/>
          <w:rtl/>
          <w:lang w:bidi="ar-SY"/>
        </w:rPr>
      </w:r>
      <w:r w:rsidR="008F5D7B" w:rsidRPr="002D587A">
        <w:rPr>
          <w:rFonts w:ascii="Noto Sans" w:hAnsi="Noto Sans" w:cs="Noto Sans Arabic Light" w:hint="cs"/>
          <w:color w:val="auto"/>
          <w:sz w:val="32"/>
          <w:szCs w:val="28"/>
          <w:rtl/>
          <w:lang w:bidi="ar-SY"/>
        </w:rPr>
      </w:r>
      <w:r w:rsidR="00FD370C">
        <w:rPr>
          <w:rFonts w:ascii="Roboto Light" w:hAnsi="Roboto Light" w:cs="Cambria" w:hint="cs"/>
          <w:color w:val="auto"/>
          <w:sz w:val="24"/>
          <w:szCs w:val="24"/>
          <w:rtl/>
          <w:lang w:bidi="ar-SY"/>
        </w:rPr>
      </w:r>
      <w:r w:rsidR="00FD370C">
        <w:rPr>
          <w:rFonts w:ascii="Roboto Light" w:hAnsi="Roboto Light" w:cs="Arial" w:hint="cs"/>
          <w:color w:val="auto"/>
          <w:sz w:val="24"/>
          <w:szCs w:val="24"/>
          <w:rtl/>
          <w:lang w:bidi="ar-SY"/>
        </w:rPr>
      </w:r>
      <w:r w:rsidR="00FD370C">
        <w:rPr>
          <w:rFonts w:ascii="Roboto Light" w:hAnsi="Roboto Light" w:cs="Cambria" w:hint="cs"/>
          <w:color w:val="auto"/>
          <w:sz w:val="24"/>
          <w:szCs w:val="24"/>
          <w:rtl/>
          <w:lang w:bidi="ar-SY"/>
        </w:rPr>
      </w:r>
      <w:r w:rsidR="00FD370C" w:rsidRPr="008F5D7B">
        <w:rPr>
          <w:rFonts w:ascii="Roboto Light" w:hAnsi="Roboto Light" w:cs="Noto Sans Arabic Light"/>
          <w:color w:val="auto"/>
          <w:sz w:val="24"/>
          <w:szCs w:val="24"/>
          <w:rtl/>
          <w:lang w:bidi="ar-SY"/>
        </w:rPr>
      </w:r>
    </w:p>
    <w:p w14:paraId="269C7C6B" w14:textId="2ED1C15D" w:rsidR="00D14F77" w:rsidRPr="00697C7C" w:rsidRDefault="00D14F77" w:rsidP="005E5532">
      <w:pPr>
        <w:bidi/>
        <w:jc w:val="both"/>
        <w:rPr>
          <w:rFonts w:ascii="Noto Sans" w:hAnsi="Noto Sans" w:cs="Noto Sans Arabic Light"/>
          <w:color w:val="auto"/>
          <w:sz w:val="24"/>
          <w:szCs w:val="24"/>
          <w:rtl/>
          <w:lang w:bidi="ar-SY"/>
        </w:rPr>
      </w:pPr>
      <w:bookmarkStart w:id="1" w:name="_Hlk150857770"/>
      <w:r w:rsidRPr="00697C7C">
        <w:rPr>
          <w:rFonts w:ascii="Arial" w:hAnsi="Arial" w:cs="Noto Sans Arabic Light" w:hint="cs"/>
          <w:color w:val="auto"/>
          <w:sz w:val="24"/>
          <w:szCs w:val="24"/>
          <w:rtl/>
          <w:lang w:bidi="ar-SY"/>
        </w:rPr>
        <w:t>يسر</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شركة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فـات</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للهندسة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أن</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تقدم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لحضرتكم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عرضها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الفني</w:t>
      </w:r>
      <w:r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والمالي،</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آملين</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بأن</w:t>
      </w:r>
      <w:r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يلبي</w:t>
      </w:r>
      <w:r w:rsidR="00EB37BE"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احتياجاتكم</w:t>
      </w:r>
      <w:r w:rsidRPr="00697C7C">
        <w:rPr>
          <w:rFonts w:ascii="Noto Sans" w:hAnsi="Noto Sans" w:cs="Noto Sans Arabic Light"/>
          <w:color w:val="auto"/>
          <w:sz w:val="24"/>
          <w:szCs w:val="24"/>
          <w:rtl/>
          <w:lang w:bidi="ar-SY"/>
        </w:rPr>
        <w:t>.</w:t>
      </w:r>
    </w:p>
    <w:p w14:paraId="0EDB95D1" w14:textId="23F69AB8" w:rsidR="0000012D" w:rsidRPr="00697C7C" w:rsidRDefault="004A0389" w:rsidP="00697C7C">
      <w:pPr>
        <w:bidi/>
        <w:spacing w:line="276" w:lineRule="auto"/>
        <w:jc w:val="both"/>
        <w:rPr>
          <w:rFonts w:ascii="Noto Sans" w:hAnsi="Noto Sans" w:cs="Noto Sans Arabic Light"/>
          <w:color w:val="auto"/>
          <w:sz w:val="24"/>
          <w:szCs w:val="24"/>
          <w:lang w:bidi="ar-SY"/>
        </w:rPr>
      </w:pPr>
      <w:r w:rsidRPr="00697C7C">
        <w:rPr>
          <w:rFonts w:ascii="Arial" w:hAnsi="Arial" w:cs="Noto Sans Arabic Light" w:hint="cs"/>
          <w:color w:val="auto"/>
          <w:sz w:val="24"/>
          <w:szCs w:val="24"/>
          <w:rtl/>
          <w:lang w:bidi="ar-SY"/>
        </w:rPr>
        <w:t>بفضل</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خبرتنا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الواسعة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وفريق</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العمل</w:t>
      </w:r>
      <w:r w:rsidRPr="00697C7C">
        <w:rPr>
          <w:rFonts w:ascii="Noto Sans" w:hAnsi="Noto Sans" w:cs="Noto Sans Arabic Light"/>
          <w:color w:val="auto"/>
          <w:sz w:val="24"/>
          <w:szCs w:val="24"/>
          <w:rtl/>
          <w:lang w:bidi="ar-SY"/>
        </w:rPr>
        <w:t xml:space="preserve"> </w:t>
      </w:r>
      <w:r w:rsidR="005E5532" w:rsidRPr="00697C7C">
        <w:rPr>
          <w:rFonts w:ascii="Arial" w:hAnsi="Arial" w:cs="Noto Sans Arabic Light" w:hint="cs"/>
          <w:color w:val="auto"/>
          <w:sz w:val="24"/>
          <w:szCs w:val="24"/>
          <w:rtl/>
          <w:lang w:bidi="ar-SY"/>
        </w:rPr>
        <w:t>المتخصص</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لدينا،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نقدم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الحلول</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المثلى</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والتصاميم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المبتكرة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لتلبية</w:t>
      </w:r>
      <w:r w:rsidRPr="00697C7C">
        <w:rPr>
          <w:rFonts w:ascii="Noto Sans" w:hAnsi="Noto Sans" w:cs="Noto Sans Arabic Light"/>
          <w:color w:val="auto"/>
          <w:sz w:val="24"/>
          <w:szCs w:val="24"/>
          <w:rtl/>
          <w:lang w:bidi="ar-SY"/>
        </w:rPr>
        <w:t xml:space="preserve"> </w:t>
      </w:r>
      <w:r w:rsidR="005E5532" w:rsidRPr="00697C7C">
        <w:rPr>
          <w:rFonts w:ascii="Arial" w:hAnsi="Arial" w:cs="Noto Sans Arabic Light" w:hint="cs"/>
          <w:color w:val="auto"/>
          <w:sz w:val="24"/>
          <w:szCs w:val="24"/>
          <w:rtl/>
          <w:lang w:bidi="ar-SY"/>
        </w:rPr>
        <w:t>احتياجاتكم،</w:t>
      </w:r>
      <w:bookmarkEnd w:id="1"/>
      <w:r w:rsidR="00697C7C">
        <w:rPr>
          <w:rFonts w:ascii="Noto Sans" w:hAnsi="Noto Sans" w:cs="Noto Sans Arabic Light" w:hint="cs"/>
          <w:color w:val="auto"/>
          <w:sz w:val="24"/>
          <w:szCs w:val="24"/>
          <w:rtl/>
          <w:lang w:bidi="ar-SY"/>
        </w:rPr>
        <w:t xml:space="preserve"> </w:t>
      </w:r>
      <w:r w:rsidR="00023631" w:rsidRPr="00697C7C">
        <w:rPr>
          <w:rFonts w:ascii="Arial" w:hAnsi="Arial" w:cs="Noto Sans Arabic Medium" w:hint="cs"/>
          <w:color w:val="auto"/>
          <w:sz w:val="24"/>
          <w:szCs w:val="24"/>
          <w:u w:val="single"/>
          <w:rtl/>
          <w:lang w:bidi="ar-SY"/>
        </w:rPr>
        <w:t>من</w:t>
      </w:r>
      <w:r w:rsidR="00023631" w:rsidRPr="00697C7C">
        <w:rPr>
          <w:rFonts w:ascii="Noto Sans" w:hAnsi="Noto Sans" w:cs="Noto Sans Arabic Medium"/>
          <w:color w:val="auto"/>
          <w:sz w:val="24"/>
          <w:szCs w:val="24"/>
          <w:u w:val="single"/>
          <w:rtl/>
          <w:lang w:bidi="ar-SY"/>
        </w:rPr>
        <w:t xml:space="preserve"> </w:t>
      </w:r>
      <w:r w:rsidR="00023631" w:rsidRPr="00697C7C">
        <w:rPr>
          <w:rFonts w:ascii="Arial" w:hAnsi="Arial" w:cs="Noto Sans Arabic Medium" w:hint="cs"/>
          <w:color w:val="auto"/>
          <w:sz w:val="24"/>
          <w:szCs w:val="24"/>
          <w:u w:val="single"/>
          <w:rtl/>
          <w:lang w:bidi="ar-SY"/>
        </w:rPr>
        <w:t>خلال</w:t>
      </w:r>
      <w:r w:rsidR="00697C7C">
        <w:rPr>
          <w:rFonts w:ascii="Arial" w:hAnsi="Arial" w:cs="Noto Sans Arabic Medium" w:hint="cs"/>
          <w:color w:val="auto"/>
          <w:sz w:val="24"/>
          <w:szCs w:val="24"/>
          <w:u w:val="single"/>
          <w:rtl/>
          <w:lang w:bidi="ar-SY"/>
        </w:rPr>
        <w:t>:</w:t>
      </w:r>
    </w:p>
    <w:p w14:paraId="09FF1EE5" w14:textId="210D420C" w:rsidR="00023631" w:rsidRPr="00B64886" w:rsidRDefault="0000012D" w:rsidP="00B027A8">
      <w:pPr>
        <w:bidi/>
        <w:spacing w:line="276" w:lineRule="auto"/>
        <w:rPr>
          <w:rFonts w:ascii="Noto Sans" w:hAnsi="Noto Sans" w:cs="Noto Sans Arabic Light"/>
          <w:color w:val="auto"/>
          <w:sz w:val="24"/>
          <w:szCs w:val="24"/>
          <w:rtl/>
          <w:lang w:bidi="ar-SY"/>
        </w:rPr>
      </w:pPr>
      <w:r w:rsidRPr="00B64886">
        <w:rPr>
          <w:rFonts w:ascii="Roboto Medium" w:hAnsi="Roboto Medium" w:cs="Noto Sans Arabic Light"/>
          <w:color w:val="auto"/>
          <w:sz w:val="24"/>
          <w:szCs w:val="24"/>
          <w:rtl/>
          <w:lang w:bidi="ar-SY"/>
        </w:rPr>
        <w:t>1</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حلول</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مخصصة</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نقدم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تصميما</w:t>
      </w:r>
      <w:r w:rsidR="005E5532" w:rsidRPr="00B64886">
        <w:rPr>
          <w:rFonts w:ascii="Arial" w:hAnsi="Arial" w:cs="Noto Sans Arabic Light" w:hint="cs"/>
          <w:color w:val="auto"/>
          <w:sz w:val="24"/>
          <w:szCs w:val="24"/>
          <w:rtl/>
          <w:lang w:bidi="ar-SY"/>
        </w:rPr>
        <w:t>ً</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مخصّص</w:t>
      </w:r>
      <w:r w:rsidR="005E5532" w:rsidRPr="00B64886">
        <w:rPr>
          <w:rFonts w:ascii="Arial" w:hAnsi="Arial" w:cs="Noto Sans Arabic Light" w:hint="cs"/>
          <w:color w:val="auto"/>
          <w:sz w:val="24"/>
          <w:szCs w:val="24"/>
          <w:rtl/>
          <w:lang w:bidi="ar-SY"/>
        </w:rPr>
        <w:t>اً</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لتركيب</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المصاعد</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يلبي</w:t>
      </w:r>
      <w:r w:rsidR="00023631" w:rsidRPr="00B64886">
        <w:rPr>
          <w:rFonts w:ascii="Noto Sans" w:hAnsi="Noto Sans" w:cs="Noto Sans Arabic Light"/>
          <w:color w:val="auto"/>
          <w:sz w:val="24"/>
          <w:szCs w:val="24"/>
          <w:rtl/>
          <w:lang w:bidi="ar-SY"/>
        </w:rPr>
        <w:t xml:space="preserve"> </w:t>
      </w:r>
      <w:r w:rsidR="005E5532" w:rsidRPr="00B64886">
        <w:rPr>
          <w:rFonts w:ascii="Arial" w:hAnsi="Arial" w:cs="Noto Sans Arabic Light" w:hint="cs"/>
          <w:color w:val="auto"/>
          <w:sz w:val="24"/>
          <w:szCs w:val="24"/>
          <w:rtl/>
          <w:lang w:bidi="ar-SY"/>
        </w:rPr>
        <w:t>رغبتكم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وأهدافكم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المحددة</w:t>
      </w:r>
      <w:r w:rsidR="00023631" w:rsidRPr="00B64886">
        <w:rPr>
          <w:rFonts w:ascii="Noto Sans" w:hAnsi="Noto Sans" w:cs="Noto Sans Arabic Light"/>
          <w:color w:val="auto"/>
          <w:sz w:val="24"/>
          <w:szCs w:val="24"/>
          <w:rtl/>
          <w:lang w:bidi="ar-SY"/>
        </w:rPr>
        <w:t>.</w:t>
      </w:r>
    </w:p>
    <w:p w14:paraId="74C574A6" w14:textId="0D17FCDF" w:rsidR="0000012D" w:rsidRPr="00B64886" w:rsidRDefault="0000012D" w:rsidP="00B027A8">
      <w:pPr>
        <w:bidi/>
        <w:spacing w:line="276"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2</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ضمان</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الجودة</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نحرص</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على</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استخدام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معدات</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عالية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الجودة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وضمان</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الالتزام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بمعايير</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السلامة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w:t>
      </w:r>
      <w:r w:rsidRPr="00B64886">
        <w:rPr>
          <w:rFonts w:ascii="Arial" w:hAnsi="Arial" w:cs="Noto Sans Arabic Light" w:hint="cs"/>
          <w:color w:val="auto"/>
          <w:sz w:val="24"/>
          <w:szCs w:val="24"/>
          <w:rtl/>
          <w:lang w:bidi="ar-SY"/>
        </w:rPr>
        <w:t>الأم</w:t>
      </w:r>
      <w:r w:rsidR="00023631" w:rsidRPr="00B64886">
        <w:rPr>
          <w:rFonts w:ascii="Arial" w:hAnsi="Arial" w:cs="Noto Sans Arabic Light" w:hint="cs"/>
          <w:color w:val="auto"/>
          <w:sz w:val="24"/>
          <w:szCs w:val="24"/>
          <w:rtl/>
          <w:lang w:bidi="ar-SY"/>
        </w:rPr>
        <w:t>ان</w:t>
      </w:r>
      <w:r w:rsidRPr="00B64886">
        <w:rPr>
          <w:rFonts w:ascii="Noto Sans" w:hAnsi="Noto Sans" w:cs="Noto Sans Arabic Light"/>
          <w:color w:val="auto"/>
          <w:sz w:val="24"/>
          <w:szCs w:val="24"/>
          <w:rtl/>
          <w:lang w:bidi="ar-SY"/>
        </w:rPr>
        <w:t>.</w:t>
      </w:r>
    </w:p>
    <w:p w14:paraId="5618F572" w14:textId="2A4BCBCB" w:rsidR="0000012D" w:rsidRPr="00B64886" w:rsidRDefault="0000012D" w:rsidP="0000012D">
      <w:pPr>
        <w:bidi/>
        <w:spacing w:line="240"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3</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التنفيذ</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في</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الوقت</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المحدد</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نلت</w:t>
      </w:r>
      <w:r w:rsidR="00023631" w:rsidRPr="00B64886">
        <w:rPr>
          <w:rFonts w:ascii="Arial" w:hAnsi="Arial" w:cs="Noto Sans Arabic Light" w:hint="cs"/>
          <w:color w:val="auto"/>
          <w:sz w:val="24"/>
          <w:szCs w:val="24"/>
          <w:rtl/>
          <w:lang w:bidi="ar-SY"/>
        </w:rPr>
        <w:t>زم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بالإطار</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الزمني</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المتفق</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عليه</w:t>
      </w:r>
      <w:r w:rsidR="00023631"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دون</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المساومة</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على</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الجودة</w:t>
      </w:r>
      <w:r w:rsidRPr="00B64886">
        <w:rPr>
          <w:rFonts w:ascii="Noto Sans" w:hAnsi="Noto Sans" w:cs="Noto Sans Arabic Light"/>
          <w:color w:val="auto"/>
          <w:sz w:val="24"/>
          <w:szCs w:val="24"/>
          <w:rtl/>
          <w:lang w:bidi="ar-SY"/>
        </w:rPr>
        <w:t>.</w:t>
      </w:r>
    </w:p>
    <w:p w14:paraId="4F20D211" w14:textId="02A98AE0" w:rsidR="0000012D" w:rsidRPr="00B64886" w:rsidRDefault="0000012D" w:rsidP="008D62C9">
      <w:pPr>
        <w:bidi/>
        <w:spacing w:line="240"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4</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الدعم</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بعد</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التركيب</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ن</w:t>
      </w:r>
      <w:r w:rsidRPr="00B64886">
        <w:rPr>
          <w:rFonts w:ascii="Arial" w:hAnsi="Arial" w:cs="Noto Sans Arabic Light" w:hint="cs"/>
          <w:color w:val="auto"/>
          <w:sz w:val="24"/>
          <w:szCs w:val="24"/>
          <w:rtl/>
          <w:lang w:bidi="ar-SY"/>
        </w:rPr>
        <w:t>قدم</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صيانة</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w:t>
      </w:r>
      <w:r w:rsidR="00023631"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دعم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الفني</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شامل</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لتعزيز</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عمر</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المعدات</w:t>
      </w:r>
      <w:r w:rsidRPr="00B64886">
        <w:rPr>
          <w:rFonts w:ascii="Noto Sans" w:hAnsi="Noto Sans" w:cs="Noto Sans Arabic Light"/>
          <w:color w:val="auto"/>
          <w:sz w:val="24"/>
          <w:szCs w:val="24"/>
          <w:rtl/>
          <w:lang w:bidi="ar-SY"/>
        </w:rPr>
        <w:t>.</w:t>
      </w:r>
    </w:p>
    <w:p w14:paraId="6D374A6C" w14:textId="4B792748" w:rsidR="00074FA7" w:rsidRPr="00B64886" w:rsidRDefault="00023631" w:rsidP="008D62C9">
      <w:pPr>
        <w:bidi/>
        <w:spacing w:before="360" w:line="240" w:lineRule="auto"/>
        <w:rPr>
          <w:rFonts w:ascii="Noto Sans" w:hAnsi="Noto Sans" w:cs="Noto Sans Arabic Light"/>
          <w:color w:val="auto"/>
          <w:sz w:val="24"/>
          <w:szCs w:val="24"/>
          <w:rtl/>
          <w:lang w:bidi="ar-SY"/>
        </w:rPr>
      </w:pPr>
      <w:r w:rsidRPr="00B64886">
        <w:rPr>
          <w:rFonts w:ascii="Arial" w:hAnsi="Arial" w:cs="Noto Sans Arabic Light" w:hint="cs"/>
          <w:color w:val="auto"/>
          <w:sz w:val="24"/>
          <w:szCs w:val="24"/>
          <w:rtl/>
          <w:lang w:bidi="ar-SY"/>
        </w:rPr>
        <w:t>نتطلع</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قدماً</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لتعاون</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مشترك</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ومثمر</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بيننا</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وبينكم</w:t>
      </w:r>
      <w:r w:rsidRPr="00B64886">
        <w:rPr>
          <w:rFonts w:ascii="Noto Sans" w:hAnsi="Noto Sans" w:cs="Noto Sans Arabic Light"/>
          <w:color w:val="auto"/>
          <w:sz w:val="24"/>
          <w:szCs w:val="24"/>
          <w:rtl/>
          <w:lang w:bidi="ar-SY"/>
        </w:rPr>
        <w:t xml:space="preserve">. </w:t>
      </w:r>
    </w:p>
    <w:p w14:paraId="251CBE6F" w14:textId="5706462F" w:rsidR="00371B26" w:rsidRPr="00B64886" w:rsidRDefault="00117831" w:rsidP="00B64886">
      <w:pPr>
        <w:bidi/>
        <w:rPr>
          <w:rFonts w:ascii="Noto Sans" w:hAnsi="Noto Sans" w:cs="Noto Sans Arabic Light"/>
          <w:color w:val="auto"/>
          <w:sz w:val="24"/>
          <w:szCs w:val="24"/>
          <w:rtl/>
          <w:lang w:bidi="ar-SY"/>
        </w:rPr>
      </w:pPr>
      <w:r w:rsidRPr="00B64886">
        <w:rPr>
          <w:rFonts w:ascii="Arial" w:hAnsi="Arial" w:cs="Noto Sans Arabic Light" w:hint="cs"/>
          <w:color w:val="auto"/>
          <w:sz w:val="24"/>
          <w:szCs w:val="24"/>
          <w:rtl/>
          <w:lang w:bidi="ar-SY"/>
        </w:rPr>
        <w:t>يبقى هذا العرض ساري المفعول حتى ({{VALIDITY_DAYS}}) يوماً من تاريخ هذا الكتاب، علماً أن الشروط والبنود المذكورة قابلة للتعديل والتغيير قبل توقيع العرض في أي وقت تبعاً لرغباتكم وبما يتناسب مع سياسات شركتنا.</w:t>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00CD7F13" w:rsidRPr="00B64886">
        <w:rPr>
          <w:rFonts w:ascii="Arial" w:hAnsi="Arial" w:cs="Noto Sans Arabic Light" w:hint="cs"/>
          <w:color w:val="auto"/>
          <w:sz w:val="24"/>
          <w:szCs w:val="24"/>
          <w:rtl/>
          <w:lang w:bidi="ar-SY"/>
        </w:rPr>
      </w:r>
      <w:r w:rsidR="00CD7F13" w:rsidRPr="00B64886">
        <w:rPr>
          <w:rFonts w:ascii="Roboto" w:hAnsi="Roboto" w:cs="Noto Sans Arabic Medium"/>
          <w:color w:val="auto"/>
          <w:sz w:val="24"/>
          <w:szCs w:val="24"/>
          <w:lang w:bidi="ar-SY"/>
        </w:rPr>
      </w:r>
      <w:r w:rsidR="00CD7F13">
        <w:rPr>
          <w:rFonts w:ascii="Arial" w:hAnsi="Arial" w:cs="Noto Sans Arabic Light"/>
          <w:color w:val="auto"/>
          <w:sz w:val="24"/>
          <w:szCs w:val="24"/>
          <w:lang w:bidi="ar-SY"/>
        </w:rPr>
      </w:r>
      <w:r w:rsidR="00CD7F13" w:rsidRPr="00B64886">
        <w:rPr>
          <w:rFonts w:ascii="Noto Sans" w:hAnsi="Noto Sans"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CD7F13" w:rsidRPr="00B64886">
        <w:rPr>
          <w:rFonts w:ascii="Arial" w:hAnsi="Arial" w:cs="Noto Sans Arabic Light" w:hint="cs"/>
          <w:color w:val="auto"/>
          <w:sz w:val="24"/>
          <w:szCs w:val="24"/>
          <w:rtl/>
          <w:lang w:bidi="ar-SY"/>
        </w:rPr>
      </w:r>
      <w:r w:rsidR="00CD7F13" w:rsidRPr="00B64886">
        <w:rPr>
          <w:rFonts w:ascii="Noto Sans" w:hAnsi="Noto Sans"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931141" w:rsidRPr="00B64886">
        <w:rPr>
          <w:rFonts w:ascii="Noto Sans" w:hAnsi="Noto Sans" w:cs="Noto Sans Arabic Light"/>
          <w:color w:val="auto"/>
          <w:sz w:val="24"/>
          <w:szCs w:val="24"/>
          <w:rtl/>
          <w:lang w:bidi="ar-SY"/>
        </w:rPr>
      </w:r>
    </w:p>
    <w:p w14:paraId="28F8EABA" w14:textId="77777777" w:rsidR="00697C7C" w:rsidRDefault="00697C7C" w:rsidP="00766B4D">
      <w:pPr>
        <w:tabs>
          <w:tab w:val="left" w:pos="423"/>
        </w:tabs>
        <w:bidi/>
        <w:spacing w:line="240" w:lineRule="auto"/>
        <w:ind w:right="1080"/>
        <w:jc w:val="both"/>
        <w:rPr>
          <w:rFonts w:ascii="Segoe UI" w:hAnsi="Segoe UI" w:cs="Segoe UI"/>
          <w:color w:val="FF0000"/>
          <w:sz w:val="24"/>
          <w:szCs w:val="24"/>
          <w:rtl/>
          <w:lang w:bidi="ar-SY"/>
        </w:rPr>
      </w:pPr>
    </w:p>
    <w:p w14:paraId="76AE6B9C" w14:textId="469A4FEC" w:rsidR="004B6E00" w:rsidRPr="00347D49" w:rsidRDefault="00162B95" w:rsidP="00697C7C">
      <w:pPr>
        <w:tabs>
          <w:tab w:val="left" w:pos="423"/>
        </w:tabs>
        <w:bidi/>
        <w:spacing w:line="240" w:lineRule="auto"/>
        <w:ind w:right="1080"/>
        <w:jc w:val="both"/>
        <w:rPr>
          <w:rFonts w:ascii="Segoe UI" w:hAnsi="Segoe UI" w:cs="Segoe UI"/>
          <w:color w:val="FF0000"/>
          <w:sz w:val="24"/>
          <w:szCs w:val="24"/>
          <w:rtl/>
          <w:lang w:bidi="ar-SY"/>
        </w:rPr>
      </w:pPr>
      <w:r w:rsidRPr="00347D49">
        <w:rPr>
          <w:rFonts w:ascii="Segoe UI" w:hAnsi="Segoe UI" w:cs="Segoe UI"/>
          <w:noProof/>
          <w:color w:val="auto"/>
          <w:sz w:val="24"/>
          <w:szCs w:val="24"/>
          <w:lang w:bidi="ar-SY"/>
        </w:rPr>
        <mc:AlternateContent>
          <mc:Choice Requires="wps">
            <w:drawing>
              <wp:anchor distT="45720" distB="45720" distL="114300" distR="114300" simplePos="0" relativeHeight="251669504" behindDoc="0" locked="0" layoutInCell="1" allowOverlap="1" wp14:anchorId="7E4ED8DB" wp14:editId="687BF8CD">
                <wp:simplePos x="0" y="0"/>
                <wp:positionH relativeFrom="column">
                  <wp:posOffset>336550</wp:posOffset>
                </wp:positionH>
                <wp:positionV relativeFrom="paragraph">
                  <wp:posOffset>121743</wp:posOffset>
                </wp:positionV>
                <wp:extent cx="22466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6630" cy="1404620"/>
                        </a:xfrm>
                        <a:prstGeom prst="rect">
                          <a:avLst/>
                        </a:prstGeom>
                        <a:noFill/>
                        <a:ln w="9525">
                          <a:noFill/>
                          <a:miter lim="800000"/>
                          <a:headEnd/>
                          <a:tailEnd/>
                        </a:ln>
                      </wps:spPr>
                      <wps:txbx>
                        <w:txbxContent>
                          <w:p w14:paraId="51B8FC12" w14:textId="06D967B3" w:rsidR="00931141" w:rsidRPr="00697C7C" w:rsidRDefault="00B027A8" w:rsidP="00B027A8">
                            <w:pPr>
                              <w:bidi/>
                              <w:spacing w:after="120"/>
                              <w:jc w:val="center"/>
                              <w:rPr>
                                <w:rFonts w:ascii="Noto Sans" w:hAnsi="Noto Sans" w:cs="Noto Sans Arabic Light"/>
                                <w:b/>
                                <w:bCs/>
                                <w:sz w:val="24"/>
                                <w:szCs w:val="24"/>
                                <w:rtl/>
                                <w:lang w:bidi="ar-SY"/>
                              </w:rPr>
                            </w:pPr>
                            <w:r w:rsidRPr="00697C7C">
                              <w:rPr>
                                <w:rFonts w:ascii="Arial" w:hAnsi="Arial" w:cs="Noto Sans Arabic Light" w:hint="cs"/>
                                <w:b/>
                                <w:bCs/>
                                <w:sz w:val="24"/>
                                <w:szCs w:val="24"/>
                                <w:rtl/>
                                <w:lang w:bidi="ar-SA"/>
                              </w:rPr>
                              <w:t>وتفضلوا</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بقبول</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فائق</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الاحترام</w:t>
                            </w:r>
                          </w:p>
                          <w:p w14:paraId="2F918227" w14:textId="2A1B5A73" w:rsidR="00931141" w:rsidRPr="00697C7C" w:rsidRDefault="00931141" w:rsidP="00B027A8">
                            <w:pPr>
                              <w:bidi/>
                              <w:spacing w:after="120"/>
                              <w:jc w:val="center"/>
                              <w:rPr>
                                <w:rFonts w:ascii="Noto Sans" w:hAnsi="Noto Sans" w:cs="Noto Sans Arabic"/>
                                <w:b/>
                                <w:bCs/>
                                <w:sz w:val="24"/>
                                <w:szCs w:val="24"/>
                                <w:rtl/>
                                <w:lang w:bidi="ar-SA"/>
                              </w:rPr>
                            </w:pPr>
                            <w:r w:rsidRPr="00697C7C">
                              <w:rPr>
                                <w:rFonts w:ascii="Arial" w:hAnsi="Arial" w:cs="Noto Sans Arabic" w:hint="cs"/>
                                <w:b/>
                                <w:bCs/>
                                <w:sz w:val="24"/>
                                <w:szCs w:val="24"/>
                                <w:rtl/>
                                <w:lang w:bidi="ar-SA"/>
                              </w:rPr>
                              <w:t>شركة</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ات</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للهندس</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ة</w:t>
                            </w:r>
                          </w:p>
                          <w:p w14:paraId="32A8EDF6" w14:textId="24DDEA46" w:rsidR="00931141" w:rsidRPr="00697C7C" w:rsidRDefault="00931141" w:rsidP="00B027A8">
                            <w:pPr>
                              <w:bidi/>
                              <w:spacing w:after="120"/>
                              <w:jc w:val="center"/>
                              <w:rPr>
                                <w:rFonts w:ascii="Noto Sans" w:hAnsi="Noto Sans" w:cs="Noto Sans Arabic"/>
                                <w:b/>
                                <w:bCs/>
                                <w:sz w:val="24"/>
                                <w:szCs w:val="24"/>
                              </w:rPr>
                            </w:pPr>
                            <w:r w:rsidRPr="00697C7C">
                              <w:rPr>
                                <w:rFonts w:ascii="Arial" w:hAnsi="Arial" w:cs="Noto Sans Arabic" w:hint="cs"/>
                                <w:b/>
                                <w:bCs/>
                                <w:sz w:val="24"/>
                                <w:szCs w:val="24"/>
                                <w:rtl/>
                                <w:lang w:bidi="ar-SA"/>
                              </w:rPr>
                              <w:t>م</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فارس</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العطار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4ED8DB" id="Text Box 2" o:spid="_x0000_s1030" type="#_x0000_t202" style="position:absolute;left:0;text-align:left;margin-left:26.5pt;margin-top:9.6pt;width:176.9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" filled="f" stroked="f">
                <v:textbox style="mso-fit-shape-to-text:t">
                  <w:txbxContent>
                    <w:p w14:paraId="51B8FC12" w14:textId="06D967B3" w:rsidR="00931141" w:rsidRPr="00697C7C" w:rsidRDefault="00B027A8" w:rsidP="00B027A8">
                      <w:pPr>
                        <w:bidi/>
                        <w:spacing w:after="120"/>
                        <w:jc w:val="center"/>
                        <w:rPr>
                          <w:rFonts w:ascii="Noto Sans" w:hAnsi="Noto Sans" w:cs="Noto Sans Arabic Light"/>
                          <w:b/>
                          <w:bCs/>
                          <w:sz w:val="24"/>
                          <w:szCs w:val="24"/>
                          <w:rtl/>
                          <w:lang w:bidi="ar-SY"/>
                        </w:rPr>
                      </w:pPr>
                      <w:r w:rsidRPr="00697C7C">
                        <w:rPr>
                          <w:rFonts w:ascii="Arial" w:hAnsi="Arial" w:cs="Noto Sans Arabic Light" w:hint="cs"/>
                          <w:b/>
                          <w:bCs/>
                          <w:sz w:val="24"/>
                          <w:szCs w:val="24"/>
                          <w:rtl/>
                          <w:lang w:bidi="ar-SA"/>
                        </w:rPr>
                        <w:t>وتفضلوا</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بقبول</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فائق</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الاحترام</w:t>
                      </w:r>
                    </w:p>
                    <w:p w14:paraId="2F918227" w14:textId="2A1B5A73" w:rsidR="00931141" w:rsidRPr="00697C7C" w:rsidRDefault="00931141" w:rsidP="00B027A8">
                      <w:pPr>
                        <w:bidi/>
                        <w:spacing w:after="120"/>
                        <w:jc w:val="center"/>
                        <w:rPr>
                          <w:rFonts w:ascii="Noto Sans" w:hAnsi="Noto Sans" w:cs="Noto Sans Arabic"/>
                          <w:b/>
                          <w:bCs/>
                          <w:sz w:val="24"/>
                          <w:szCs w:val="24"/>
                          <w:rtl/>
                          <w:lang w:bidi="ar-SA"/>
                        </w:rPr>
                      </w:pPr>
                      <w:r w:rsidRPr="00697C7C">
                        <w:rPr>
                          <w:rFonts w:ascii="Arial" w:hAnsi="Arial" w:cs="Noto Sans Arabic" w:hint="cs"/>
                          <w:b/>
                          <w:bCs/>
                          <w:sz w:val="24"/>
                          <w:szCs w:val="24"/>
                          <w:rtl/>
                          <w:lang w:bidi="ar-SA"/>
                        </w:rPr>
                        <w:t>شركة</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ات</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للهندس</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ة</w:t>
                      </w:r>
                    </w:p>
                    <w:p w14:paraId="32A8EDF6" w14:textId="24DDEA46" w:rsidR="00931141" w:rsidRPr="00697C7C" w:rsidRDefault="00931141" w:rsidP="00B027A8">
                      <w:pPr>
                        <w:bidi/>
                        <w:spacing w:after="120"/>
                        <w:jc w:val="center"/>
                        <w:rPr>
                          <w:rFonts w:ascii="Noto Sans" w:hAnsi="Noto Sans" w:cs="Noto Sans Arabic"/>
                          <w:b/>
                          <w:bCs/>
                          <w:sz w:val="24"/>
                          <w:szCs w:val="24"/>
                        </w:rPr>
                      </w:pPr>
                      <w:r w:rsidRPr="00697C7C">
                        <w:rPr>
                          <w:rFonts w:ascii="Arial" w:hAnsi="Arial" w:cs="Noto Sans Arabic" w:hint="cs"/>
                          <w:b/>
                          <w:bCs/>
                          <w:sz w:val="24"/>
                          <w:szCs w:val="24"/>
                          <w:rtl/>
                          <w:lang w:bidi="ar-SA"/>
                        </w:rPr>
                        <w:t>م</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فارس</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العطار</w:t>
                      </w:r>
                    </w:p>
                  </w:txbxContent>
                </v:textbox>
                <w10:wrap type="square"/>
              </v:shape>
            </w:pict>
          </mc:Fallback>
        </mc:AlternateContent>
      </w:r>
    </w:p>
    <w:p w14:paraId="744DC387" w14:textId="77777777" w:rsidR="00901EA9" w:rsidRPr="00347D49" w:rsidRDefault="00901EA9" w:rsidP="00766B4D">
      <w:pPr>
        <w:bidi/>
        <w:rPr>
          <w:rFonts w:ascii="Segoe UI" w:hAnsi="Segoe UI" w:cs="Segoe UI"/>
          <w:color w:val="FF0000"/>
          <w:sz w:val="24"/>
          <w:szCs w:val="24"/>
        </w:rPr>
      </w:pPr>
    </w:p>
    <w:bookmarkEnd w:id="0"/>
    <w:p w14:paraId="3C398D7E" w14:textId="77777777" w:rsidR="00766B4D" w:rsidRPr="00347D49" w:rsidRDefault="00766B4D" w:rsidP="00766B4D">
      <w:pPr>
        <w:bidi/>
        <w:rPr>
          <w:rFonts w:ascii="Segoe UI" w:hAnsi="Segoe UI" w:cs="Segoe UI"/>
          <w:caps/>
          <w:color w:val="auto"/>
          <w:sz w:val="24"/>
          <w:szCs w:val="24"/>
          <w:lang w:bidi="ar-SY"/>
        </w:rPr>
      </w:pPr>
    </w:p>
    <w:p w14:paraId="583E968F" w14:textId="6212B0DA" w:rsidR="00901EA9" w:rsidRDefault="00901EA9" w:rsidP="00766B4D">
      <w:pPr>
        <w:bidi/>
        <w:rPr>
          <w:rFonts w:ascii="Segoe UI" w:hAnsi="Segoe UI" w:cs="Segoe UI"/>
          <w:color w:val="auto"/>
          <w:sz w:val="24"/>
          <w:szCs w:val="24"/>
          <w:lang w:bidi="ar-SY"/>
        </w:rPr>
      </w:pPr>
    </w:p>
    <w:p w14:paraId="57AE4624" w14:textId="77777777" w:rsidR="00B64886" w:rsidRDefault="00B64886" w:rsidP="00B64886">
      <w:pPr>
        <w:bidi/>
        <w:rPr>
          <w:rFonts w:ascii="Segoe UI" w:hAnsi="Segoe UI" w:cs="Segoe UI"/>
          <w:color w:val="auto"/>
          <w:sz w:val="24"/>
          <w:szCs w:val="24"/>
          <w:lang w:bidi="ar-SY"/>
        </w:rPr>
      </w:pPr>
    </w:p>
    <w:p w14:paraId="686242D3" w14:textId="42193DFF" w:rsidR="00B64886" w:rsidRPr="00B64886" w:rsidRDefault="00B64886" w:rsidP="00B64886">
      <w:pPr>
        <w:pStyle w:val="1"/>
        <w:bidi/>
        <w:rPr>
          <w:rFonts w:ascii="Segoe UI" w:hAnsi="Segoe UI" w:cs="Noto Sans Arabic Medium"/>
          <w:lang w:bidi="ar-SY"/>
        </w:rPr>
      </w:pPr>
      <w:r w:rsidRPr="00B64886">
        <w:rPr>
          <w:rFonts w:cs="Noto Sans Arabic Medium"/>
          <w:rtl/>
        </w:rPr>
        <w:lastRenderedPageBreak/>
        <w:t>العرض الفني</w:t>
      </w:r>
    </w:p>
    <w:tbl>
      <w:tblPr>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4"/>
        <w:gridCol w:w="4239"/>
      </w:tblGrid>
      <w:tr w:rsidR="00BF3687" w:rsidRPr="00347D49" w14:paraId="1A40C751" w14:textId="77777777" w:rsidTr="00D23A7D">
        <w:trPr>
          <w:trHeight w:val="454"/>
          <w:jc w:val="center"/>
        </w:trPr>
        <w:tc>
          <w:tcPr>
            <w:tcW w:w="10493" w:type="dxa"/>
            <w:gridSpan w:val="2"/>
            <w:shd w:val="clear" w:color="auto" w:fill="262626" w:themeFill="text1" w:themeFillTint="D9"/>
            <w:vAlign w:val="center"/>
            <w:hideMark/>
          </w:tcPr>
          <w:p w14:paraId="6C5BD67F" w14:textId="7EE9DC0A" w:rsidR="00BF3687" w:rsidRPr="00697C7C" w:rsidRDefault="0043633F" w:rsidP="00D23A7D">
            <w:pPr>
              <w:bidi/>
              <w:spacing w:after="0" w:line="240" w:lineRule="auto"/>
              <w:jc w:val="center"/>
              <w:rPr>
                <w:rFonts w:ascii="Segoe UI" w:eastAsia="Times New Roman" w:hAnsi="Segoe UI" w:cs="Noto Sans Arabic Light"/>
                <w:b/>
                <w:bCs/>
                <w:color w:val="000000"/>
                <w:sz w:val="24"/>
                <w:szCs w:val="24"/>
                <w:rtl/>
                <w:lang w:bidi="ar-SY"/>
              </w:rPr>
            </w:pPr>
            <w:r w:rsidRPr="00697C7C">
              <w:rPr>
                <w:rFonts w:ascii="Segoe UI" w:eastAsia="Times New Roman" w:hAnsi="Segoe UI" w:cs="Noto Sans Arabic Light"/>
                <w:b/>
                <w:bCs/>
                <w:color w:val="FFFFFF" w:themeColor="background1"/>
                <w:sz w:val="24"/>
                <w:szCs w:val="24"/>
                <w:rtl/>
                <w:lang w:bidi="ar-SA"/>
              </w:rPr>
              <w:t>المواصفات العامة</w:t>
            </w:r>
            <w:r w:rsidR="008C6415" w:rsidRPr="00697C7C">
              <w:rPr>
                <w:rFonts w:ascii="Segoe UI" w:eastAsia="Times New Roman" w:hAnsi="Segoe UI" w:cs="Noto Sans Arabic Light"/>
                <w:b/>
                <w:bCs/>
                <w:color w:val="FFFFFF" w:themeColor="background1"/>
                <w:sz w:val="24"/>
                <w:szCs w:val="24"/>
                <w:rtl/>
                <w:lang w:bidi="ar-SA"/>
              </w:rPr>
              <w:t xml:space="preserve"> للمصعد</w:t>
            </w:r>
          </w:p>
        </w:tc>
      </w:tr>
      <w:tr w:rsidR="00CD7F13" w:rsidRPr="00D23A7D" w14:paraId="7C8DD8BF" w14:textId="77777777" w:rsidTr="00FD370C">
        <w:trPr>
          <w:trHeight w:val="454"/>
          <w:jc w:val="center"/>
        </w:trPr>
        <w:tc>
          <w:tcPr>
            <w:tcW w:w="6254" w:type="dxa"/>
            <w:shd w:val="clear" w:color="auto" w:fill="auto"/>
            <w:noWrap/>
            <w:vAlign w:val="center"/>
          </w:tcPr>
          <w:p>
            <w:r>
              <w:t>{{ELV_NAME}}</w:t>
            </w:r>
          </w:p>
        </w:tc>
        <w:tc>
          <w:tcPr>
            <w:tcW w:w="4239" w:type="dxa"/>
            <w:shd w:val="clear" w:color="auto" w:fill="FFFFFF" w:themeFill="background1"/>
            <w:noWrap/>
            <w:vAlign w:val="center"/>
            <w:hideMark/>
          </w:tcPr>
          <w:p w14:paraId="504EDD55" w14:textId="76164E78"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hint="cs"/>
                <w:b/>
                <w:bCs/>
                <w:color w:val="auto"/>
                <w:sz w:val="22"/>
                <w:rtl/>
                <w:lang w:bidi="ar-SY"/>
              </w:rPr>
              <w:t>اسم المصعد</w:t>
            </w:r>
          </w:p>
        </w:tc>
      </w:tr>
      <w:tr w:rsidR="00CD7F13" w:rsidRPr="00D23A7D" w14:paraId="35B950A4" w14:textId="77777777" w:rsidTr="00D23A7D">
        <w:trPr>
          <w:trHeight w:val="454"/>
          <w:jc w:val="center"/>
        </w:trPr>
        <w:tc>
          <w:tcPr>
            <w:tcW w:w="6254" w:type="dxa"/>
            <w:shd w:val="clear" w:color="auto" w:fill="D9D9D9" w:themeFill="background1" w:themeFillShade="D9"/>
            <w:noWrap/>
            <w:vAlign w:val="center"/>
          </w:tcPr>
          <w:p>
            <w:r>
              <w:t>{{ELV_MODEL}}</w:t>
            </w:r>
          </w:p>
        </w:tc>
        <w:tc>
          <w:tcPr>
            <w:tcW w:w="4239" w:type="dxa"/>
            <w:shd w:val="clear" w:color="auto" w:fill="D9D9D9" w:themeFill="background1" w:themeFillShade="D9"/>
            <w:noWrap/>
            <w:vAlign w:val="center"/>
          </w:tcPr>
          <w:p w14:paraId="31A8D9D3" w14:textId="560A4F4C"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hint="cs"/>
                <w:b/>
                <w:bCs/>
                <w:color w:val="auto"/>
                <w:sz w:val="22"/>
                <w:rtl/>
                <w:lang w:bidi="ar-SY"/>
              </w:rPr>
              <w:t>طراز المصعد</w:t>
            </w:r>
          </w:p>
        </w:tc>
      </w:tr>
      <w:tr w:rsidR="00CD7F13" w:rsidRPr="00D23A7D" w14:paraId="0B9136EC" w14:textId="77777777" w:rsidTr="00D23A7D">
        <w:trPr>
          <w:trHeight w:val="454"/>
          <w:jc w:val="center"/>
        </w:trPr>
        <w:tc>
          <w:tcPr>
            <w:tcW w:w="6254" w:type="dxa"/>
            <w:shd w:val="clear" w:color="auto" w:fill="auto"/>
            <w:noWrap/>
            <w:vAlign w:val="center"/>
          </w:tcPr>
          <w:p>
            <w:r>
              <w:t>{{ELV_COUNT}}</w:t>
            </w:r>
          </w:p>
        </w:tc>
        <w:tc>
          <w:tcPr>
            <w:tcW w:w="4239" w:type="dxa"/>
            <w:shd w:val="clear" w:color="auto" w:fill="FFFFFF" w:themeFill="background1"/>
            <w:noWrap/>
            <w:vAlign w:val="center"/>
          </w:tcPr>
          <w:p w14:paraId="52C285BB" w14:textId="50CD507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عدد المصاعد</w:t>
            </w:r>
          </w:p>
        </w:tc>
      </w:tr>
      <w:tr w:rsidR="00CD7F13" w:rsidRPr="00D23A7D" w14:paraId="5A353453" w14:textId="77777777" w:rsidTr="00FD370C">
        <w:trPr>
          <w:trHeight w:val="454"/>
          <w:jc w:val="center"/>
        </w:trPr>
        <w:tc>
          <w:tcPr>
            <w:tcW w:w="6254" w:type="dxa"/>
            <w:shd w:val="clear" w:color="auto" w:fill="D9D9D9" w:themeFill="background1" w:themeFillShade="D9"/>
            <w:noWrap/>
            <w:vAlign w:val="center"/>
          </w:tcPr>
          <w:p>
            <w:r>
              <w:t>{{ELV_TYPE}}</w:t>
            </w:r>
          </w:p>
        </w:tc>
        <w:tc>
          <w:tcPr>
            <w:tcW w:w="4239" w:type="dxa"/>
            <w:shd w:val="clear" w:color="auto" w:fill="D9D9D9" w:themeFill="background1" w:themeFillShade="D9"/>
            <w:noWrap/>
            <w:vAlign w:val="center"/>
            <w:hideMark/>
          </w:tcPr>
          <w:p w14:paraId="7E03287D" w14:textId="6F94132E" w:rsidR="00CD7F13" w:rsidRPr="00FD370C" w:rsidRDefault="00CD7F13" w:rsidP="00D23A7D">
            <w:pPr>
              <w:bidi/>
              <w:spacing w:after="0" w:line="240" w:lineRule="auto"/>
              <w:jc w:val="center"/>
              <w:rPr>
                <w:rFonts w:ascii="Segoe UI" w:eastAsia="Times New Roman" w:hAnsi="Segoe UI" w:cs="Noto Sans Arabic"/>
                <w:b/>
                <w:bCs/>
                <w:color w:val="auto"/>
                <w:sz w:val="22"/>
                <w:lang w:bidi="ar-SY"/>
              </w:rPr>
            </w:pPr>
            <w:r w:rsidRPr="00FD370C">
              <w:rPr>
                <w:rFonts w:ascii="Segoe UI" w:eastAsia="Times New Roman" w:hAnsi="Segoe UI" w:cs="Noto Sans Arabic"/>
                <w:b/>
                <w:bCs/>
                <w:color w:val="auto"/>
                <w:sz w:val="22"/>
                <w:rtl/>
                <w:lang w:bidi="ar-SY"/>
              </w:rPr>
              <w:t>نوع المصعد</w:t>
            </w:r>
          </w:p>
        </w:tc>
      </w:tr>
      <w:tr w:rsidR="00CD7F13" w:rsidRPr="00D23A7D" w14:paraId="19E7B632" w14:textId="77777777" w:rsidTr="00FD370C">
        <w:trPr>
          <w:trHeight w:val="454"/>
          <w:jc w:val="center"/>
        </w:trPr>
        <w:tc>
          <w:tcPr>
            <w:tcW w:w="6254" w:type="dxa"/>
            <w:shd w:val="clear" w:color="auto" w:fill="auto"/>
            <w:noWrap/>
            <w:vAlign w:val="center"/>
          </w:tcPr>
          <w:p>
            <w:r>
              <w:t>{{ELV_CAPACITY}}</w:t>
            </w:r>
          </w:p>
        </w:tc>
        <w:tc>
          <w:tcPr>
            <w:tcW w:w="4239" w:type="dxa"/>
            <w:shd w:val="clear" w:color="auto" w:fill="FFFFFF" w:themeFill="background1"/>
            <w:noWrap/>
            <w:vAlign w:val="center"/>
            <w:hideMark/>
          </w:tcPr>
          <w:p w14:paraId="1F9B0A52" w14:textId="1EB0CFE3"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الحمولة (</w:t>
            </w:r>
            <w:r w:rsidRPr="00FD370C">
              <w:rPr>
                <w:rFonts w:ascii="Segoe UI" w:eastAsia="Times New Roman" w:hAnsi="Segoe UI" w:cs="Noto Sans Arabic"/>
                <w:b/>
                <w:bCs/>
                <w:color w:val="auto"/>
                <w:sz w:val="22"/>
                <w:lang w:bidi="ar-SY"/>
              </w:rPr>
              <w:t>Kg</w:t>
            </w:r>
            <w:r w:rsidRPr="00FD370C">
              <w:rPr>
                <w:rFonts w:ascii="Segoe UI" w:eastAsia="Times New Roman" w:hAnsi="Segoe UI" w:cs="Noto Sans Arabic"/>
                <w:b/>
                <w:bCs/>
                <w:color w:val="auto"/>
                <w:sz w:val="22"/>
                <w:rtl/>
                <w:lang w:bidi="ar-SY"/>
              </w:rPr>
              <w:t>)</w:t>
            </w:r>
          </w:p>
        </w:tc>
      </w:tr>
      <w:tr w:rsidR="00CD7F13" w:rsidRPr="00D23A7D" w14:paraId="326455FA" w14:textId="77777777" w:rsidTr="00FD370C">
        <w:trPr>
          <w:trHeight w:val="454"/>
          <w:jc w:val="center"/>
        </w:trPr>
        <w:tc>
          <w:tcPr>
            <w:tcW w:w="6254" w:type="dxa"/>
            <w:shd w:val="clear" w:color="auto" w:fill="D9D9D9" w:themeFill="background1" w:themeFillShade="D9"/>
            <w:noWrap/>
            <w:vAlign w:val="center"/>
          </w:tcPr>
          <w:p>
            <w:r>
              <w:t>{{ELV_PERSONS}}</w:t>
            </w:r>
          </w:p>
        </w:tc>
        <w:tc>
          <w:tcPr>
            <w:tcW w:w="4239" w:type="dxa"/>
            <w:shd w:val="clear" w:color="auto" w:fill="D9D9D9" w:themeFill="background1" w:themeFillShade="D9"/>
            <w:noWrap/>
            <w:vAlign w:val="center"/>
            <w:hideMark/>
          </w:tcPr>
          <w:p w14:paraId="252C5FCF" w14:textId="0023FAD4"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عدد الأشخاص</w:t>
            </w:r>
          </w:p>
        </w:tc>
      </w:tr>
      <w:tr w:rsidR="00CD7F13" w:rsidRPr="00D23A7D" w14:paraId="71FA8526" w14:textId="77777777" w:rsidTr="00FD370C">
        <w:trPr>
          <w:trHeight w:val="454"/>
          <w:jc w:val="center"/>
        </w:trPr>
        <w:tc>
          <w:tcPr>
            <w:tcW w:w="6254" w:type="dxa"/>
            <w:shd w:val="clear" w:color="auto" w:fill="auto"/>
            <w:noWrap/>
            <w:vAlign w:val="center"/>
          </w:tcPr>
          <w:p>
            <w:r>
              <w:t>{{ELV_FLOORS_STOPS_OPENINGS}}</w:t>
            </w:r>
          </w:p>
        </w:tc>
        <w:tc>
          <w:tcPr>
            <w:tcW w:w="4239" w:type="dxa"/>
            <w:shd w:val="clear" w:color="auto" w:fill="FFFFFF" w:themeFill="background1"/>
            <w:noWrap/>
            <w:vAlign w:val="center"/>
            <w:hideMark/>
          </w:tcPr>
          <w:p w14:paraId="00345055" w14:textId="7F5A55CD"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الطوابق/ المواقف / الفتحات</w:t>
            </w:r>
          </w:p>
        </w:tc>
      </w:tr>
      <w:tr w:rsidR="00CD7F13" w:rsidRPr="00D23A7D" w14:paraId="7F87D664" w14:textId="77777777" w:rsidTr="00D23A7D">
        <w:trPr>
          <w:trHeight w:val="454"/>
          <w:jc w:val="center"/>
        </w:trPr>
        <w:tc>
          <w:tcPr>
            <w:tcW w:w="6254" w:type="dxa"/>
            <w:shd w:val="clear" w:color="auto" w:fill="D9D9D9" w:themeFill="background1" w:themeFillShade="D9"/>
            <w:noWrap/>
            <w:vAlign w:val="center"/>
          </w:tcPr>
          <w:p>
            <w:r>
              <w:t>{{ELV_SERVED_STOPS}}</w:t>
            </w:r>
          </w:p>
        </w:tc>
        <w:tc>
          <w:tcPr>
            <w:tcW w:w="4239" w:type="dxa"/>
            <w:shd w:val="clear" w:color="auto" w:fill="D9D9D9" w:themeFill="background1" w:themeFillShade="D9"/>
            <w:noWrap/>
            <w:vAlign w:val="center"/>
          </w:tcPr>
          <w:p w14:paraId="475AC016" w14:textId="479AA1EB"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أسماء المواقف المخدمة</w:t>
            </w:r>
          </w:p>
        </w:tc>
      </w:tr>
      <w:tr w:rsidR="00CD7F13" w:rsidRPr="00D23A7D" w14:paraId="5F82D8C5" w14:textId="77777777" w:rsidTr="00D23A7D">
        <w:trPr>
          <w:trHeight w:val="454"/>
          <w:jc w:val="center"/>
        </w:trPr>
        <w:tc>
          <w:tcPr>
            <w:tcW w:w="6254" w:type="dxa"/>
            <w:shd w:val="clear" w:color="auto" w:fill="auto"/>
            <w:noWrap/>
            <w:vAlign w:val="center"/>
          </w:tcPr>
          <w:p>
            <w:r>
              <w:t>{{ELV_DOOR_DIM}}</w:t>
            </w:r>
          </w:p>
        </w:tc>
        <w:tc>
          <w:tcPr>
            <w:tcW w:w="4239" w:type="dxa"/>
            <w:shd w:val="clear" w:color="auto" w:fill="FFFFFF" w:themeFill="background1"/>
            <w:noWrap/>
            <w:vAlign w:val="center"/>
          </w:tcPr>
          <w:p w14:paraId="044ED660" w14:textId="71AC9C1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 xml:space="preserve">أبعاد </w:t>
            </w:r>
            <w:r w:rsidRPr="00FD370C">
              <w:rPr>
                <w:rFonts w:ascii="Segoe UI" w:eastAsia="Times New Roman" w:hAnsi="Segoe UI" w:cs="Noto Sans Arabic" w:hint="cs"/>
                <w:b/>
                <w:bCs/>
                <w:color w:val="auto"/>
                <w:sz w:val="22"/>
                <w:rtl/>
                <w:lang w:bidi="ar-SY"/>
              </w:rPr>
              <w:t>الباب (</w:t>
            </w:r>
            <w:r w:rsidRPr="00FD370C">
              <w:rPr>
                <w:rFonts w:ascii="Segoe UI" w:eastAsia="Times New Roman" w:hAnsi="Segoe UI" w:cs="Noto Sans Arabic"/>
                <w:b/>
                <w:bCs/>
                <w:color w:val="auto"/>
                <w:sz w:val="22"/>
                <w:rtl/>
                <w:lang w:bidi="ar-SY"/>
              </w:rPr>
              <w:t>العرض</w:t>
            </w:r>
            <w:r w:rsidRPr="00FD370C">
              <w:rPr>
                <w:rFonts w:ascii="Cambria" w:eastAsia="Times New Roman" w:hAnsi="Cambria" w:cs="Cambria" w:hint="cs"/>
                <w:b/>
                <w:bCs/>
                <w:color w:val="auto"/>
                <w:sz w:val="22"/>
                <w:rtl/>
                <w:lang w:bidi="ar-SY"/>
              </w:rPr>
              <w:t>×</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الارتفاع</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مم</w:t>
            </w:r>
          </w:p>
        </w:tc>
      </w:tr>
      <w:tr w:rsidR="00CD7F13" w:rsidRPr="00D23A7D" w14:paraId="6A662D52" w14:textId="77777777" w:rsidTr="00D23A7D">
        <w:trPr>
          <w:trHeight w:val="454"/>
          <w:jc w:val="center"/>
        </w:trPr>
        <w:tc>
          <w:tcPr>
            <w:tcW w:w="6254" w:type="dxa"/>
            <w:shd w:val="clear" w:color="auto" w:fill="D9D9D9" w:themeFill="background1" w:themeFillShade="D9"/>
            <w:noWrap/>
            <w:vAlign w:val="center"/>
          </w:tcPr>
          <w:p>
            <w:r>
              <w:t>{{ELV_LANDING_DOOR_DIRECTION}}</w:t>
            </w:r>
          </w:p>
        </w:tc>
        <w:tc>
          <w:tcPr>
            <w:tcW w:w="4239" w:type="dxa"/>
            <w:shd w:val="clear" w:color="auto" w:fill="D9D9D9" w:themeFill="background1" w:themeFillShade="D9"/>
            <w:noWrap/>
            <w:vAlign w:val="center"/>
          </w:tcPr>
          <w:p w14:paraId="05B42117" w14:textId="1F2B35B9"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اتجاه الأبواب الطابقية</w:t>
            </w:r>
          </w:p>
        </w:tc>
      </w:tr>
      <w:tr w:rsidR="00CD7F13" w:rsidRPr="00D23A7D" w14:paraId="34AD2E39" w14:textId="77777777" w:rsidTr="00D23A7D">
        <w:trPr>
          <w:trHeight w:val="454"/>
          <w:jc w:val="center"/>
        </w:trPr>
        <w:tc>
          <w:tcPr>
            <w:tcW w:w="6254" w:type="dxa"/>
            <w:shd w:val="clear" w:color="auto" w:fill="auto"/>
            <w:noWrap/>
            <w:vAlign w:val="center"/>
          </w:tcPr>
          <w:p>
            <w:r>
              <w:t>{{ELV_LANDING_DOOR_TYPE}}</w:t>
            </w:r>
          </w:p>
        </w:tc>
        <w:tc>
          <w:tcPr>
            <w:tcW w:w="4239" w:type="dxa"/>
            <w:shd w:val="clear" w:color="auto" w:fill="FFFFFF" w:themeFill="background1"/>
            <w:noWrap/>
            <w:vAlign w:val="center"/>
            <w:hideMark/>
          </w:tcPr>
          <w:p w14:paraId="3C2A0FCE" w14:textId="57B8AF2E" w:rsidR="00CD7F13" w:rsidRPr="00FD370C" w:rsidRDefault="00CD7F13" w:rsidP="00D23A7D">
            <w:pPr>
              <w:bidi/>
              <w:spacing w:after="0" w:line="240" w:lineRule="auto"/>
              <w:jc w:val="center"/>
              <w:rPr>
                <w:rFonts w:ascii="Segoe UI" w:eastAsia="Times New Roman" w:hAnsi="Segoe UI" w:cs="Noto Sans Arabic"/>
                <w:b/>
                <w:bCs/>
                <w:color w:val="auto"/>
                <w:sz w:val="22"/>
                <w:lang w:bidi="ar-SY"/>
              </w:rPr>
            </w:pPr>
            <w:r w:rsidRPr="00FD370C">
              <w:rPr>
                <w:rFonts w:ascii="Segoe UI" w:eastAsia="Times New Roman" w:hAnsi="Segoe UI" w:cs="Noto Sans Arabic"/>
                <w:b/>
                <w:bCs/>
                <w:color w:val="auto"/>
                <w:sz w:val="22"/>
                <w:rtl/>
                <w:lang w:bidi="ar-SY"/>
              </w:rPr>
              <w:t>نوع الأبواب الطابقية</w:t>
            </w:r>
          </w:p>
        </w:tc>
      </w:tr>
      <w:tr w:rsidR="00CD7F13" w:rsidRPr="00D23A7D" w14:paraId="3367E4F3" w14:textId="77777777" w:rsidTr="00D23A7D">
        <w:trPr>
          <w:trHeight w:val="454"/>
          <w:jc w:val="center"/>
        </w:trPr>
        <w:tc>
          <w:tcPr>
            <w:tcW w:w="6254" w:type="dxa"/>
            <w:shd w:val="clear" w:color="auto" w:fill="D9D9D9" w:themeFill="background1" w:themeFillShade="D9"/>
            <w:noWrap/>
            <w:vAlign w:val="center"/>
          </w:tcPr>
          <w:p>
            <w:r>
              <w:t>{{ELV_SHAFT_CONSTRUCTION}}</w:t>
            </w:r>
          </w:p>
        </w:tc>
        <w:tc>
          <w:tcPr>
            <w:tcW w:w="4239" w:type="dxa"/>
            <w:shd w:val="clear" w:color="auto" w:fill="D9D9D9" w:themeFill="background1" w:themeFillShade="D9"/>
            <w:noWrap/>
            <w:vAlign w:val="center"/>
            <w:hideMark/>
          </w:tcPr>
          <w:p w14:paraId="2777A0FE" w14:textId="632561A8"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إنشاء البئر</w:t>
            </w:r>
          </w:p>
        </w:tc>
      </w:tr>
      <w:tr w:rsidR="00CD7F13" w:rsidRPr="00D23A7D" w14:paraId="05B0B350" w14:textId="77777777" w:rsidTr="00D23A7D">
        <w:trPr>
          <w:trHeight w:val="454"/>
          <w:jc w:val="center"/>
        </w:trPr>
        <w:tc>
          <w:tcPr>
            <w:tcW w:w="6254" w:type="dxa"/>
            <w:shd w:val="clear" w:color="auto" w:fill="auto"/>
            <w:noWrap/>
            <w:vAlign w:val="center"/>
          </w:tcPr>
          <w:p>
            <w:r>
              <w:t>{{ELV_SHAFT_DIM}}</w:t>
            </w:r>
          </w:p>
        </w:tc>
        <w:tc>
          <w:tcPr>
            <w:tcW w:w="4239" w:type="dxa"/>
            <w:shd w:val="clear" w:color="auto" w:fill="FFFFFF" w:themeFill="background1"/>
            <w:noWrap/>
            <w:vAlign w:val="center"/>
          </w:tcPr>
          <w:p w14:paraId="5DA45DD6" w14:textId="78F54BD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 xml:space="preserve">أبعاد البئر (العرض </w:t>
            </w:r>
            <w:r w:rsidRPr="00FD370C">
              <w:rPr>
                <w:rFonts w:ascii="Cambria" w:eastAsia="Times New Roman" w:hAnsi="Cambria" w:cs="Cambria" w:hint="cs"/>
                <w:b/>
                <w:bCs/>
                <w:color w:val="auto"/>
                <w:sz w:val="22"/>
                <w:rtl/>
                <w:lang w:bidi="ar-SY"/>
              </w:rPr>
              <w:t>×</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الارتفاع</w:t>
            </w:r>
            <w:r w:rsidRPr="00FD370C">
              <w:rPr>
                <w:rFonts w:ascii="Segoe UI" w:eastAsia="Times New Roman" w:hAnsi="Segoe UI" w:cs="Noto Sans Arabic"/>
                <w:b/>
                <w:bCs/>
                <w:color w:val="auto"/>
                <w:sz w:val="22"/>
                <w:rtl/>
                <w:lang w:bidi="ar-SY"/>
              </w:rPr>
              <w:t>) مم</w:t>
            </w:r>
          </w:p>
        </w:tc>
      </w:tr>
      <w:tr w:rsidR="00CD7F13" w:rsidRPr="00D23A7D" w14:paraId="5E2D6559" w14:textId="77777777" w:rsidTr="00D23A7D">
        <w:trPr>
          <w:trHeight w:val="454"/>
          <w:jc w:val="center"/>
        </w:trPr>
        <w:tc>
          <w:tcPr>
            <w:tcW w:w="6254" w:type="dxa"/>
            <w:shd w:val="clear" w:color="auto" w:fill="D9D9D9" w:themeFill="background1" w:themeFillShade="D9"/>
            <w:noWrap/>
            <w:vAlign w:val="center"/>
          </w:tcPr>
          <w:p>
            <w:r>
              <w:t>{{ELV_OVERHEAD}}</w:t>
            </w:r>
          </w:p>
        </w:tc>
        <w:tc>
          <w:tcPr>
            <w:tcW w:w="4239" w:type="dxa"/>
            <w:shd w:val="clear" w:color="auto" w:fill="D9D9D9" w:themeFill="background1" w:themeFillShade="D9"/>
            <w:noWrap/>
            <w:vAlign w:val="center"/>
          </w:tcPr>
          <w:p w14:paraId="4F2BCB91" w14:textId="756ABF35"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ارتفاع البئر عند أخر طابق</w:t>
            </w:r>
          </w:p>
        </w:tc>
      </w:tr>
      <w:tr w:rsidR="00CD7F13" w:rsidRPr="00D23A7D" w14:paraId="452B2519" w14:textId="77777777" w:rsidTr="00D23A7D">
        <w:trPr>
          <w:trHeight w:val="454"/>
          <w:jc w:val="center"/>
        </w:trPr>
        <w:tc>
          <w:tcPr>
            <w:tcW w:w="6254" w:type="dxa"/>
            <w:shd w:val="clear" w:color="auto" w:fill="auto"/>
            <w:noWrap/>
            <w:vAlign w:val="center"/>
          </w:tcPr>
          <w:p>
            <w:r>
              <w:t>{{ELV_PIT_DEPTH}}</w:t>
            </w:r>
          </w:p>
        </w:tc>
        <w:tc>
          <w:tcPr>
            <w:tcW w:w="4239" w:type="dxa"/>
            <w:shd w:val="clear" w:color="auto" w:fill="FFFFFF" w:themeFill="background1"/>
            <w:noWrap/>
            <w:vAlign w:val="center"/>
          </w:tcPr>
          <w:p w14:paraId="2DFC5A90" w14:textId="1B364147"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عمق الحفرة أسفل البئر</w:t>
            </w:r>
          </w:p>
        </w:tc>
      </w:tr>
      <w:tr w:rsidR="00CD7F13" w:rsidRPr="00D23A7D" w14:paraId="4AB01CCF" w14:textId="77777777" w:rsidTr="00D23A7D">
        <w:trPr>
          <w:trHeight w:val="454"/>
          <w:jc w:val="center"/>
        </w:trPr>
        <w:tc>
          <w:tcPr>
            <w:tcW w:w="6254" w:type="dxa"/>
            <w:shd w:val="clear" w:color="auto" w:fill="D9D9D9" w:themeFill="background1" w:themeFillShade="D9"/>
            <w:noWrap/>
            <w:vAlign w:val="center"/>
          </w:tcPr>
          <w:p>
            <w:r>
              <w:t>{{ELV_TRAVEL}}</w:t>
            </w:r>
          </w:p>
        </w:tc>
        <w:tc>
          <w:tcPr>
            <w:tcW w:w="4239" w:type="dxa"/>
            <w:shd w:val="clear" w:color="auto" w:fill="D9D9D9" w:themeFill="background1" w:themeFillShade="D9"/>
            <w:noWrap/>
            <w:vAlign w:val="center"/>
          </w:tcPr>
          <w:p w14:paraId="04123CB8" w14:textId="0B72FF5D"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شوط الصاعدة</w:t>
            </w:r>
          </w:p>
        </w:tc>
      </w:tr>
      <w:tr w:rsidR="00CD7F13" w:rsidRPr="00D23A7D" w14:paraId="6D27B198" w14:textId="77777777" w:rsidTr="00D23A7D">
        <w:trPr>
          <w:trHeight w:val="454"/>
          <w:jc w:val="center"/>
        </w:trPr>
        <w:tc>
          <w:tcPr>
            <w:tcW w:w="6254" w:type="dxa"/>
            <w:shd w:val="clear" w:color="auto" w:fill="auto"/>
            <w:noWrap/>
            <w:vAlign w:val="center"/>
          </w:tcPr>
          <w:p>
            <w:r>
              <w:t>{{ELV_TOTAL_HEIGHT}}</w:t>
            </w:r>
          </w:p>
        </w:tc>
        <w:tc>
          <w:tcPr>
            <w:tcW w:w="4239" w:type="dxa"/>
            <w:shd w:val="clear" w:color="auto" w:fill="FFFFFF" w:themeFill="background1"/>
            <w:noWrap/>
            <w:vAlign w:val="center"/>
          </w:tcPr>
          <w:p w14:paraId="7631BCDF" w14:textId="55BB3999"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الارتفاع الكلي</w:t>
            </w:r>
          </w:p>
        </w:tc>
      </w:tr>
      <w:tr w:rsidR="00CD7F13" w:rsidRPr="00D23A7D" w14:paraId="1E132857" w14:textId="77777777" w:rsidTr="00FD370C">
        <w:trPr>
          <w:trHeight w:val="454"/>
          <w:jc w:val="center"/>
        </w:trPr>
        <w:tc>
          <w:tcPr>
            <w:tcW w:w="6254" w:type="dxa"/>
            <w:shd w:val="clear" w:color="auto" w:fill="D9D9D9" w:themeFill="background1" w:themeFillShade="D9"/>
            <w:noWrap/>
            <w:vAlign w:val="center"/>
          </w:tcPr>
          <w:p>
            <w:r>
              <w:t>{{ELV_CAR_DIM}}</w:t>
            </w:r>
          </w:p>
        </w:tc>
        <w:tc>
          <w:tcPr>
            <w:tcW w:w="4239" w:type="dxa"/>
            <w:shd w:val="clear" w:color="auto" w:fill="D9D9D9" w:themeFill="background1" w:themeFillShade="D9"/>
            <w:noWrap/>
            <w:vAlign w:val="center"/>
            <w:hideMark/>
          </w:tcPr>
          <w:p w14:paraId="52AEFC55" w14:textId="7C2275E5"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أبعاد الصاعدة (العرض</w:t>
            </w:r>
            <w:r w:rsidRPr="00FD370C">
              <w:rPr>
                <w:rFonts w:ascii="Cambria" w:eastAsia="Times New Roman" w:hAnsi="Cambria" w:cs="Cambria" w:hint="cs"/>
                <w:b/>
                <w:bCs/>
                <w:color w:val="auto"/>
                <w:sz w:val="22"/>
                <w:rtl/>
                <w:lang w:bidi="ar-SA"/>
              </w:rPr>
              <w:t>×</w:t>
            </w:r>
            <w:r w:rsidRPr="00FD370C">
              <w:rPr>
                <w:rFonts w:ascii="Segoe UI" w:eastAsia="Times New Roman" w:hAnsi="Segoe UI" w:cs="Noto Sans Arabic" w:hint="cs"/>
                <w:b/>
                <w:bCs/>
                <w:color w:val="auto"/>
                <w:sz w:val="22"/>
                <w:rtl/>
                <w:lang w:bidi="ar-SA"/>
              </w:rPr>
              <w:t>العمق</w:t>
            </w:r>
            <w:r w:rsidRPr="00FD370C">
              <w:rPr>
                <w:rFonts w:ascii="Cambria" w:eastAsia="Times New Roman" w:hAnsi="Cambria" w:cs="Cambria" w:hint="cs"/>
                <w:b/>
                <w:bCs/>
                <w:color w:val="auto"/>
                <w:sz w:val="22"/>
                <w:rtl/>
                <w:lang w:bidi="ar-SA"/>
              </w:rPr>
              <w:t>×</w:t>
            </w:r>
            <w:r w:rsidRPr="00FD370C">
              <w:rPr>
                <w:rFonts w:ascii="Segoe UI" w:eastAsia="Times New Roman" w:hAnsi="Segoe UI" w:cs="Noto Sans Arabic" w:hint="cs"/>
                <w:b/>
                <w:bCs/>
                <w:color w:val="auto"/>
                <w:sz w:val="22"/>
                <w:rtl/>
                <w:lang w:bidi="ar-SA"/>
              </w:rPr>
              <w:t>الارتفاع) م</w:t>
            </w:r>
            <w:r w:rsidRPr="00FD370C">
              <w:rPr>
                <w:rFonts w:ascii="Segoe UI" w:eastAsia="Times New Roman" w:hAnsi="Segoe UI" w:cs="Noto Sans Arabic" w:hint="eastAsia"/>
                <w:b/>
                <w:bCs/>
                <w:color w:val="auto"/>
                <w:sz w:val="22"/>
                <w:rtl/>
                <w:lang w:bidi="ar-SA"/>
              </w:rPr>
              <w:t>م</w:t>
            </w:r>
          </w:p>
        </w:tc>
      </w:tr>
      <w:tr w:rsidR="00CD7F13" w:rsidRPr="00D23A7D" w14:paraId="51AB03D0" w14:textId="77777777" w:rsidTr="00D23A7D">
        <w:trPr>
          <w:trHeight w:val="454"/>
          <w:jc w:val="center"/>
        </w:trPr>
        <w:tc>
          <w:tcPr>
            <w:tcW w:w="6254" w:type="dxa"/>
            <w:shd w:val="clear" w:color="auto" w:fill="auto"/>
            <w:noWrap/>
            <w:vAlign w:val="center"/>
          </w:tcPr>
          <w:p>
            <w:r>
              <w:t>{{ELV_MOTOR}}</w:t>
            </w:r>
          </w:p>
        </w:tc>
        <w:tc>
          <w:tcPr>
            <w:tcW w:w="4239" w:type="dxa"/>
            <w:shd w:val="clear" w:color="auto" w:fill="FFFFFF" w:themeFill="background1"/>
            <w:noWrap/>
            <w:vAlign w:val="center"/>
          </w:tcPr>
          <w:p w14:paraId="34984C11" w14:textId="573F46F5" w:rsidR="00CD7F13" w:rsidRPr="00FD370C" w:rsidRDefault="00CD7F13" w:rsidP="00D23A7D">
            <w:pPr>
              <w:bidi/>
              <w:spacing w:after="0" w:line="240" w:lineRule="auto"/>
              <w:jc w:val="center"/>
              <w:rPr>
                <w:rFonts w:ascii="Segoe UI" w:eastAsia="Times New Roman" w:hAnsi="Segoe UI" w:cs="Noto Sans Arabic"/>
                <w:b/>
                <w:bCs/>
                <w:color w:val="auto"/>
                <w:sz w:val="22"/>
                <w:rtl/>
                <w:lang w:bidi="ar-SA"/>
              </w:rPr>
            </w:pPr>
            <w:r w:rsidRPr="00FD370C">
              <w:rPr>
                <w:rFonts w:ascii="Segoe UI" w:eastAsia="Times New Roman" w:hAnsi="Segoe UI" w:cs="Noto Sans Arabic"/>
                <w:b/>
                <w:bCs/>
                <w:color w:val="auto"/>
                <w:sz w:val="22"/>
                <w:rtl/>
                <w:lang w:bidi="ar-SA"/>
              </w:rPr>
              <w:t>المحرك</w:t>
            </w:r>
          </w:p>
        </w:tc>
      </w:tr>
      <w:tr w:rsidR="00CD7F13" w:rsidRPr="00D23A7D" w14:paraId="6322E0DE" w14:textId="77777777" w:rsidTr="00D23A7D">
        <w:trPr>
          <w:trHeight w:val="454"/>
          <w:jc w:val="center"/>
        </w:trPr>
        <w:tc>
          <w:tcPr>
            <w:tcW w:w="6254" w:type="dxa"/>
            <w:shd w:val="clear" w:color="auto" w:fill="D9D9D9" w:themeFill="background1" w:themeFillShade="D9"/>
            <w:noWrap/>
            <w:vAlign w:val="center"/>
          </w:tcPr>
          <w:p>
            <w:r>
              <w:t>{{ELV_MACHINE_ROOM}}</w:t>
            </w:r>
          </w:p>
        </w:tc>
        <w:tc>
          <w:tcPr>
            <w:tcW w:w="4239" w:type="dxa"/>
            <w:shd w:val="clear" w:color="auto" w:fill="D9D9D9" w:themeFill="background1" w:themeFillShade="D9"/>
            <w:noWrap/>
            <w:vAlign w:val="center"/>
            <w:hideMark/>
          </w:tcPr>
          <w:p w14:paraId="25A5C27C" w14:textId="319200A4"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موقع غرفة المحرك وارتفاعها</w:t>
            </w:r>
          </w:p>
        </w:tc>
      </w:tr>
      <w:tr w:rsidR="00CD7F13" w:rsidRPr="00D23A7D" w14:paraId="7552D2EC" w14:textId="77777777" w:rsidTr="00D23A7D">
        <w:trPr>
          <w:trHeight w:val="454"/>
          <w:jc w:val="center"/>
        </w:trPr>
        <w:tc>
          <w:tcPr>
            <w:tcW w:w="6254" w:type="dxa"/>
            <w:shd w:val="clear" w:color="auto" w:fill="auto"/>
            <w:noWrap/>
            <w:vAlign w:val="center"/>
          </w:tcPr>
          <w:p>
            <w:r>
              <w:t>{{ELV_CONTROL_PANEL}}</w:t>
            </w:r>
          </w:p>
        </w:tc>
        <w:tc>
          <w:tcPr>
            <w:tcW w:w="4239" w:type="dxa"/>
            <w:shd w:val="clear" w:color="auto" w:fill="FFFFFF" w:themeFill="background1"/>
            <w:noWrap/>
            <w:vAlign w:val="center"/>
          </w:tcPr>
          <w:p w14:paraId="1BF73256" w14:textId="5111C8BA" w:rsidR="00CD7F13" w:rsidRPr="00FD370C" w:rsidRDefault="00CD7F13" w:rsidP="00D23A7D">
            <w:pPr>
              <w:bidi/>
              <w:spacing w:after="0" w:line="240" w:lineRule="auto"/>
              <w:jc w:val="center"/>
              <w:rPr>
                <w:rFonts w:ascii="Segoe UI" w:eastAsia="Times New Roman" w:hAnsi="Segoe UI" w:cs="Noto Sans Arabic"/>
                <w:b/>
                <w:bCs/>
                <w:color w:val="auto"/>
                <w:sz w:val="22"/>
                <w:rtl/>
                <w:lang w:bidi="ar-SA"/>
              </w:rPr>
            </w:pPr>
            <w:r w:rsidRPr="00FD370C">
              <w:rPr>
                <w:rFonts w:ascii="Segoe UI" w:eastAsia="Times New Roman" w:hAnsi="Segoe UI" w:cs="Noto Sans Arabic"/>
                <w:b/>
                <w:bCs/>
                <w:color w:val="auto"/>
                <w:sz w:val="22"/>
                <w:rtl/>
                <w:lang w:bidi="ar-SA"/>
              </w:rPr>
              <w:t>لوحة التحكم</w:t>
            </w:r>
          </w:p>
        </w:tc>
      </w:tr>
      <w:tr w:rsidR="00CD7F13" w:rsidRPr="00D23A7D" w14:paraId="42009A57" w14:textId="77777777" w:rsidTr="00FD370C">
        <w:trPr>
          <w:trHeight w:val="454"/>
          <w:jc w:val="center"/>
        </w:trPr>
        <w:tc>
          <w:tcPr>
            <w:tcW w:w="6254" w:type="dxa"/>
            <w:tcBorders>
              <w:bottom w:val="single" w:sz="4" w:space="0" w:color="auto"/>
            </w:tcBorders>
            <w:shd w:val="clear" w:color="auto" w:fill="D9D9D9" w:themeFill="background1" w:themeFillShade="D9"/>
            <w:noWrap/>
            <w:vAlign w:val="center"/>
          </w:tcPr>
          <w:p>
            <w:r>
              <w:t>{{ELV_OPERATION_SYSTEM}}</w:t>
            </w:r>
          </w:p>
        </w:tc>
        <w:tc>
          <w:tcPr>
            <w:tcW w:w="4239" w:type="dxa"/>
            <w:tcBorders>
              <w:bottom w:val="single" w:sz="4" w:space="0" w:color="auto"/>
            </w:tcBorders>
            <w:shd w:val="clear" w:color="auto" w:fill="D9D9D9" w:themeFill="background1" w:themeFillShade="D9"/>
            <w:noWrap/>
            <w:vAlign w:val="center"/>
          </w:tcPr>
          <w:p w14:paraId="0B1BBBCF" w14:textId="324E6F33"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A"/>
              </w:rPr>
              <w:t>نظام التشغيل</w:t>
            </w:r>
          </w:p>
        </w:tc>
      </w:tr>
      <w:tr w:rsidR="00CD7F13" w:rsidRPr="00D23A7D" w14:paraId="3A0DB1B4" w14:textId="77777777" w:rsidTr="00FD370C">
        <w:trPr>
          <w:trHeight w:val="454"/>
          <w:jc w:val="center"/>
        </w:trPr>
        <w:tc>
          <w:tcPr>
            <w:tcW w:w="6254" w:type="dxa"/>
            <w:tcBorders>
              <w:bottom w:val="single" w:sz="4" w:space="0" w:color="auto"/>
            </w:tcBorders>
            <w:shd w:val="clear" w:color="auto" w:fill="auto"/>
            <w:noWrap/>
            <w:vAlign w:val="center"/>
          </w:tcPr>
          <w:p>
            <w:r>
              <w:t>{{ELV_SPEED}}</w:t>
            </w:r>
          </w:p>
        </w:tc>
        <w:tc>
          <w:tcPr>
            <w:tcW w:w="4239" w:type="dxa"/>
            <w:tcBorders>
              <w:bottom w:val="single" w:sz="4" w:space="0" w:color="auto"/>
            </w:tcBorders>
            <w:shd w:val="clear" w:color="auto" w:fill="FFFFFF" w:themeFill="background1"/>
            <w:noWrap/>
            <w:vAlign w:val="center"/>
          </w:tcPr>
          <w:p w14:paraId="43C6BB56" w14:textId="060CB306"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A"/>
              </w:rPr>
              <w:t>السرعة (</w:t>
            </w:r>
            <w:r w:rsidRPr="00FD370C">
              <w:rPr>
                <w:rFonts w:ascii="Segoe UI" w:eastAsia="Times New Roman" w:hAnsi="Segoe UI" w:cs="Noto Sans Arabic"/>
                <w:b/>
                <w:bCs/>
                <w:color w:val="auto"/>
                <w:sz w:val="22"/>
                <w:lang w:bidi="ar-SA"/>
              </w:rPr>
              <w:t>m/sec</w:t>
            </w:r>
            <w:r w:rsidRPr="00FD370C">
              <w:rPr>
                <w:rFonts w:ascii="Segoe UI" w:eastAsia="Times New Roman" w:hAnsi="Segoe UI" w:cs="Noto Sans Arabic"/>
                <w:b/>
                <w:bCs/>
                <w:color w:val="auto"/>
                <w:sz w:val="22"/>
                <w:rtl/>
                <w:lang w:bidi="ar-SY"/>
              </w:rPr>
              <w:t>)</w:t>
            </w:r>
          </w:p>
        </w:tc>
      </w:tr>
      <w:tr w:rsidR="00A66826" w:rsidRPr="00347D49" w14:paraId="6EFF2574" w14:textId="77777777" w:rsidTr="00FD370C">
        <w:trPr>
          <w:trHeight w:val="980"/>
          <w:jc w:val="center"/>
        </w:trPr>
        <w:tc>
          <w:tcPr>
            <w:tcW w:w="10493" w:type="dxa"/>
            <w:gridSpan w:val="2"/>
            <w:tcBorders>
              <w:top w:val="single" w:sz="4" w:space="0" w:color="auto"/>
              <w:left w:val="nil"/>
              <w:bottom w:val="nil"/>
              <w:right w:val="nil"/>
            </w:tcBorders>
            <w:shd w:val="clear" w:color="auto" w:fill="auto"/>
            <w:noWrap/>
            <w:vAlign w:val="center"/>
          </w:tcPr>
          <w:p w14:paraId="3A20AF62" w14:textId="77777777" w:rsidR="00A66826" w:rsidRPr="00B64886" w:rsidRDefault="00A66826" w:rsidP="00D23A7D">
            <w:pPr>
              <w:bidi/>
              <w:spacing w:before="360" w:after="0" w:line="240" w:lineRule="auto"/>
              <w:jc w:val="center"/>
              <w:rPr>
                <w:rFonts w:ascii="Segoe UI" w:hAnsi="Segoe UI" w:cs="Noto Sans Arabic SemiBold"/>
                <w:color w:val="auto"/>
                <w:sz w:val="22"/>
                <w:lang w:bidi="ar-SY"/>
              </w:rPr>
            </w:pPr>
            <w:r w:rsidRPr="00B64886">
              <w:rPr>
                <w:rFonts w:ascii="Segoe UI" w:hAnsi="Segoe UI" w:cs="Noto Sans Arabic SemiBold"/>
                <w:color w:val="auto"/>
                <w:sz w:val="22"/>
                <w:rtl/>
                <w:lang w:bidi="ar-SY"/>
              </w:rPr>
              <w:t>الأبعاد المذكورة أعلاه أبعاد مرجعية وليست نهائية</w:t>
            </w:r>
          </w:p>
          <w:p w14:paraId="7746B79E" w14:textId="5FB2D3D5" w:rsidR="00A66826" w:rsidRPr="00A66826" w:rsidRDefault="00A66826" w:rsidP="00D23A7D">
            <w:pPr>
              <w:bidi/>
              <w:spacing w:line="240" w:lineRule="auto"/>
              <w:jc w:val="center"/>
              <w:rPr>
                <w:rFonts w:ascii="Segoe UI" w:hAnsi="Segoe UI" w:cs="Segoe UI"/>
                <w:color w:val="auto"/>
                <w:sz w:val="22"/>
                <w:rtl/>
                <w:lang w:bidi="ar-SY"/>
              </w:rPr>
            </w:pPr>
            <w:r w:rsidRPr="00B64886">
              <w:rPr>
                <w:rFonts w:ascii="Segoe UI" w:hAnsi="Segoe UI" w:cs="Noto Sans Arabic SemiBold"/>
                <w:color w:val="auto"/>
                <w:sz w:val="22"/>
                <w:rtl/>
                <w:lang w:bidi="ar-SY"/>
              </w:rPr>
              <w:t>حيث تعتبر الأبعاد نهائية فقط عند اعتماد المخططات من قبل الفريقين.</w:t>
            </w:r>
          </w:p>
        </w:tc>
      </w:tr>
    </w:tbl>
    <w:p w14:paraId="6C2ED95A" w14:textId="24DFEA2B" w:rsidR="00C430A6" w:rsidRDefault="00C430A6" w:rsidP="00C430A6">
      <w:pPr>
        <w:bidi/>
        <w:spacing w:line="240" w:lineRule="auto"/>
        <w:rPr>
          <w:rFonts w:ascii="Segoe UI" w:hAnsi="Segoe UI" w:cs="Segoe UI"/>
          <w:color w:val="auto"/>
          <w:sz w:val="24"/>
          <w:szCs w:val="24"/>
          <w:rtl/>
          <w:lang w:bidi="ar-SY"/>
        </w:rPr>
      </w:pPr>
    </w:p>
    <w:p w14:paraId="5E25B6FE" w14:textId="77777777" w:rsidR="00913029" w:rsidRPr="00347D49" w:rsidRDefault="00913029" w:rsidP="00913029">
      <w:pPr>
        <w:bidi/>
        <w:spacing w:line="240" w:lineRule="auto"/>
        <w:rPr>
          <w:rFonts w:ascii="Segoe UI" w:hAnsi="Segoe UI" w:cs="Segoe UI"/>
          <w:color w:val="auto"/>
          <w:sz w:val="24"/>
          <w:szCs w:val="24"/>
          <w:rtl/>
          <w:lang w:bidi="ar-SY"/>
        </w:rPr>
      </w:pPr>
    </w:p>
    <w:p w14:paraId="761826D5" w14:textId="67158B4E" w:rsidR="006C6A75" w:rsidRPr="00347D49" w:rsidRDefault="00AB6FD3" w:rsidP="007274D4">
      <w:pPr>
        <w:tabs>
          <w:tab w:val="left" w:pos="7934"/>
        </w:tabs>
        <w:bidi/>
        <w:spacing w:line="240" w:lineRule="auto"/>
        <w:rPr>
          <w:rFonts w:ascii="Segoe UI" w:hAnsi="Segoe UI" w:cs="Segoe UI"/>
          <w:color w:val="auto"/>
          <w:sz w:val="24"/>
          <w:szCs w:val="24"/>
          <w:lang w:bidi="ar-SY"/>
        </w:rPr>
      </w:pPr>
      <w:r w:rsidRPr="00347D49">
        <w:rPr>
          <w:rFonts w:ascii="Segoe UI" w:hAnsi="Segoe UI" w:cs="Segoe UI"/>
          <w:color w:val="auto"/>
          <w:sz w:val="24"/>
          <w:szCs w:val="24"/>
          <w:rtl/>
          <w:lang w:bidi="ar-SY"/>
        </w:rPr>
        <w:lastRenderedPageBreak/>
        <w:tab/>
      </w:r>
    </w:p>
    <w:tbl>
      <w:tblPr>
        <w:tblpPr w:leftFromText="180" w:rightFromText="180" w:vertAnchor="text" w:horzAnchor="margin" w:tblpY="100"/>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2835"/>
      </w:tblGrid>
      <w:tr w:rsidR="006C6A75" w:rsidRPr="00347D49" w14:paraId="4C4CC417" w14:textId="77777777" w:rsidTr="00D23A7D">
        <w:trPr>
          <w:trHeight w:val="576"/>
        </w:trPr>
        <w:tc>
          <w:tcPr>
            <w:tcW w:w="10485" w:type="dxa"/>
            <w:gridSpan w:val="2"/>
            <w:shd w:val="clear" w:color="auto" w:fill="262626" w:themeFill="text1" w:themeFillTint="D9"/>
            <w:noWrap/>
            <w:vAlign w:val="center"/>
            <w:hideMark/>
          </w:tcPr>
          <w:p w14:paraId="7E1D7CE1" w14:textId="0B0B81F4" w:rsidR="006C6A75" w:rsidRPr="00B64886" w:rsidRDefault="006C6A75" w:rsidP="00D23A7D">
            <w:pPr>
              <w:bidi/>
              <w:spacing w:after="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مواصفات الكبين</w:t>
            </w:r>
          </w:p>
        </w:tc>
      </w:tr>
      <w:tr w:rsidR="006C6A75" w:rsidRPr="00347D49" w14:paraId="0D43619B" w14:textId="77777777" w:rsidTr="00D23A7D">
        <w:trPr>
          <w:trHeight w:val="432"/>
        </w:trPr>
        <w:tc>
          <w:tcPr>
            <w:tcW w:w="7650" w:type="dxa"/>
            <w:shd w:val="clear" w:color="auto" w:fill="F2F2F2" w:themeFill="background1" w:themeFillShade="F2"/>
            <w:noWrap/>
            <w:vAlign w:val="center"/>
            <w:hideMark/>
          </w:tcPr>
          <w:p w14:paraId="380B860A" w14:textId="7FC0DCD8" w:rsidR="006C6A75" w:rsidRPr="00D23A7D" w:rsidRDefault="006C6A75"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المواصفات</w:t>
            </w:r>
          </w:p>
        </w:tc>
        <w:tc>
          <w:tcPr>
            <w:tcW w:w="2835" w:type="dxa"/>
            <w:shd w:val="clear" w:color="auto" w:fill="F2F2F2" w:themeFill="background1" w:themeFillShade="F2"/>
            <w:noWrap/>
            <w:vAlign w:val="center"/>
            <w:hideMark/>
          </w:tcPr>
          <w:p w14:paraId="2D2205C0" w14:textId="77777777" w:rsidR="006C6A75" w:rsidRPr="00D23A7D" w:rsidRDefault="006C6A75"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الجزء</w:t>
            </w:r>
          </w:p>
        </w:tc>
      </w:tr>
      <w:tr w:rsidR="00CD7F13" w:rsidRPr="00347D49" w14:paraId="154ABE13" w14:textId="77777777" w:rsidTr="00D23A7D">
        <w:trPr>
          <w:trHeight w:val="432"/>
        </w:trPr>
        <w:tc>
          <w:tcPr>
            <w:tcW w:w="7650" w:type="dxa"/>
            <w:shd w:val="clear" w:color="auto" w:fill="auto"/>
            <w:noWrap/>
            <w:vAlign w:val="center"/>
          </w:tcPr>
          <w:p>
            <w:r>
              <w:t>{{CABIN_WALL_RIGHT}}</w:t>
            </w:r>
          </w:p>
        </w:tc>
        <w:tc>
          <w:tcPr>
            <w:tcW w:w="2835" w:type="dxa"/>
            <w:shd w:val="clear" w:color="auto" w:fill="FFFFFF" w:themeFill="background1"/>
            <w:noWrap/>
            <w:vAlign w:val="center"/>
            <w:hideMark/>
          </w:tcPr>
          <w:p w14:paraId="568DB44C" w14:textId="24E53D69"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اليميني</w:t>
            </w:r>
          </w:p>
        </w:tc>
      </w:tr>
      <w:tr w:rsidR="00CD7F13" w:rsidRPr="00347D49" w14:paraId="706CE860" w14:textId="77777777" w:rsidTr="00D23A7D">
        <w:trPr>
          <w:trHeight w:val="432"/>
        </w:trPr>
        <w:tc>
          <w:tcPr>
            <w:tcW w:w="7650" w:type="dxa"/>
            <w:shd w:val="clear" w:color="auto" w:fill="D9D9D9" w:themeFill="background1" w:themeFillShade="D9"/>
            <w:noWrap/>
            <w:vAlign w:val="center"/>
          </w:tcPr>
          <w:p>
            <w:r>
              <w:t>{{CABIN_WALL_LEFT}}</w:t>
            </w:r>
          </w:p>
        </w:tc>
        <w:tc>
          <w:tcPr>
            <w:tcW w:w="2835" w:type="dxa"/>
            <w:shd w:val="clear" w:color="auto" w:fill="D9D9D9" w:themeFill="background1" w:themeFillShade="D9"/>
            <w:noWrap/>
            <w:vAlign w:val="center"/>
            <w:hideMark/>
          </w:tcPr>
          <w:p w14:paraId="677E3966" w14:textId="0971B133"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اليساري</w:t>
            </w:r>
          </w:p>
        </w:tc>
      </w:tr>
      <w:tr w:rsidR="00CD7F13" w:rsidRPr="00347D49" w14:paraId="1452076D" w14:textId="77777777" w:rsidTr="00D23A7D">
        <w:trPr>
          <w:trHeight w:val="432"/>
        </w:trPr>
        <w:tc>
          <w:tcPr>
            <w:tcW w:w="7650" w:type="dxa"/>
            <w:shd w:val="clear" w:color="auto" w:fill="auto"/>
            <w:noWrap/>
            <w:vAlign w:val="center"/>
          </w:tcPr>
          <w:p>
            <w:r>
              <w:t>{{CABIN_WALL_REAR}}</w:t>
            </w:r>
          </w:p>
        </w:tc>
        <w:tc>
          <w:tcPr>
            <w:tcW w:w="2835" w:type="dxa"/>
            <w:shd w:val="clear" w:color="auto" w:fill="FFFFFF" w:themeFill="background1"/>
            <w:noWrap/>
            <w:vAlign w:val="center"/>
            <w:hideMark/>
          </w:tcPr>
          <w:p w14:paraId="480C20C5" w14:textId="69A7B303"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الخلفي</w:t>
            </w:r>
          </w:p>
        </w:tc>
      </w:tr>
      <w:tr w:rsidR="00CD7F13" w:rsidRPr="00347D49" w14:paraId="0EEDFE55" w14:textId="77777777" w:rsidTr="00D23A7D">
        <w:trPr>
          <w:trHeight w:val="432"/>
        </w:trPr>
        <w:tc>
          <w:tcPr>
            <w:tcW w:w="7650" w:type="dxa"/>
            <w:shd w:val="clear" w:color="auto" w:fill="D9D9D9" w:themeFill="background1" w:themeFillShade="D9"/>
            <w:noWrap/>
            <w:vAlign w:val="center"/>
          </w:tcPr>
          <w:p>
            <w:r>
              <w:t>{{CABIN_CEILING}}</w:t>
            </w:r>
          </w:p>
        </w:tc>
        <w:tc>
          <w:tcPr>
            <w:tcW w:w="2835" w:type="dxa"/>
            <w:shd w:val="clear" w:color="auto" w:fill="D9D9D9" w:themeFill="background1" w:themeFillShade="D9"/>
            <w:noWrap/>
            <w:vAlign w:val="center"/>
            <w:hideMark/>
          </w:tcPr>
          <w:p w14:paraId="01CC1FD6"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سقف الصاعدة</w:t>
            </w:r>
          </w:p>
        </w:tc>
      </w:tr>
      <w:tr w:rsidR="00CD7F13" w:rsidRPr="00347D49" w14:paraId="4D80423A" w14:textId="77777777" w:rsidTr="00D23A7D">
        <w:trPr>
          <w:trHeight w:val="432"/>
        </w:trPr>
        <w:tc>
          <w:tcPr>
            <w:tcW w:w="7650" w:type="dxa"/>
            <w:shd w:val="clear" w:color="auto" w:fill="auto"/>
            <w:noWrap/>
            <w:vAlign w:val="center"/>
          </w:tcPr>
          <w:p>
            <w:r>
              <w:t>{{CABIN_FLOOR}}</w:t>
            </w:r>
          </w:p>
        </w:tc>
        <w:tc>
          <w:tcPr>
            <w:tcW w:w="2835" w:type="dxa"/>
            <w:shd w:val="clear" w:color="auto" w:fill="FFFFFF" w:themeFill="background1"/>
            <w:noWrap/>
            <w:vAlign w:val="center"/>
            <w:hideMark/>
          </w:tcPr>
          <w:p w14:paraId="2843D648"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أرضية الصاعدة</w:t>
            </w:r>
          </w:p>
        </w:tc>
      </w:tr>
      <w:tr w:rsidR="00CD7F13" w:rsidRPr="00347D49" w14:paraId="6906879B" w14:textId="77777777" w:rsidTr="00D23A7D">
        <w:trPr>
          <w:trHeight w:val="432"/>
        </w:trPr>
        <w:tc>
          <w:tcPr>
            <w:tcW w:w="7650" w:type="dxa"/>
            <w:shd w:val="clear" w:color="auto" w:fill="D9D9D9" w:themeFill="background1" w:themeFillShade="D9"/>
            <w:noWrap/>
            <w:vAlign w:val="center"/>
          </w:tcPr>
          <w:p>
            <w:r>
              <w:t>{{CABIN_DOOR}}</w:t>
            </w:r>
          </w:p>
        </w:tc>
        <w:tc>
          <w:tcPr>
            <w:tcW w:w="2835" w:type="dxa"/>
            <w:shd w:val="clear" w:color="auto" w:fill="D9D9D9" w:themeFill="background1" w:themeFillShade="D9"/>
            <w:noWrap/>
            <w:vAlign w:val="center"/>
            <w:hideMark/>
          </w:tcPr>
          <w:p w14:paraId="6B9C5F72"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باب الصاعدة</w:t>
            </w:r>
          </w:p>
        </w:tc>
      </w:tr>
      <w:tr w:rsidR="00CD7F13" w:rsidRPr="00347D49" w14:paraId="501888A8" w14:textId="77777777" w:rsidTr="00D23A7D">
        <w:trPr>
          <w:trHeight w:val="432"/>
        </w:trPr>
        <w:tc>
          <w:tcPr>
            <w:tcW w:w="7650" w:type="dxa"/>
            <w:shd w:val="clear" w:color="auto" w:fill="auto"/>
            <w:noWrap/>
            <w:vAlign w:val="center"/>
          </w:tcPr>
          <w:p>
            <w:r>
              <w:t>{{CABIN_COP}}</w:t>
            </w:r>
          </w:p>
        </w:tc>
        <w:tc>
          <w:tcPr>
            <w:tcW w:w="2835" w:type="dxa"/>
            <w:shd w:val="clear" w:color="auto" w:fill="FFFFFF" w:themeFill="background1"/>
            <w:noWrap/>
            <w:vAlign w:val="center"/>
            <w:hideMark/>
          </w:tcPr>
          <w:p w14:paraId="562121BF" w14:textId="53EDD289"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lang w:eastAsia="zh-CN" w:bidi="ar-SA"/>
              </w:rPr>
            </w:pPr>
            <w:r w:rsidRPr="00D23A7D">
              <w:rPr>
                <w:rFonts w:ascii="Segoe UI" w:eastAsia="Times New Roman" w:hAnsi="Segoe UI" w:cs="Noto Sans Arabic Light"/>
                <w:b/>
                <w:bCs/>
                <w:color w:val="000000"/>
                <w:sz w:val="24"/>
                <w:szCs w:val="24"/>
                <w:rtl/>
                <w:lang w:val="en-CA" w:eastAsia="zh-CN" w:bidi="ar-SA"/>
              </w:rPr>
              <w:t>لوحة الطلب الداخلية</w:t>
            </w:r>
            <w:r w:rsidRPr="00D23A7D">
              <w:rPr>
                <w:rFonts w:ascii="Segoe UI" w:eastAsia="Times New Roman" w:hAnsi="Segoe UI" w:cs="Noto Sans Arabic Light"/>
                <w:b/>
                <w:bCs/>
                <w:color w:val="000000"/>
                <w:sz w:val="24"/>
                <w:szCs w:val="24"/>
                <w:lang w:eastAsia="zh-CN" w:bidi="ar-SA"/>
              </w:rPr>
              <w:t>COP</w:t>
            </w:r>
          </w:p>
        </w:tc>
      </w:tr>
      <w:tr w:rsidR="00CD7F13" w:rsidRPr="00347D49" w14:paraId="485859E8" w14:textId="77777777" w:rsidTr="00D23A7D">
        <w:trPr>
          <w:trHeight w:val="432"/>
        </w:trPr>
        <w:tc>
          <w:tcPr>
            <w:tcW w:w="7650" w:type="dxa"/>
            <w:shd w:val="clear" w:color="auto" w:fill="D9D9D9" w:themeFill="background1" w:themeFillShade="D9"/>
            <w:noWrap/>
            <w:vAlign w:val="center"/>
          </w:tcPr>
          <w:p>
            <w:r>
              <w:t>{{CABIN_LIGHTING}}</w:t>
            </w:r>
          </w:p>
        </w:tc>
        <w:tc>
          <w:tcPr>
            <w:tcW w:w="2835" w:type="dxa"/>
            <w:shd w:val="clear" w:color="auto" w:fill="D9D9D9" w:themeFill="background1" w:themeFillShade="D9"/>
            <w:noWrap/>
            <w:vAlign w:val="center"/>
            <w:hideMark/>
          </w:tcPr>
          <w:p w14:paraId="22844BB0"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Y"/>
              </w:rPr>
            </w:pPr>
            <w:r w:rsidRPr="00D23A7D">
              <w:rPr>
                <w:rFonts w:ascii="Segoe UI" w:eastAsia="Times New Roman" w:hAnsi="Segoe UI" w:cs="Noto Sans Arabic Light"/>
                <w:b/>
                <w:bCs/>
                <w:color w:val="000000"/>
                <w:sz w:val="24"/>
                <w:szCs w:val="24"/>
                <w:rtl/>
                <w:lang w:val="en-CA" w:eastAsia="zh-CN" w:bidi="ar-SA"/>
              </w:rPr>
              <w:t>الإضاءة</w:t>
            </w:r>
          </w:p>
        </w:tc>
      </w:tr>
      <w:tr w:rsidR="00CD7F13" w:rsidRPr="00347D49" w14:paraId="6F76FBF2" w14:textId="77777777" w:rsidTr="00D23A7D">
        <w:trPr>
          <w:trHeight w:val="432"/>
        </w:trPr>
        <w:tc>
          <w:tcPr>
            <w:tcW w:w="7650" w:type="dxa"/>
            <w:shd w:val="clear" w:color="auto" w:fill="auto"/>
            <w:noWrap/>
            <w:vAlign w:val="center"/>
          </w:tcPr>
          <w:p>
            <w:r>
              <w:t>{{CABIN_VENTILATION}}</w:t>
            </w:r>
          </w:p>
        </w:tc>
        <w:tc>
          <w:tcPr>
            <w:tcW w:w="2835" w:type="dxa"/>
            <w:shd w:val="clear" w:color="auto" w:fill="FFFFFF" w:themeFill="background1"/>
            <w:noWrap/>
            <w:vAlign w:val="center"/>
          </w:tcPr>
          <w:p w14:paraId="7A9CE12A"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التهوية</w:t>
            </w:r>
          </w:p>
        </w:tc>
      </w:tr>
      <w:tr w:rsidR="00CD7F13" w:rsidRPr="00347D49" w14:paraId="7C3C7915" w14:textId="77777777" w:rsidTr="00D23A7D">
        <w:trPr>
          <w:trHeight w:val="432"/>
        </w:trPr>
        <w:tc>
          <w:tcPr>
            <w:tcW w:w="7650" w:type="dxa"/>
            <w:shd w:val="clear" w:color="auto" w:fill="D9D9D9" w:themeFill="background1" w:themeFillShade="D9"/>
            <w:noWrap/>
            <w:vAlign w:val="center"/>
          </w:tcPr>
          <w:p>
            <w:r>
              <w:t>{{CABIN_HANDRAIL}}</w:t>
            </w:r>
          </w:p>
        </w:tc>
        <w:tc>
          <w:tcPr>
            <w:tcW w:w="2835" w:type="dxa"/>
            <w:shd w:val="clear" w:color="auto" w:fill="D9D9D9" w:themeFill="background1" w:themeFillShade="D9"/>
            <w:noWrap/>
            <w:vAlign w:val="center"/>
            <w:hideMark/>
          </w:tcPr>
          <w:p w14:paraId="7451ABE5"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مسكة اليد</w:t>
            </w:r>
          </w:p>
        </w:tc>
      </w:tr>
    </w:tbl>
    <w:p w14:paraId="5EDB994A" w14:textId="77777777" w:rsidR="007B3966" w:rsidRPr="00347D49" w:rsidRDefault="007B3966" w:rsidP="007B3966">
      <w:pPr>
        <w:tabs>
          <w:tab w:val="left" w:pos="7934"/>
        </w:tabs>
        <w:bidi/>
        <w:spacing w:line="240" w:lineRule="auto"/>
        <w:rPr>
          <w:rFonts w:ascii="Segoe UI" w:hAnsi="Segoe UI" w:cs="Segoe UI"/>
          <w:color w:val="auto"/>
          <w:sz w:val="24"/>
          <w:szCs w:val="24"/>
          <w:rtl/>
          <w:lang w:bidi="ar-SY"/>
        </w:rPr>
      </w:pPr>
    </w:p>
    <w:tbl>
      <w:tblPr>
        <w:tblpPr w:leftFromText="180" w:rightFromText="180" w:vertAnchor="text" w:horzAnchor="margin" w:tblpY="-23"/>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2932"/>
      </w:tblGrid>
      <w:tr w:rsidR="0081383F" w:rsidRPr="00347D49" w14:paraId="4949FC99" w14:textId="77777777" w:rsidTr="00913029">
        <w:trPr>
          <w:trHeight w:val="576"/>
        </w:trPr>
        <w:tc>
          <w:tcPr>
            <w:tcW w:w="10440" w:type="dxa"/>
            <w:gridSpan w:val="2"/>
            <w:shd w:val="clear" w:color="auto" w:fill="262626" w:themeFill="text1" w:themeFillTint="D9"/>
            <w:vAlign w:val="center"/>
          </w:tcPr>
          <w:p w14:paraId="14818EA5" w14:textId="6E465257" w:rsidR="0081383F" w:rsidRPr="00D23A7D" w:rsidRDefault="0081383F" w:rsidP="008261DB">
            <w:pPr>
              <w:bidi/>
              <w:spacing w:after="0" w:line="240" w:lineRule="auto"/>
              <w:jc w:val="center"/>
              <w:rPr>
                <w:rFonts w:ascii="Segoe UI" w:eastAsia="Times New Roman" w:hAnsi="Segoe UI" w:cs="Noto Sans Arabic Light"/>
                <w:b/>
                <w:bCs/>
                <w:color w:val="FFFFFF" w:themeColor="background1"/>
                <w:sz w:val="24"/>
                <w:szCs w:val="24"/>
                <w:lang w:bidi="ar-SA"/>
              </w:rPr>
            </w:pPr>
            <w:r w:rsidRPr="00D23A7D">
              <w:rPr>
                <w:rFonts w:ascii="Segoe UI" w:eastAsia="Times New Roman" w:hAnsi="Segoe UI" w:cs="Noto Sans Arabic Light"/>
                <w:b/>
                <w:bCs/>
                <w:color w:val="FFFFFF" w:themeColor="background1"/>
                <w:sz w:val="24"/>
                <w:szCs w:val="24"/>
                <w:rtl/>
                <w:lang w:bidi="ar-SA"/>
              </w:rPr>
              <w:t>مواصفات قاعة الوصول</w:t>
            </w:r>
          </w:p>
        </w:tc>
      </w:tr>
      <w:tr w:rsidR="00526B18" w:rsidRPr="00347D49" w14:paraId="405B623D" w14:textId="77777777" w:rsidTr="00913029">
        <w:trPr>
          <w:trHeight w:val="446"/>
        </w:trPr>
        <w:tc>
          <w:tcPr>
            <w:tcW w:w="7508" w:type="dxa"/>
            <w:shd w:val="clear" w:color="auto" w:fill="F2F2F2" w:themeFill="background1" w:themeFillShade="F2"/>
            <w:noWrap/>
            <w:vAlign w:val="center"/>
            <w:hideMark/>
          </w:tcPr>
          <w:p w14:paraId="57B3040F" w14:textId="0BD5F645" w:rsidR="00526B18" w:rsidRPr="00D23A7D" w:rsidRDefault="00526B18" w:rsidP="008261DB">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المواصفات</w:t>
            </w:r>
          </w:p>
        </w:tc>
        <w:tc>
          <w:tcPr>
            <w:tcW w:w="2932" w:type="dxa"/>
            <w:shd w:val="clear" w:color="auto" w:fill="F2F2F2" w:themeFill="background1" w:themeFillShade="F2"/>
            <w:noWrap/>
            <w:vAlign w:val="center"/>
            <w:hideMark/>
          </w:tcPr>
          <w:p w14:paraId="764496D5" w14:textId="6BE55321" w:rsidR="00526B18" w:rsidRPr="00D23A7D" w:rsidRDefault="00526B18" w:rsidP="008261DB">
            <w:pPr>
              <w:bidi/>
              <w:spacing w:after="0" w:line="240" w:lineRule="auto"/>
              <w:jc w:val="center"/>
              <w:rPr>
                <w:rFonts w:ascii="Segoe UI" w:eastAsia="Times New Roman" w:hAnsi="Segoe UI" w:cs="Noto Sans Arabic Light"/>
                <w:b/>
                <w:bCs/>
                <w:color w:val="000000"/>
                <w:sz w:val="24"/>
                <w:szCs w:val="24"/>
                <w:rtl/>
                <w:lang w:val="en-CA" w:eastAsia="zh-CN" w:bidi="ar-SY"/>
              </w:rPr>
            </w:pPr>
            <w:r w:rsidRPr="00D23A7D">
              <w:rPr>
                <w:rFonts w:ascii="Segoe UI" w:eastAsia="Times New Roman" w:hAnsi="Segoe UI" w:cs="Noto Sans Arabic Light"/>
                <w:b/>
                <w:bCs/>
                <w:color w:val="000000"/>
                <w:sz w:val="24"/>
                <w:szCs w:val="24"/>
                <w:rtl/>
                <w:lang w:val="en-CA" w:eastAsia="zh-CN" w:bidi="ar-SA"/>
              </w:rPr>
              <w:t>الجزء</w:t>
            </w:r>
          </w:p>
        </w:tc>
      </w:tr>
      <w:tr w:rsidR="00CD7F13" w:rsidRPr="00347D49" w14:paraId="2F516988" w14:textId="77777777" w:rsidTr="00913029">
        <w:trPr>
          <w:trHeight w:val="446"/>
        </w:trPr>
        <w:tc>
          <w:tcPr>
            <w:tcW w:w="7508" w:type="dxa"/>
            <w:shd w:val="clear" w:color="auto" w:fill="FFFFFF" w:themeFill="background1"/>
            <w:noWrap/>
            <w:vAlign w:val="center"/>
          </w:tcPr>
          <w:p>
            <w:r>
              <w:t>{{LANDING_GROUND_DOOR}}</w:t>
            </w:r>
          </w:p>
        </w:tc>
        <w:tc>
          <w:tcPr>
            <w:tcW w:w="2932" w:type="dxa"/>
            <w:shd w:val="clear" w:color="auto" w:fill="FFFFFF" w:themeFill="background1"/>
            <w:noWrap/>
            <w:vAlign w:val="center"/>
            <w:hideMark/>
          </w:tcPr>
          <w:p w14:paraId="52C6CA72" w14:textId="7F92E1C6"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باب ال</w:t>
            </w:r>
            <w:r w:rsidR="009007F4" w:rsidRPr="00D23A7D">
              <w:rPr>
                <w:rFonts w:ascii="Segoe UI" w:eastAsia="Times New Roman" w:hAnsi="Segoe UI" w:cs="Noto Sans Arabic Light" w:hint="cs"/>
                <w:b/>
                <w:bCs/>
                <w:color w:val="000000"/>
                <w:sz w:val="24"/>
                <w:szCs w:val="24"/>
                <w:rtl/>
                <w:lang w:val="en-CA" w:eastAsia="zh-CN" w:bidi="ar-SA"/>
              </w:rPr>
              <w:t>طا</w:t>
            </w:r>
            <w:r w:rsidRPr="00D23A7D">
              <w:rPr>
                <w:rFonts w:ascii="Segoe UI" w:eastAsia="Times New Roman" w:hAnsi="Segoe UI" w:cs="Noto Sans Arabic Light"/>
                <w:b/>
                <w:bCs/>
                <w:color w:val="000000"/>
                <w:sz w:val="24"/>
                <w:szCs w:val="24"/>
                <w:rtl/>
                <w:lang w:val="en-CA" w:eastAsia="zh-CN" w:bidi="ar-SA"/>
              </w:rPr>
              <w:t>بق الأرضي</w:t>
            </w:r>
          </w:p>
        </w:tc>
      </w:tr>
      <w:tr w:rsidR="00CD7F13" w:rsidRPr="00347D49" w14:paraId="7B671B90" w14:textId="77777777" w:rsidTr="00D23A7D">
        <w:trPr>
          <w:trHeight w:val="446"/>
        </w:trPr>
        <w:tc>
          <w:tcPr>
            <w:tcW w:w="7508" w:type="dxa"/>
            <w:shd w:val="clear" w:color="auto" w:fill="D9D9D9" w:themeFill="background1" w:themeFillShade="D9"/>
            <w:noWrap/>
            <w:vAlign w:val="center"/>
          </w:tcPr>
          <w:p>
            <w:r>
              <w:t>{{LANDING_GROUND_FRAME}}</w:t>
            </w:r>
          </w:p>
        </w:tc>
        <w:tc>
          <w:tcPr>
            <w:tcW w:w="2932" w:type="dxa"/>
            <w:shd w:val="clear" w:color="auto" w:fill="D9D9D9" w:themeFill="background1" w:themeFillShade="D9"/>
            <w:noWrap/>
            <w:vAlign w:val="center"/>
            <w:hideMark/>
          </w:tcPr>
          <w:p w14:paraId="7B475A7B" w14:textId="239A5E01"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إطار الباب الأرضي</w:t>
            </w:r>
          </w:p>
        </w:tc>
      </w:tr>
      <w:tr w:rsidR="00CD7F13" w:rsidRPr="00347D49" w14:paraId="25D3D983" w14:textId="77777777" w:rsidTr="00913029">
        <w:trPr>
          <w:trHeight w:val="446"/>
        </w:trPr>
        <w:tc>
          <w:tcPr>
            <w:tcW w:w="7508" w:type="dxa"/>
            <w:shd w:val="clear" w:color="auto" w:fill="FFFFFF" w:themeFill="background1"/>
            <w:noWrap/>
            <w:vAlign w:val="center"/>
          </w:tcPr>
          <w:p>
            <w:r>
              <w:t>{{LANDING_DOORS}}</w:t>
            </w:r>
          </w:p>
        </w:tc>
        <w:tc>
          <w:tcPr>
            <w:tcW w:w="2932" w:type="dxa"/>
            <w:shd w:val="clear" w:color="auto" w:fill="FFFFFF" w:themeFill="background1"/>
            <w:noWrap/>
            <w:vAlign w:val="center"/>
            <w:hideMark/>
          </w:tcPr>
          <w:p w14:paraId="3FEA97F1" w14:textId="6AF3671E"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الأبواب الطابقية</w:t>
            </w:r>
          </w:p>
        </w:tc>
      </w:tr>
      <w:tr w:rsidR="00CD7F13" w:rsidRPr="00347D49" w14:paraId="616C3AD0" w14:textId="77777777" w:rsidTr="00D23A7D">
        <w:trPr>
          <w:trHeight w:val="446"/>
        </w:trPr>
        <w:tc>
          <w:tcPr>
            <w:tcW w:w="7508" w:type="dxa"/>
            <w:shd w:val="clear" w:color="auto" w:fill="D9D9D9" w:themeFill="background1" w:themeFillShade="D9"/>
            <w:noWrap/>
            <w:vAlign w:val="center"/>
          </w:tcPr>
          <w:p>
            <w:r>
              <w:t>{{LANDING_FRAME}}</w:t>
            </w:r>
          </w:p>
        </w:tc>
        <w:tc>
          <w:tcPr>
            <w:tcW w:w="2932" w:type="dxa"/>
            <w:shd w:val="clear" w:color="auto" w:fill="D9D9D9" w:themeFill="background1" w:themeFillShade="D9"/>
            <w:noWrap/>
            <w:vAlign w:val="center"/>
            <w:hideMark/>
          </w:tcPr>
          <w:p w14:paraId="4435DD01" w14:textId="0DB7A145"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إطار الأبواب الطابقية</w:t>
            </w:r>
          </w:p>
        </w:tc>
      </w:tr>
      <w:tr w:rsidR="00CD7F13" w:rsidRPr="00347D49" w14:paraId="231B22B0" w14:textId="77777777" w:rsidTr="00913029">
        <w:trPr>
          <w:trHeight w:val="446"/>
        </w:trPr>
        <w:tc>
          <w:tcPr>
            <w:tcW w:w="7508" w:type="dxa"/>
            <w:shd w:val="clear" w:color="auto" w:fill="FFFFFF" w:themeFill="background1"/>
            <w:vAlign w:val="center"/>
          </w:tcPr>
          <w:p>
            <w:r>
              <w:t>{{LANDING_LOP}}</w:t>
            </w:r>
          </w:p>
        </w:tc>
        <w:tc>
          <w:tcPr>
            <w:tcW w:w="2932" w:type="dxa"/>
            <w:shd w:val="clear" w:color="auto" w:fill="FFFFFF" w:themeFill="background1"/>
            <w:noWrap/>
            <w:vAlign w:val="center"/>
            <w:hideMark/>
          </w:tcPr>
          <w:p w14:paraId="32E1FFB2" w14:textId="0457EA07"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lang w:eastAsia="zh-CN" w:bidi="ar-SA"/>
              </w:rPr>
            </w:pPr>
            <w:r w:rsidRPr="00D23A7D">
              <w:rPr>
                <w:rFonts w:ascii="Segoe UI" w:eastAsia="Times New Roman" w:hAnsi="Segoe UI" w:cs="Noto Sans Arabic Light"/>
                <w:b/>
                <w:bCs/>
                <w:color w:val="000000"/>
                <w:sz w:val="24"/>
                <w:szCs w:val="24"/>
                <w:rtl/>
                <w:lang w:val="en-CA" w:eastAsia="zh-CN" w:bidi="ar-SA"/>
              </w:rPr>
              <w:t xml:space="preserve">لوحة الطلب الطابقية </w:t>
            </w:r>
            <w:r w:rsidRPr="00D23A7D">
              <w:rPr>
                <w:rFonts w:ascii="Segoe UI" w:eastAsia="Times New Roman" w:hAnsi="Segoe UI" w:cs="Noto Sans Arabic Light"/>
                <w:b/>
                <w:bCs/>
                <w:color w:val="000000"/>
                <w:sz w:val="24"/>
                <w:szCs w:val="24"/>
                <w:lang w:eastAsia="zh-CN" w:bidi="ar-SA"/>
              </w:rPr>
              <w:t>LOP</w:t>
            </w:r>
          </w:p>
        </w:tc>
      </w:tr>
    </w:tbl>
    <w:p w14:paraId="10BDAB57" w14:textId="77777777" w:rsidR="0057004B" w:rsidRPr="00347D49" w:rsidRDefault="0057004B" w:rsidP="00074FA7">
      <w:pPr>
        <w:bidi/>
        <w:spacing w:line="240" w:lineRule="auto"/>
        <w:rPr>
          <w:rFonts w:ascii="Segoe UI" w:hAnsi="Segoe UI" w:cs="Segoe UI"/>
          <w:color w:val="auto"/>
          <w:sz w:val="24"/>
          <w:szCs w:val="24"/>
          <w:rtl/>
          <w:lang w:bidi="ar-SY"/>
        </w:rPr>
      </w:pPr>
    </w:p>
    <w:tbl>
      <w:tblPr>
        <w:tblStyle w:val="a3"/>
        <w:bidiVisual/>
        <w:tblW w:w="0" w:type="auto"/>
        <w:jc w:val="center"/>
        <w:tblLook w:val="04A0" w:firstRow="1" w:lastRow="0" w:firstColumn="1" w:lastColumn="0" w:noHBand="0" w:noVBand="1"/>
      </w:tblPr>
      <w:tblGrid>
        <w:gridCol w:w="2399"/>
        <w:gridCol w:w="8057"/>
      </w:tblGrid>
      <w:tr w:rsidR="008706B1" w:rsidRPr="00347D49" w14:paraId="092F2D6C" w14:textId="77777777" w:rsidTr="00D23A7D">
        <w:trPr>
          <w:trHeight w:val="576"/>
          <w:jc w:val="center"/>
        </w:trPr>
        <w:tc>
          <w:tcPr>
            <w:tcW w:w="10456" w:type="dxa"/>
            <w:gridSpan w:val="2"/>
            <w:shd w:val="clear" w:color="auto" w:fill="262626" w:themeFill="text1" w:themeFillTint="D9"/>
          </w:tcPr>
          <w:p w14:paraId="0A375E74" w14:textId="77777777" w:rsidR="008706B1" w:rsidRPr="00B64886" w:rsidRDefault="008706B1" w:rsidP="00D23A7D">
            <w:pPr>
              <w:bidi/>
              <w:spacing w:before="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مدة التوريد والتركيب</w:t>
            </w:r>
          </w:p>
        </w:tc>
      </w:tr>
      <w:tr w:rsidR="008706B1" w:rsidRPr="00347D49" w14:paraId="44E9774D" w14:textId="77777777" w:rsidTr="00D23A7D">
        <w:trPr>
          <w:trHeight w:val="1115"/>
          <w:jc w:val="center"/>
        </w:trPr>
        <w:tc>
          <w:tcPr>
            <w:tcW w:w="2399" w:type="dxa"/>
            <w:shd w:val="clear" w:color="auto" w:fill="auto"/>
          </w:tcPr>
          <w:p w14:paraId="71EE3693" w14:textId="27CA43D7" w:rsidR="008706B1" w:rsidRPr="00D23A7D" w:rsidRDefault="008706B1" w:rsidP="00D23A7D">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مدة توريد</w:t>
            </w:r>
            <w:r w:rsidRPr="00D23A7D">
              <w:rPr>
                <w:rFonts w:ascii="Segoe UI" w:hAnsi="Segoe UI" w:cs="Noto Sans Arabic Medium"/>
                <w:b/>
                <w:bCs/>
                <w:color w:val="auto"/>
                <w:sz w:val="24"/>
                <w:szCs w:val="24"/>
                <w:rtl/>
              </w:rPr>
              <w:t xml:space="preserve"> </w:t>
            </w:r>
            <w:r w:rsidRPr="00D23A7D">
              <w:rPr>
                <w:rFonts w:ascii="Segoe UI" w:hAnsi="Segoe UI" w:cs="Noto Sans Arabic Medium"/>
                <w:b/>
                <w:bCs/>
                <w:color w:val="auto"/>
                <w:sz w:val="24"/>
                <w:szCs w:val="24"/>
                <w:rtl/>
                <w:lang w:bidi="ar-SY"/>
              </w:rPr>
              <w:t>التجهيزات إلى موقع العمل</w:t>
            </w:r>
          </w:p>
        </w:tc>
        <w:tc>
          <w:tcPr>
            <w:tcW w:w="8057" w:type="dxa"/>
            <w:shd w:val="clear" w:color="auto" w:fill="auto"/>
            <w:noWrap/>
          </w:tcPr>
          <w:p w14:paraId="5AB09FA6" w14:textId="77777777" w:rsidR="008706B1" w:rsidRPr="00D23A7D" w:rsidRDefault="008706B1" w:rsidP="00D23A7D">
            <w:pPr>
              <w:tabs>
                <w:tab w:val="right" w:pos="360"/>
              </w:tabs>
              <w:bidi/>
              <w:spacing w:line="276" w:lineRule="auto"/>
              <w:jc w:val="center"/>
              <w:outlineLvl w:val="0"/>
              <w:rPr>
                <w:rFonts w:ascii="Segoe UI" w:hAnsi="Segoe UI" w:cs="Noto Sans Arabic Light"/>
                <w:color w:val="auto"/>
                <w:sz w:val="22"/>
                <w:lang w:bidi="ar-SY"/>
              </w:rPr>
            </w:pPr>
            <w:r w:rsidRPr="00D23A7D">
              <w:rPr>
                <w:rFonts w:ascii="Segoe UI" w:hAnsi="Segoe UI" w:cs="Noto Sans Arabic Light"/>
                <w:color w:val="auto"/>
                <w:sz w:val="22"/>
                <w:rtl/>
                <w:lang w:bidi="ar-SY"/>
              </w:rPr>
              <w:t>خلال ستة أشهر</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من</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تاريخ</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إنهاء</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كافة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الإجراءات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توقيع</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العقد</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والمخططات وتحديد</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كامل</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المواصفات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الفنية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مع</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الإكساءات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واستلام</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الدفعة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المستحقة</w:t>
            </w:r>
            <w:r w:rsidRPr="00D23A7D">
              <w:rPr>
                <w:rFonts w:ascii="Segoe UI" w:hAnsi="Segoe UI" w:cs="Noto Sans Arabic Light"/>
                <w:color w:val="auto"/>
                <w:sz w:val="22"/>
                <w:rtl/>
              </w:rPr>
              <w:t>).</w:t>
            </w:r>
          </w:p>
        </w:tc>
      </w:tr>
      <w:tr w:rsidR="008706B1" w:rsidRPr="00347D49" w14:paraId="78C02581" w14:textId="77777777" w:rsidTr="00D23A7D">
        <w:trPr>
          <w:trHeight w:val="554"/>
          <w:jc w:val="center"/>
        </w:trPr>
        <w:tc>
          <w:tcPr>
            <w:tcW w:w="2399" w:type="dxa"/>
            <w:shd w:val="clear" w:color="auto" w:fill="D9D9D9" w:themeFill="background1" w:themeFillShade="D9"/>
          </w:tcPr>
          <w:p w14:paraId="4B929033" w14:textId="6025DE33" w:rsidR="008706B1" w:rsidRPr="00D23A7D" w:rsidRDefault="008706B1" w:rsidP="00D23A7D">
            <w:pPr>
              <w:tabs>
                <w:tab w:val="right" w:pos="360"/>
              </w:tabs>
              <w:bidi/>
              <w:spacing w:line="276" w:lineRule="auto"/>
              <w:jc w:val="center"/>
              <w:outlineLvl w:val="0"/>
              <w:rPr>
                <w:rFonts w:ascii="Segoe UI" w:hAnsi="Segoe UI" w:cs="Noto Sans Arabic Medium"/>
                <w:b/>
                <w:bCs/>
                <w:color w:val="auto"/>
                <w:sz w:val="24"/>
                <w:szCs w:val="24"/>
                <w:lang w:bidi="ar-SY"/>
              </w:rPr>
            </w:pPr>
            <w:r w:rsidRPr="00D23A7D">
              <w:rPr>
                <w:rFonts w:ascii="Segoe UI" w:hAnsi="Segoe UI" w:cs="Noto Sans Arabic Medium"/>
                <w:b/>
                <w:bCs/>
                <w:color w:val="auto"/>
                <w:sz w:val="24"/>
                <w:szCs w:val="24"/>
                <w:rtl/>
                <w:lang w:bidi="ar-SY"/>
              </w:rPr>
              <w:t>مدة</w:t>
            </w:r>
            <w:r w:rsidRPr="00D23A7D">
              <w:rPr>
                <w:rFonts w:ascii="Segoe UI" w:hAnsi="Segoe UI" w:cs="Noto Sans Arabic Medium"/>
                <w:b/>
                <w:bCs/>
                <w:color w:val="auto"/>
                <w:sz w:val="24"/>
                <w:szCs w:val="24"/>
                <w:rtl/>
              </w:rPr>
              <w:t xml:space="preserve"> </w:t>
            </w:r>
            <w:r w:rsidRPr="00D23A7D">
              <w:rPr>
                <w:rFonts w:ascii="Segoe UI" w:hAnsi="Segoe UI" w:cs="Noto Sans Arabic Medium"/>
                <w:b/>
                <w:bCs/>
                <w:color w:val="auto"/>
                <w:sz w:val="24"/>
                <w:szCs w:val="24"/>
                <w:rtl/>
                <w:lang w:bidi="ar-SY"/>
              </w:rPr>
              <w:t>التركيب</w:t>
            </w:r>
          </w:p>
        </w:tc>
        <w:tc>
          <w:tcPr>
            <w:tcW w:w="8057" w:type="dxa"/>
            <w:shd w:val="clear" w:color="auto" w:fill="D9D9D9" w:themeFill="background1" w:themeFillShade="D9"/>
            <w:noWrap/>
          </w:tcPr>
          <w:p>
            <w:r>
              <w:t>{{INSTALL_DURATION}}</w:t>
            </w:r>
          </w:p>
        </w:tc>
      </w:tr>
    </w:tbl>
    <w:p w14:paraId="41BFDF51" w14:textId="565515DE" w:rsidR="00526B18" w:rsidRDefault="00526B18" w:rsidP="0076082B">
      <w:pPr>
        <w:bidi/>
        <w:rPr>
          <w:rFonts w:ascii="Segoe UI" w:hAnsi="Segoe UI" w:cs="Segoe UI"/>
          <w:sz w:val="24"/>
          <w:szCs w:val="24"/>
          <w:rtl/>
          <w:lang w:bidi="ar-SY"/>
        </w:rPr>
      </w:pPr>
    </w:p>
    <w:p w14:paraId="4F2A9795" w14:textId="05A0BE22" w:rsidR="0076082B" w:rsidRPr="00B64886" w:rsidRDefault="00CD7F13" w:rsidP="00A44957">
      <w:pPr>
        <w:jc w:val="center"/>
        <w:rPr>
          <w:rFonts w:ascii="Segoe UI" w:hAnsi="Segoe UI" w:cs="Noto Sans Arabic Medium"/>
          <w:b/>
          <w:bCs/>
          <w:sz w:val="28"/>
          <w:szCs w:val="28"/>
          <w:lang w:bidi="ar-SY"/>
        </w:rPr>
      </w:pPr>
      <w:r w:rsidRPr="00517518">
        <w:rPr>
          <w:rFonts w:ascii="Segoe UI" w:hAnsi="Segoe UI" w:cs="Segoe UI"/>
          <w:b/>
          <w:bCs/>
          <w:noProof/>
          <w:sz w:val="32"/>
          <w:szCs w:val="32"/>
          <w:rtl/>
          <w:lang w:bidi="ar-SY"/>
        </w:rPr>
        <w:lastRenderedPageBreak/>
        <w:drawing>
          <wp:anchor distT="0" distB="0" distL="114300" distR="114300" simplePos="0" relativeHeight="251779072" behindDoc="0" locked="0" layoutInCell="1" allowOverlap="1" wp14:anchorId="02AAC4A5" wp14:editId="2DB04A17">
            <wp:simplePos x="0" y="0"/>
            <wp:positionH relativeFrom="margin">
              <wp:align>left</wp:align>
            </wp:positionH>
            <wp:positionV relativeFrom="paragraph">
              <wp:posOffset>575945</wp:posOffset>
            </wp:positionV>
            <wp:extent cx="6603365" cy="8247380"/>
            <wp:effectExtent l="0" t="0" r="6985" b="1270"/>
            <wp:wrapSquare wrapText="bothSides"/>
            <wp:docPr id="1894322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299" name=""/>
                    <pic:cNvPicPr/>
                  </pic:nvPicPr>
                  <pic:blipFill rotWithShape="1">
                    <a:blip r:embed="rId9">
                      <a:extLst>
                        <a:ext uri="{28A0092B-C50C-407E-A947-70E740481C1C}">
                          <a14:useLocalDpi xmlns:a14="http://schemas.microsoft.com/office/drawing/2010/main" val="0"/>
                        </a:ext>
                      </a:extLst>
                    </a:blip>
                    <a:srcRect l="984" t="3195" r="1260" b="679"/>
                    <a:stretch/>
                  </pic:blipFill>
                  <pic:spPr bwMode="auto">
                    <a:xfrm>
                      <a:off x="0" y="0"/>
                      <a:ext cx="6603365" cy="824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6B18" w:rsidRPr="00B64886">
        <w:rPr>
          <w:rFonts w:ascii="Segoe UI" w:hAnsi="Segoe UI" w:cs="Noto Sans Arabic Medium" w:hint="cs"/>
          <w:b/>
          <w:bCs/>
          <w:sz w:val="28"/>
          <w:szCs w:val="28"/>
          <w:rtl/>
          <w:lang w:bidi="ar-SY"/>
        </w:rPr>
        <w:t>الشكل النهائي للكبين</w:t>
      </w:r>
    </w:p>
    <w:p w14:paraId="387F52C6" w14:textId="77777777" w:rsidR="00A44957" w:rsidRPr="00A44957" w:rsidRDefault="00A44957" w:rsidP="00A44957">
      <w:pPr>
        <w:jc w:val="center"/>
        <w:rPr>
          <w:rFonts w:ascii="Segoe UI" w:hAnsi="Segoe UI" w:cs="Segoe UI"/>
          <w:b/>
          <w:bCs/>
          <w:sz w:val="32"/>
          <w:szCs w:val="32"/>
          <w:rtl/>
          <w:lang w:bidi="ar-SY"/>
        </w:rPr>
      </w:pPr>
    </w:p>
    <w:tbl>
      <w:tblPr>
        <w:tblStyle w:val="a3"/>
        <w:bidiVisual/>
        <w:tblW w:w="0" w:type="auto"/>
        <w:jc w:val="center"/>
        <w:tblLook w:val="04A0" w:firstRow="1" w:lastRow="0" w:firstColumn="1" w:lastColumn="0" w:noHBand="0" w:noVBand="1"/>
      </w:tblPr>
      <w:tblGrid>
        <w:gridCol w:w="2399"/>
        <w:gridCol w:w="8057"/>
      </w:tblGrid>
      <w:tr w:rsidR="008706B1" w:rsidRPr="00347D49" w14:paraId="066999A3" w14:textId="77777777" w:rsidTr="00913029">
        <w:trPr>
          <w:trHeight w:val="576"/>
          <w:jc w:val="center"/>
        </w:trPr>
        <w:tc>
          <w:tcPr>
            <w:tcW w:w="10456" w:type="dxa"/>
            <w:gridSpan w:val="2"/>
            <w:shd w:val="clear" w:color="auto" w:fill="262626" w:themeFill="text1" w:themeFillTint="D9"/>
          </w:tcPr>
          <w:p w14:paraId="7E6BBE1F" w14:textId="77777777" w:rsidR="008706B1" w:rsidRPr="00B64886" w:rsidRDefault="008706B1" w:rsidP="00B64886">
            <w:pPr>
              <w:bidi/>
              <w:spacing w:before="0" w:line="240" w:lineRule="auto"/>
              <w:jc w:val="center"/>
              <w:rPr>
                <w:rFonts w:ascii="Segoe UI" w:eastAsia="Times New Roman" w:hAnsi="Segoe UI" w:cs="Noto Sans Arabic Light"/>
                <w:b/>
                <w:bCs/>
                <w:color w:val="FFFFFF" w:themeColor="background1"/>
                <w:sz w:val="22"/>
                <w:lang w:bidi="ar-SA"/>
              </w:rPr>
            </w:pPr>
            <w:r w:rsidRPr="00B64886">
              <w:rPr>
                <w:rFonts w:ascii="Segoe UI" w:eastAsia="Times New Roman" w:hAnsi="Segoe UI" w:cs="Noto Sans Arabic Light"/>
                <w:b/>
                <w:bCs/>
                <w:color w:val="FFFFFF" w:themeColor="background1"/>
                <w:sz w:val="22"/>
                <w:rtl/>
                <w:lang w:bidi="ar-SA"/>
              </w:rPr>
              <w:lastRenderedPageBreak/>
              <w:t>الضمان والصيانة</w:t>
            </w:r>
          </w:p>
        </w:tc>
      </w:tr>
      <w:tr w:rsidR="008706B1" w:rsidRPr="00347D49" w14:paraId="489B668E" w14:textId="77777777" w:rsidTr="00913029">
        <w:trPr>
          <w:trHeight w:val="890"/>
          <w:jc w:val="center"/>
        </w:trPr>
        <w:tc>
          <w:tcPr>
            <w:tcW w:w="2399" w:type="dxa"/>
            <w:shd w:val="clear" w:color="auto" w:fill="auto"/>
          </w:tcPr>
          <w:p w14:paraId="1C37A4C2" w14:textId="7ED74923"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فترة الضمان</w:t>
            </w:r>
          </w:p>
        </w:tc>
        <w:tc>
          <w:tcPr>
            <w:tcW w:w="8057" w:type="dxa"/>
            <w:shd w:val="clear" w:color="auto" w:fill="auto"/>
            <w:noWrap/>
          </w:tcPr>
          <w:p w14:paraId="1DB87634" w14:textId="080C03AA" w:rsidR="008706B1" w:rsidRPr="00FD370C" w:rsidRDefault="008706B1" w:rsidP="00FE5707">
            <w:pPr>
              <w:tabs>
                <w:tab w:val="right" w:pos="360"/>
              </w:tabs>
              <w:bidi/>
              <w:spacing w:line="276" w:lineRule="auto"/>
              <w:jc w:val="both"/>
              <w:outlineLvl w:val="0"/>
              <w:rPr>
                <w:rFonts w:ascii="Segoe UI" w:hAnsi="Segoe UI" w:cs="Noto Sans Arabic Light"/>
                <w:color w:val="auto"/>
                <w:sz w:val="22"/>
                <w:highlight w:val="yellow"/>
                <w:lang w:bidi="ar-SY"/>
              </w:rPr>
            </w:pPr>
            <w:r w:rsidRPr="00FD370C">
              <w:rPr>
                <w:rFonts w:ascii="Segoe UI" w:hAnsi="Segoe UI" w:cs="Noto Sans Arabic Light"/>
                <w:color w:val="auto"/>
                <w:sz w:val="22"/>
                <w:highlight w:val="yellow"/>
                <w:rtl/>
                <w:lang w:bidi="ar-SY"/>
              </w:rPr>
              <w:t xml:space="preserve">ثلاث سنوات من تاريخ الاستلام الأولي للتجهيزات أو </w:t>
            </w:r>
            <w:r w:rsidR="00CD7F13" w:rsidRPr="00FD370C">
              <w:rPr>
                <w:rFonts w:ascii="Segoe UI" w:hAnsi="Segoe UI" w:cs="Noto Sans Arabic Light"/>
                <w:color w:val="auto"/>
                <w:sz w:val="22"/>
                <w:highlight w:val="yellow"/>
                <w:lang w:bidi="ar-SY"/>
              </w:rPr>
              <w:t>37</w:t>
            </w:r>
            <w:r w:rsidRPr="00FD370C">
              <w:rPr>
                <w:rFonts w:ascii="Segoe UI" w:hAnsi="Segoe UI" w:cs="Noto Sans Arabic Light"/>
                <w:color w:val="auto"/>
                <w:sz w:val="22"/>
                <w:highlight w:val="yellow"/>
                <w:rtl/>
                <w:lang w:bidi="ar-SY"/>
              </w:rPr>
              <w:t xml:space="preserve"> شهر من تاريخ وصول التجهيزات إلى موقع التركيب، أيهما أقرب.</w:t>
            </w:r>
          </w:p>
        </w:tc>
      </w:tr>
      <w:tr w:rsidR="008706B1" w:rsidRPr="00347D49" w14:paraId="6B641503" w14:textId="77777777" w:rsidTr="00BE037D">
        <w:trPr>
          <w:trHeight w:val="1475"/>
          <w:jc w:val="center"/>
        </w:trPr>
        <w:tc>
          <w:tcPr>
            <w:tcW w:w="2399" w:type="dxa"/>
            <w:shd w:val="clear" w:color="auto" w:fill="D9D9D9" w:themeFill="background1" w:themeFillShade="D9"/>
          </w:tcPr>
          <w:p w14:paraId="0CBA423C" w14:textId="241DCFC2"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الصيانة المجانية</w:t>
            </w:r>
          </w:p>
        </w:tc>
        <w:tc>
          <w:tcPr>
            <w:tcW w:w="8057" w:type="dxa"/>
            <w:shd w:val="clear" w:color="auto" w:fill="D9D9D9" w:themeFill="background1" w:themeFillShade="D9"/>
            <w:noWrap/>
          </w:tcPr>
          <w:p w14:paraId="608BB9CF"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lang w:bidi="ar-SY"/>
              </w:rPr>
            </w:pPr>
            <w:r w:rsidRPr="00F07575">
              <w:rPr>
                <w:rFonts w:ascii="Segoe UI" w:hAnsi="Segoe UI" w:cs="Noto Sans Arabic Light"/>
                <w:color w:val="auto"/>
                <w:sz w:val="22"/>
                <w:rtl/>
                <w:lang w:bidi="ar-SY"/>
              </w:rPr>
              <w:t>دورية شهرية خلال فترة الضمان، مجانية للسنة الأولى من تاريخ الاستلام الاولي للتجهيزات تتضمن التزويد بأجزاء المصاعد</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الرئيسية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اللازمة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لعملية التشغيل مع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كامل</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القطع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الأساسية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والتبديل</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من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دون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أي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كلفة إضافية، عدا تلك الناتجة عن سوء الاستخدام أو القوة القاهرة أو المسببات الخارجة عن سيطرة الشركة.</w:t>
            </w:r>
          </w:p>
        </w:tc>
      </w:tr>
      <w:tr w:rsidR="008706B1" w:rsidRPr="00347D49" w14:paraId="45EA6261" w14:textId="77777777" w:rsidTr="00913029">
        <w:trPr>
          <w:trHeight w:val="989"/>
          <w:jc w:val="center"/>
        </w:trPr>
        <w:tc>
          <w:tcPr>
            <w:tcW w:w="2399" w:type="dxa"/>
            <w:shd w:val="clear" w:color="auto" w:fill="auto"/>
          </w:tcPr>
          <w:p w14:paraId="7986F39F" w14:textId="26B80BB0"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زمن الاستجابة</w:t>
            </w:r>
          </w:p>
        </w:tc>
        <w:tc>
          <w:tcPr>
            <w:tcW w:w="8057" w:type="dxa"/>
            <w:shd w:val="clear" w:color="auto" w:fill="auto"/>
            <w:noWrap/>
          </w:tcPr>
          <w:p w14:paraId="493D0B61"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rtl/>
                <w:lang w:bidi="ar-SY"/>
              </w:rPr>
            </w:pPr>
            <w:r w:rsidRPr="00F07575">
              <w:rPr>
                <w:rFonts w:ascii="Segoe UI" w:hAnsi="Segoe UI" w:cs="Noto Sans Arabic Light"/>
                <w:color w:val="auto"/>
                <w:sz w:val="22"/>
                <w:rtl/>
                <w:lang w:bidi="ar-SY"/>
              </w:rPr>
              <w:t xml:space="preserve">يتم الاستجابة لحالات الطوارئ في حالة الأعطال بنظام </w:t>
            </w:r>
            <w:r w:rsidRPr="00F07575">
              <w:rPr>
                <w:rFonts w:ascii="Segoe UI" w:hAnsi="Segoe UI" w:cs="Noto Sans Arabic Light"/>
                <w:color w:val="auto"/>
                <w:sz w:val="22"/>
                <w:lang w:bidi="ar-SY"/>
              </w:rPr>
              <w:t>24/7</w:t>
            </w:r>
            <w:r w:rsidRPr="00F07575">
              <w:rPr>
                <w:rFonts w:ascii="Segoe UI" w:hAnsi="Segoe UI" w:cs="Noto Sans Arabic Light"/>
                <w:color w:val="auto"/>
                <w:sz w:val="22"/>
                <w:rtl/>
                <w:lang w:bidi="ar-SY"/>
              </w:rPr>
              <w:t xml:space="preserve"> (طوال اليوم وخلال كل أيام الأسبوع) وبزمن استجابة ساعتين.</w:t>
            </w:r>
          </w:p>
        </w:tc>
      </w:tr>
      <w:tr w:rsidR="008706B1" w:rsidRPr="00347D49" w14:paraId="240E06CE" w14:textId="77777777" w:rsidTr="002D587A">
        <w:trPr>
          <w:trHeight w:val="1061"/>
          <w:jc w:val="center"/>
        </w:trPr>
        <w:tc>
          <w:tcPr>
            <w:tcW w:w="2399" w:type="dxa"/>
            <w:shd w:val="clear" w:color="auto" w:fill="D9D9D9" w:themeFill="background1" w:themeFillShade="D9"/>
          </w:tcPr>
          <w:p w14:paraId="4BCCEA6B" w14:textId="7DA519FA"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الصيانة المأجورة</w:t>
            </w:r>
          </w:p>
        </w:tc>
        <w:tc>
          <w:tcPr>
            <w:tcW w:w="8057" w:type="dxa"/>
            <w:shd w:val="clear" w:color="auto" w:fill="D9D9D9" w:themeFill="background1" w:themeFillShade="D9"/>
            <w:noWrap/>
          </w:tcPr>
          <w:p w14:paraId="0F49FA25"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lang w:bidi="ar-SY"/>
              </w:rPr>
            </w:pPr>
            <w:r w:rsidRPr="00F07575">
              <w:rPr>
                <w:rFonts w:ascii="Segoe UI" w:hAnsi="Segoe UI" w:cs="Noto Sans Arabic Light"/>
                <w:color w:val="auto"/>
                <w:sz w:val="22"/>
                <w:rtl/>
                <w:lang w:bidi="ar-SY"/>
              </w:rPr>
              <w:t>يلتزم</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المورد بالصيانة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المأجورة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بعد</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انتهاء</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فترة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الصيانة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المجانية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وللمدة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التي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سيتم</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الاتفاق</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عليها مع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الزبون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في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حينه</w:t>
            </w:r>
            <w:r w:rsidRPr="00F07575">
              <w:rPr>
                <w:rFonts w:ascii="Segoe UI" w:hAnsi="Segoe UI" w:cs="Noto Sans Arabic Light"/>
                <w:color w:val="auto"/>
                <w:sz w:val="22"/>
                <w:rtl/>
              </w:rPr>
              <w:t>.</w:t>
            </w:r>
          </w:p>
        </w:tc>
      </w:tr>
    </w:tbl>
    <w:p w14:paraId="770E4E33" w14:textId="5BE174B8" w:rsidR="000465EA" w:rsidRDefault="000465EA" w:rsidP="00B64886">
      <w:pPr>
        <w:bidi/>
        <w:rPr>
          <w:rFonts w:ascii="Segoe UI" w:hAnsi="Segoe UI" w:cs="Noto Sans Arabic Medium"/>
          <w:b/>
          <w:bCs/>
          <w:sz w:val="24"/>
          <w:szCs w:val="24"/>
          <w:lang w:bidi="ar-SA"/>
        </w:rPr>
      </w:pPr>
    </w:p>
    <w:tbl>
      <w:tblPr>
        <w:tblpPr w:leftFromText="180" w:rightFromText="180" w:vertAnchor="text" w:horzAnchor="margin" w:tblpY="142"/>
        <w:tblOverlap w:val="neve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3"/>
        <w:gridCol w:w="2428"/>
        <w:gridCol w:w="665"/>
      </w:tblGrid>
      <w:tr w:rsidR="00D23A7D" w:rsidRPr="00347D49" w14:paraId="76F9B2B8" w14:textId="77777777" w:rsidTr="00D23A7D">
        <w:trPr>
          <w:trHeight w:val="720"/>
        </w:trPr>
        <w:tc>
          <w:tcPr>
            <w:tcW w:w="10466" w:type="dxa"/>
            <w:gridSpan w:val="3"/>
            <w:shd w:val="clear" w:color="auto" w:fill="000000" w:themeFill="text1"/>
            <w:vAlign w:val="center"/>
          </w:tcPr>
          <w:p w14:paraId="2E07A961" w14:textId="73479B05" w:rsidR="00D23A7D" w:rsidRPr="00D23A7D" w:rsidRDefault="00D23A7D" w:rsidP="00C26560">
            <w:pPr>
              <w:bidi/>
              <w:spacing w:after="0" w:line="240" w:lineRule="auto"/>
              <w:jc w:val="center"/>
              <w:rPr>
                <w:rFonts w:ascii="Segoe UI" w:eastAsia="Times New Roman" w:hAnsi="Segoe UI" w:cs="Segoe UI"/>
                <w:color w:val="FFFFFF" w:themeColor="background1"/>
                <w:sz w:val="22"/>
                <w:rtl/>
                <w:lang w:val="en-CA" w:eastAsia="zh-CN" w:bidi="ar-SA"/>
              </w:rPr>
            </w:pPr>
            <w:r w:rsidRPr="00D23A7D">
              <w:rPr>
                <w:rFonts w:ascii="Segoe UI" w:hAnsi="Segoe UI" w:cs="Noto Sans Arabic Medium" w:hint="eastAsia"/>
                <w:b/>
                <w:bCs/>
                <w:color w:val="FFFFFF" w:themeColor="background1"/>
                <w:sz w:val="24"/>
                <w:szCs w:val="24"/>
                <w:rtl/>
                <w:lang w:bidi="ar-SA"/>
              </w:rPr>
              <w:t>ميزات</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إضافية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اختيارية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لمصاعد</w:t>
            </w:r>
            <w:r w:rsidRPr="00D23A7D">
              <w:rPr>
                <w:rFonts w:ascii="Segoe UI" w:hAnsi="Segoe UI" w:cs="Noto Sans Arabic Medium" w:hint="cs"/>
                <w:b/>
                <w:bCs/>
                <w:color w:val="FFFFFF" w:themeColor="background1"/>
                <w:sz w:val="24"/>
                <w:szCs w:val="24"/>
                <w:rtl/>
                <w:lang w:bidi="ar-SA"/>
              </w:rPr>
              <w:t xml:space="preserve"> </w:t>
            </w:r>
            <w:r w:rsidRPr="00D23A7D">
              <w:rPr>
                <w:rFonts w:ascii="Roboto Light" w:eastAsia="Times New Roman" w:hAnsi="Roboto Light" w:cs="Noto Sans Arabic Medium"/>
                <w:b/>
                <w:bCs/>
                <w:color w:val="FFFFFF" w:themeColor="background1"/>
                <w:sz w:val="22"/>
                <w:lang w:bidi="ar-SA"/>
              </w:rPr>
              <w:t>SHARP</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غير</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متضمنة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في</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العرض</w:t>
            </w:r>
            <w:r w:rsidRPr="00D23A7D">
              <w:rPr>
                <w:rFonts w:ascii="Segoe UI" w:hAnsi="Segoe UI" w:cs="Noto Sans Arabic Medium"/>
                <w:b/>
                <w:bCs/>
                <w:color w:val="FFFFFF" w:themeColor="background1"/>
                <w:sz w:val="24"/>
                <w:szCs w:val="24"/>
                <w:rtl/>
                <w:lang w:bidi="ar-SA"/>
              </w:rPr>
              <w:t>)</w:t>
            </w:r>
          </w:p>
        </w:tc>
      </w:tr>
      <w:tr w:rsidR="00B64886" w:rsidRPr="00347D49" w14:paraId="66D81C38" w14:textId="77777777" w:rsidTr="00913029">
        <w:trPr>
          <w:trHeight w:val="720"/>
        </w:trPr>
        <w:tc>
          <w:tcPr>
            <w:tcW w:w="7373" w:type="dxa"/>
            <w:shd w:val="clear" w:color="auto" w:fill="auto"/>
            <w:vAlign w:val="center"/>
            <w:hideMark/>
          </w:tcPr>
          <w:p w14:paraId="68A7D0A3"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تثبت كاميرا مراقبة ضمن الصاعدة، وتوصل بنظام المراقبة في المبنى.</w:t>
            </w:r>
          </w:p>
        </w:tc>
        <w:tc>
          <w:tcPr>
            <w:tcW w:w="2428" w:type="dxa"/>
            <w:shd w:val="clear" w:color="auto" w:fill="auto"/>
            <w:vAlign w:val="center"/>
            <w:hideMark/>
          </w:tcPr>
          <w:p w14:paraId="08FBEAB0"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كاميرا مراقبة</w:t>
            </w:r>
          </w:p>
        </w:tc>
        <w:sdt>
          <w:sdtPr>
            <w:rPr>
              <w:rFonts w:ascii="Segoe UI" w:eastAsia="Times New Roman" w:hAnsi="Segoe UI" w:cs="Segoe UI"/>
              <w:color w:val="000000"/>
              <w:sz w:val="22"/>
              <w:rtl/>
              <w:lang w:val="en-CA" w:eastAsia="zh-CN" w:bidi="ar-SA"/>
            </w:rPr>
            <w:id w:val="1444653871"/>
            <w14:checkbox>
              <w14:checked w14:val="0"/>
              <w14:checkedState w14:val="2612" w14:font="MS Gothic"/>
              <w14:uncheckedState w14:val="2610" w14:font="MS Gothic"/>
            </w14:checkbox>
          </w:sdtPr>
          <w:sdtEndPr/>
          <w:sdtContent>
            <w:tc>
              <w:tcPr>
                <w:tcW w:w="665" w:type="dxa"/>
                <w:shd w:val="clear" w:color="auto" w:fill="auto"/>
                <w:vAlign w:val="center"/>
              </w:tcPr>
              <w:p w14:paraId="436723E0" w14:textId="77777777" w:rsidR="00B64886" w:rsidRPr="00B64886" w:rsidRDefault="00B64886" w:rsidP="00C26560">
                <w:pPr>
                  <w:bidi/>
                  <w:spacing w:after="0" w:line="240" w:lineRule="auto"/>
                  <w:jc w:val="center"/>
                  <w:rPr>
                    <w:rFonts w:ascii="Segoe UI" w:eastAsia="Times New Roman" w:hAnsi="Segoe UI" w:cs="Segoe UI"/>
                    <w:color w:val="000000"/>
                    <w:sz w:val="22"/>
                    <w:rtl/>
                    <w:lang w:val="en-CA" w:eastAsia="zh-CN" w:bidi="ar-SA"/>
                  </w:rPr>
                </w:pPr>
                <w:r w:rsidRPr="00B64886">
                  <w:rPr>
                    <w:rFonts w:ascii="Segoe UI Symbol" w:eastAsia="MS Gothic" w:hAnsi="Segoe UI Symbol" w:cs="Segoe UI Symbol" w:hint="cs"/>
                    <w:color w:val="000000"/>
                    <w:sz w:val="22"/>
                    <w:rtl/>
                    <w:lang w:val="en-CA" w:eastAsia="zh-CN" w:bidi="ar-SA"/>
                  </w:rPr>
                  <w:t>☐</w:t>
                </w:r>
              </w:p>
            </w:tc>
          </w:sdtContent>
        </w:sdt>
      </w:tr>
      <w:tr w:rsidR="00B64886" w:rsidRPr="00347D49" w14:paraId="04A91116" w14:textId="77777777" w:rsidTr="00D23A7D">
        <w:trPr>
          <w:trHeight w:val="720"/>
        </w:trPr>
        <w:tc>
          <w:tcPr>
            <w:tcW w:w="7373" w:type="dxa"/>
            <w:shd w:val="clear" w:color="auto" w:fill="D9D9D9" w:themeFill="background1" w:themeFillShade="D9"/>
            <w:vAlign w:val="center"/>
            <w:hideMark/>
          </w:tcPr>
          <w:p w14:paraId="0BBF7400"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يتم تزويد الصاعدة بلوحة إضافية مخصصة للأشخاص الذين يستخدمون الكراسي المتحركة، وأيضاً الذين يعانون من مشكلات في الرؤية.</w:t>
            </w:r>
          </w:p>
        </w:tc>
        <w:tc>
          <w:tcPr>
            <w:tcW w:w="2428" w:type="dxa"/>
            <w:shd w:val="clear" w:color="auto" w:fill="D9D9D9" w:themeFill="background1" w:themeFillShade="D9"/>
            <w:vAlign w:val="center"/>
            <w:hideMark/>
          </w:tcPr>
          <w:p w14:paraId="4AD1EDCE"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لوحة طلب لذوي الاحتياجات الخاصة</w:t>
            </w:r>
          </w:p>
        </w:tc>
        <w:sdt>
          <w:sdtPr>
            <w:rPr>
              <w:rFonts w:ascii="Segoe UI" w:eastAsia="Times New Roman" w:hAnsi="Segoe UI" w:cs="Segoe UI"/>
              <w:color w:val="000000"/>
              <w:sz w:val="22"/>
              <w:rtl/>
              <w:lang w:val="en-CA" w:eastAsia="zh-CN" w:bidi="ar-SA"/>
            </w:rPr>
            <w:id w:val="766659675"/>
            <w14:checkbox>
              <w14:checked w14:val="0"/>
              <w14:checkedState w14:val="2612" w14:font="MS Gothic"/>
              <w14:uncheckedState w14:val="2610" w14:font="MS Gothic"/>
            </w14:checkbox>
          </w:sdtPr>
          <w:sdtEndPr/>
          <w:sdtContent>
            <w:tc>
              <w:tcPr>
                <w:tcW w:w="665" w:type="dxa"/>
                <w:shd w:val="clear" w:color="auto" w:fill="D9D9D9" w:themeFill="background1" w:themeFillShade="D9"/>
                <w:vAlign w:val="center"/>
              </w:tcPr>
              <w:p w14:paraId="729CCE73" w14:textId="536A727F" w:rsidR="00B64886" w:rsidRPr="00B64886" w:rsidRDefault="00D23A7D"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r w:rsidR="00B64886" w:rsidRPr="00347D49" w14:paraId="6D3A3177" w14:textId="77777777" w:rsidTr="00913029">
        <w:trPr>
          <w:trHeight w:val="1203"/>
        </w:trPr>
        <w:tc>
          <w:tcPr>
            <w:tcW w:w="7373" w:type="dxa"/>
            <w:shd w:val="clear" w:color="auto" w:fill="auto"/>
            <w:vAlign w:val="center"/>
            <w:hideMark/>
          </w:tcPr>
          <w:p w14:paraId="65011D7B"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 xml:space="preserve">يمكن التحكم بعمل المصعد من خلال تزويد الصاعدة بقارئة بطاقات ذكية، بحيث لا يسمح باستخدام المصعد أو الوصول إلى الطوابق المحددة إلا </w:t>
            </w:r>
            <w:r w:rsidRPr="002D587A">
              <w:rPr>
                <w:rFonts w:ascii="Segoe UI" w:hAnsi="Segoe UI" w:cs="Noto Sans Arabic Light" w:hint="cs"/>
                <w:color w:val="auto"/>
                <w:sz w:val="22"/>
                <w:rtl/>
                <w:lang w:bidi="ar-SY"/>
              </w:rPr>
              <w:t>لحاملي البطاقة</w:t>
            </w:r>
            <w:r w:rsidRPr="002D587A">
              <w:rPr>
                <w:rFonts w:ascii="Segoe UI" w:hAnsi="Segoe UI" w:cs="Noto Sans Arabic Light"/>
                <w:color w:val="auto"/>
                <w:sz w:val="22"/>
                <w:rtl/>
                <w:lang w:bidi="ar-SY"/>
              </w:rPr>
              <w:t>.</w:t>
            </w:r>
          </w:p>
        </w:tc>
        <w:tc>
          <w:tcPr>
            <w:tcW w:w="2428" w:type="dxa"/>
            <w:shd w:val="clear" w:color="auto" w:fill="auto"/>
            <w:vAlign w:val="center"/>
            <w:hideMark/>
          </w:tcPr>
          <w:p w14:paraId="76D4E321"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البطاقة الذكية</w:t>
            </w:r>
          </w:p>
        </w:tc>
        <w:sdt>
          <w:sdtPr>
            <w:rPr>
              <w:rFonts w:ascii="Segoe UI" w:eastAsia="Times New Roman" w:hAnsi="Segoe UI" w:cs="Segoe UI"/>
              <w:color w:val="000000"/>
              <w:sz w:val="22"/>
              <w:rtl/>
              <w:lang w:val="en-CA" w:eastAsia="zh-CN" w:bidi="ar-SA"/>
            </w:rPr>
            <w:id w:val="-87630111"/>
            <w14:checkbox>
              <w14:checked w14:val="0"/>
              <w14:checkedState w14:val="2612" w14:font="MS Gothic"/>
              <w14:uncheckedState w14:val="2610" w14:font="MS Gothic"/>
            </w14:checkbox>
          </w:sdtPr>
          <w:sdtEndPr/>
          <w:sdtContent>
            <w:tc>
              <w:tcPr>
                <w:tcW w:w="665" w:type="dxa"/>
                <w:shd w:val="clear" w:color="auto" w:fill="auto"/>
                <w:vAlign w:val="center"/>
              </w:tcPr>
              <w:p w14:paraId="601A54F5" w14:textId="77777777" w:rsidR="00B64886" w:rsidRPr="00B64886" w:rsidRDefault="00B64886" w:rsidP="00C26560">
                <w:pPr>
                  <w:bidi/>
                  <w:spacing w:after="0" w:line="240" w:lineRule="auto"/>
                  <w:jc w:val="center"/>
                  <w:rPr>
                    <w:rFonts w:ascii="Segoe UI" w:eastAsia="Times New Roman" w:hAnsi="Segoe UI" w:cs="Segoe UI"/>
                    <w:color w:val="000000"/>
                    <w:sz w:val="22"/>
                    <w:rtl/>
                    <w:lang w:val="en-CA" w:eastAsia="zh-CN" w:bidi="ar-SA"/>
                  </w:rPr>
                </w:pPr>
                <w:r w:rsidRPr="00B64886">
                  <w:rPr>
                    <w:rFonts w:ascii="Segoe UI Symbol" w:eastAsia="MS Gothic" w:hAnsi="Segoe UI Symbol" w:cs="Segoe UI Symbol" w:hint="cs"/>
                    <w:color w:val="000000"/>
                    <w:sz w:val="22"/>
                    <w:rtl/>
                    <w:lang w:val="en-CA" w:eastAsia="zh-CN" w:bidi="ar-SA"/>
                  </w:rPr>
                  <w:t>☐</w:t>
                </w:r>
              </w:p>
            </w:tc>
          </w:sdtContent>
        </w:sdt>
      </w:tr>
      <w:tr w:rsidR="00B64886" w:rsidRPr="00347D49" w14:paraId="562679DE" w14:textId="77777777" w:rsidTr="00D23A7D">
        <w:trPr>
          <w:trHeight w:val="720"/>
        </w:trPr>
        <w:tc>
          <w:tcPr>
            <w:tcW w:w="7373" w:type="dxa"/>
            <w:shd w:val="clear" w:color="auto" w:fill="D9D9D9" w:themeFill="background1" w:themeFillShade="D9"/>
            <w:vAlign w:val="center"/>
            <w:hideMark/>
          </w:tcPr>
          <w:p w14:paraId="6C8882BC"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توفر للإدارة القدرة على مراقبة ظروف عمل المصعد عن بعد لاتخاذ الإجراءات المناسبة.</w:t>
            </w:r>
          </w:p>
        </w:tc>
        <w:tc>
          <w:tcPr>
            <w:tcW w:w="2428" w:type="dxa"/>
            <w:shd w:val="clear" w:color="auto" w:fill="D9D9D9" w:themeFill="background1" w:themeFillShade="D9"/>
            <w:vAlign w:val="center"/>
            <w:hideMark/>
          </w:tcPr>
          <w:p w14:paraId="4C0C64B3"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وحدة المراقبة</w:t>
            </w:r>
          </w:p>
        </w:tc>
        <w:sdt>
          <w:sdtPr>
            <w:rPr>
              <w:rFonts w:ascii="Segoe UI" w:eastAsia="Times New Roman" w:hAnsi="Segoe UI" w:cs="Segoe UI"/>
              <w:color w:val="000000"/>
              <w:sz w:val="22"/>
              <w:rtl/>
              <w:lang w:val="en-CA" w:eastAsia="zh-CN" w:bidi="ar-SA"/>
            </w:rPr>
            <w:id w:val="-865831408"/>
            <w14:checkbox>
              <w14:checked w14:val="0"/>
              <w14:checkedState w14:val="2612" w14:font="MS Gothic"/>
              <w14:uncheckedState w14:val="2610" w14:font="MS Gothic"/>
            </w14:checkbox>
          </w:sdtPr>
          <w:sdtEndPr/>
          <w:sdtContent>
            <w:tc>
              <w:tcPr>
                <w:tcW w:w="665" w:type="dxa"/>
                <w:shd w:val="clear" w:color="auto" w:fill="D9D9D9" w:themeFill="background1" w:themeFillShade="D9"/>
                <w:vAlign w:val="center"/>
              </w:tcPr>
              <w:p w14:paraId="1280115B" w14:textId="69B30E06" w:rsidR="00B64886" w:rsidRPr="00B64886" w:rsidRDefault="00D23A7D"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r w:rsidR="00B64886" w:rsidRPr="00347D49" w14:paraId="2B4549F2" w14:textId="77777777" w:rsidTr="00913029">
        <w:trPr>
          <w:trHeight w:val="720"/>
        </w:trPr>
        <w:tc>
          <w:tcPr>
            <w:tcW w:w="7373" w:type="dxa"/>
            <w:shd w:val="clear" w:color="auto" w:fill="auto"/>
            <w:vAlign w:val="center"/>
          </w:tcPr>
          <w:p w14:paraId="1D1E2120" w14:textId="77777777" w:rsidR="00B64886" w:rsidRPr="002D587A" w:rsidRDefault="00B64886" w:rsidP="00C26560">
            <w:pPr>
              <w:bidi/>
              <w:spacing w:after="0" w:line="240" w:lineRule="auto"/>
              <w:rPr>
                <w:rFonts w:ascii="Segoe UI" w:hAnsi="Segoe UI" w:cs="Noto Sans Arabic Light"/>
                <w:color w:val="auto"/>
                <w:sz w:val="22"/>
                <w:rtl/>
                <w:lang w:bidi="ar-SY"/>
              </w:rPr>
            </w:pPr>
            <w:r w:rsidRPr="002D587A">
              <w:rPr>
                <w:rFonts w:ascii="Segoe UI" w:hAnsi="Segoe UI" w:cs="Noto Sans Arabic Light"/>
                <w:color w:val="auto"/>
                <w:sz w:val="22"/>
                <w:rtl/>
                <w:lang w:bidi="ar-SY"/>
              </w:rPr>
              <w:t>يزود المصعد بإنترفون للاتصال الداخلي موصول بخمس نقاط (داخل الصاعدة، فوق الصاعدة، الحفرة أسفل البئر، لوحة التحكم، غرفة المراقبة).</w:t>
            </w:r>
          </w:p>
        </w:tc>
        <w:tc>
          <w:tcPr>
            <w:tcW w:w="2428" w:type="dxa"/>
            <w:shd w:val="clear" w:color="auto" w:fill="auto"/>
            <w:vAlign w:val="center"/>
          </w:tcPr>
          <w:p w14:paraId="27E99C8C"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جهاز اتصال داخلي</w:t>
            </w:r>
          </w:p>
        </w:tc>
        <w:sdt>
          <w:sdtPr>
            <w:rPr>
              <w:rFonts w:ascii="Segoe UI" w:eastAsia="Times New Roman" w:hAnsi="Segoe UI" w:cs="Segoe UI"/>
              <w:color w:val="000000"/>
              <w:sz w:val="22"/>
              <w:rtl/>
              <w:lang w:val="en-CA" w:eastAsia="zh-CN" w:bidi="ar-SA"/>
            </w:rPr>
            <w:id w:val="1463071348"/>
            <w14:checkbox>
              <w14:checked w14:val="0"/>
              <w14:checkedState w14:val="2612" w14:font="MS Gothic"/>
              <w14:uncheckedState w14:val="2610" w14:font="MS Gothic"/>
            </w14:checkbox>
          </w:sdtPr>
          <w:sdtEndPr/>
          <w:sdtContent>
            <w:tc>
              <w:tcPr>
                <w:tcW w:w="665" w:type="dxa"/>
                <w:shd w:val="clear" w:color="auto" w:fill="auto"/>
                <w:vAlign w:val="center"/>
              </w:tcPr>
              <w:p w14:paraId="48276B1E" w14:textId="3344C1D8" w:rsidR="00B64886" w:rsidRPr="00B64886" w:rsidRDefault="009007F4"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bl>
    <w:p w14:paraId="1BB6E7FB" w14:textId="77777777" w:rsidR="00B64886" w:rsidRDefault="00B64886" w:rsidP="00B64886">
      <w:pPr>
        <w:bidi/>
        <w:rPr>
          <w:rFonts w:ascii="Segoe UI" w:hAnsi="Segoe UI" w:cs="Noto Sans Arabic Medium"/>
          <w:b/>
          <w:bCs/>
          <w:sz w:val="24"/>
          <w:szCs w:val="24"/>
          <w:lang w:bidi="ar-SA"/>
        </w:rPr>
      </w:pPr>
    </w:p>
    <w:p w14:paraId="5D2D5CB3" w14:textId="77777777" w:rsidR="00B64886" w:rsidRDefault="00B64886" w:rsidP="00B64886">
      <w:pPr>
        <w:bidi/>
        <w:rPr>
          <w:rFonts w:ascii="Segoe UI" w:hAnsi="Segoe UI" w:cs="Noto Sans Arabic Medium"/>
          <w:b/>
          <w:bCs/>
          <w:sz w:val="24"/>
          <w:szCs w:val="24"/>
          <w:rtl/>
          <w:lang w:bidi="ar-SA"/>
        </w:rPr>
      </w:pPr>
    </w:p>
    <w:p w14:paraId="6ACF9F92" w14:textId="77777777" w:rsidR="00FD370C" w:rsidRDefault="00FD370C" w:rsidP="00FD370C">
      <w:pPr>
        <w:bidi/>
        <w:rPr>
          <w:rFonts w:ascii="Segoe UI" w:hAnsi="Segoe UI" w:cs="Noto Sans Arabic Medium"/>
          <w:b/>
          <w:bCs/>
          <w:sz w:val="24"/>
          <w:szCs w:val="24"/>
          <w:rtl/>
          <w:lang w:bidi="ar-SA"/>
        </w:rPr>
      </w:pPr>
    </w:p>
    <w:p w14:paraId="520EC084" w14:textId="77777777" w:rsidR="00B64886" w:rsidRPr="00B64886" w:rsidRDefault="00B64886" w:rsidP="00B64886">
      <w:pPr>
        <w:bidi/>
        <w:rPr>
          <w:rFonts w:ascii="Segoe UI" w:hAnsi="Segoe UI" w:cs="Noto Sans Arabic Medium"/>
          <w:b/>
          <w:bCs/>
          <w:sz w:val="24"/>
          <w:szCs w:val="24"/>
          <w:lang w:bidi="ar-SA"/>
        </w:rPr>
      </w:pPr>
    </w:p>
    <w:tbl>
      <w:tblPr>
        <w:tblStyle w:val="a3"/>
        <w:tblpPr w:leftFromText="181" w:rightFromText="181" w:vertAnchor="text" w:horzAnchor="page" w:tblpXSpec="center" w:tblpY="1"/>
        <w:tblOverlap w:val="never"/>
        <w:bidiVisual/>
        <w:tblW w:w="10471" w:type="dxa"/>
        <w:tblLook w:val="04A0" w:firstRow="1" w:lastRow="0" w:firstColumn="1" w:lastColumn="0" w:noHBand="0" w:noVBand="1"/>
      </w:tblPr>
      <w:tblGrid>
        <w:gridCol w:w="2379"/>
        <w:gridCol w:w="8092"/>
      </w:tblGrid>
      <w:tr w:rsidR="00B64886" w:rsidRPr="00347D49" w14:paraId="632AD4F8" w14:textId="77777777" w:rsidTr="00913029">
        <w:trPr>
          <w:trHeight w:val="576"/>
        </w:trPr>
        <w:tc>
          <w:tcPr>
            <w:tcW w:w="10471" w:type="dxa"/>
            <w:gridSpan w:val="2"/>
            <w:shd w:val="clear" w:color="auto" w:fill="262626" w:themeFill="text1" w:themeFillTint="D9"/>
          </w:tcPr>
          <w:p w14:paraId="38FD296C" w14:textId="77777777" w:rsidR="00B64886" w:rsidRPr="00B64886" w:rsidRDefault="00B64886" w:rsidP="00B64886">
            <w:pPr>
              <w:bidi/>
              <w:spacing w:before="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أحكام عامة</w:t>
            </w:r>
          </w:p>
        </w:tc>
      </w:tr>
      <w:tr w:rsidR="00B64886" w:rsidRPr="00347D49" w14:paraId="1CCEC632" w14:textId="77777777" w:rsidTr="00913029">
        <w:trPr>
          <w:trHeight w:val="1114"/>
        </w:trPr>
        <w:tc>
          <w:tcPr>
            <w:tcW w:w="2379" w:type="dxa"/>
            <w:shd w:val="clear" w:color="auto" w:fill="auto"/>
          </w:tcPr>
          <w:p w14:paraId="7D392BE5"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النشرات الفنية</w:t>
            </w:r>
          </w:p>
        </w:tc>
        <w:tc>
          <w:tcPr>
            <w:tcW w:w="8092" w:type="dxa"/>
            <w:shd w:val="clear" w:color="auto" w:fill="auto"/>
            <w:noWrap/>
          </w:tcPr>
          <w:p w14:paraId="1555EF6C"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lang w:bidi="ar-SY"/>
              </w:rPr>
            </w:pPr>
            <w:r w:rsidRPr="002D587A">
              <w:rPr>
                <w:rFonts w:ascii="Segoe UI" w:hAnsi="Segoe UI" w:cs="Noto Sans Arabic Light"/>
                <w:color w:val="auto"/>
                <w:sz w:val="22"/>
                <w:rtl/>
                <w:lang w:bidi="ar-SY"/>
              </w:rPr>
              <w:t xml:space="preserve">تعتبر النشرات الفنية الصادرة عن شركة </w:t>
            </w:r>
            <w:r w:rsidRPr="002D587A">
              <w:rPr>
                <w:rFonts w:ascii="Segoe UI" w:hAnsi="Segoe UI" w:cs="Noto Sans Arabic Light"/>
                <w:color w:val="auto"/>
                <w:sz w:val="22"/>
                <w:lang w:bidi="ar-SY"/>
              </w:rPr>
              <w:t>SHARP</w:t>
            </w:r>
            <w:r w:rsidRPr="002D587A">
              <w:rPr>
                <w:rFonts w:ascii="Segoe UI" w:hAnsi="Segoe UI" w:cs="Noto Sans Arabic Light"/>
                <w:color w:val="auto"/>
                <w:sz w:val="22"/>
                <w:rtl/>
                <w:lang w:bidi="ar-SY"/>
              </w:rPr>
              <w:t xml:space="preserve"> والشركات الموردة للقطع الرئيسية للمصعد جزءاً لا يتجزأ من العرض الفني.</w:t>
            </w:r>
          </w:p>
        </w:tc>
      </w:tr>
      <w:tr w:rsidR="00B64886" w:rsidRPr="00347D49" w14:paraId="06C3E4C4" w14:textId="77777777" w:rsidTr="00D23A7D">
        <w:trPr>
          <w:trHeight w:val="289"/>
        </w:trPr>
        <w:tc>
          <w:tcPr>
            <w:tcW w:w="2379" w:type="dxa"/>
            <w:shd w:val="clear" w:color="auto" w:fill="D9D9D9" w:themeFill="background1" w:themeFillShade="D9"/>
          </w:tcPr>
          <w:p w14:paraId="43963C56"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المخططات التنفيذية</w:t>
            </w:r>
          </w:p>
        </w:tc>
        <w:tc>
          <w:tcPr>
            <w:tcW w:w="8092" w:type="dxa"/>
            <w:shd w:val="clear" w:color="auto" w:fill="D9D9D9" w:themeFill="background1" w:themeFillShade="D9"/>
            <w:noWrap/>
          </w:tcPr>
          <w:p w14:paraId="759596B7"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lang w:bidi="ar-SY"/>
              </w:rPr>
            </w:pPr>
            <w:r w:rsidRPr="002D587A">
              <w:rPr>
                <w:rFonts w:ascii="Segoe UI" w:hAnsi="Segoe UI" w:cs="Noto Sans Arabic Light"/>
                <w:color w:val="auto"/>
                <w:sz w:val="22"/>
                <w:rtl/>
                <w:lang w:bidi="ar-SY"/>
              </w:rPr>
              <w:t>يقوم المورد بإصدار المخططات التنفيذية عند الاتفاق على كافة الأمور الفنية والمالية ويتم توقيعها من قبل الفريقين المتعاقدين، وتعتبر المخططات التنفيذية جزءاً لا يتجزأ من العقد وتعتبر ملحقاً له.</w:t>
            </w:r>
          </w:p>
        </w:tc>
      </w:tr>
      <w:tr w:rsidR="00B64886" w:rsidRPr="00347D49" w14:paraId="2509C900" w14:textId="77777777" w:rsidTr="00913029">
        <w:trPr>
          <w:trHeight w:val="71"/>
        </w:trPr>
        <w:tc>
          <w:tcPr>
            <w:tcW w:w="2379" w:type="dxa"/>
            <w:shd w:val="clear" w:color="auto" w:fill="auto"/>
          </w:tcPr>
          <w:p w14:paraId="242BF777"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القوة القاهرة</w:t>
            </w:r>
          </w:p>
        </w:tc>
        <w:tc>
          <w:tcPr>
            <w:tcW w:w="8092" w:type="dxa"/>
            <w:shd w:val="clear" w:color="auto" w:fill="auto"/>
            <w:noWrap/>
          </w:tcPr>
          <w:p w14:paraId="45C155EA"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lang w:bidi="ar-SY"/>
              </w:rPr>
            </w:pPr>
            <w:r w:rsidRPr="002D587A">
              <w:rPr>
                <w:rFonts w:ascii="Segoe UI" w:hAnsi="Segoe UI" w:cs="Noto Sans Arabic Light"/>
                <w:color w:val="auto"/>
                <w:sz w:val="22"/>
                <w:rtl/>
                <w:lang w:bidi="ar-SY"/>
              </w:rPr>
              <w:t>لا يكون المورد مسؤولاً عن أي ضياع أو عطل أو تأخير نتيجة للأسباب التي يتضمنها مفهوم القوة القاهرة، على سبيل المثال لا الحصر: الحريق، والسرقة، والفيضانات، والشغب، والحروب، والإرهاب، والتخريب، وحوادث القضاء والقدر ...إلخ، أو أية مسببات أخرى خارجة عن سيطرة الشركة.</w:t>
            </w:r>
          </w:p>
        </w:tc>
      </w:tr>
      <w:tr w:rsidR="00B64886" w:rsidRPr="00347D49" w14:paraId="6926D722" w14:textId="77777777" w:rsidTr="00D23A7D">
        <w:trPr>
          <w:trHeight w:val="439"/>
        </w:trPr>
        <w:tc>
          <w:tcPr>
            <w:tcW w:w="2379" w:type="dxa"/>
            <w:shd w:val="clear" w:color="auto" w:fill="D9D9D9" w:themeFill="background1" w:themeFillShade="D9"/>
          </w:tcPr>
          <w:p w14:paraId="0370DA6C"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التخزين</w:t>
            </w:r>
          </w:p>
        </w:tc>
        <w:tc>
          <w:tcPr>
            <w:tcW w:w="8092" w:type="dxa"/>
            <w:shd w:val="clear" w:color="auto" w:fill="D9D9D9" w:themeFill="background1" w:themeFillShade="D9"/>
            <w:noWrap/>
          </w:tcPr>
          <w:p w14:paraId="1B781769"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rPr>
            </w:pPr>
            <w:r w:rsidRPr="002D587A">
              <w:rPr>
                <w:rFonts w:ascii="Segoe UI" w:hAnsi="Segoe UI" w:cs="Noto Sans Arabic Light"/>
                <w:color w:val="auto"/>
                <w:sz w:val="22"/>
                <w:rtl/>
                <w:lang w:bidi="ar-SY"/>
              </w:rPr>
              <w:t>يلتزم الزبون عند وصول البضاعة بتوفير موقع تخزين مناسب. وفي حال جاهزية البضاعة للتسليم في أرض الموقع ولم يقم الزبون بالاستلام، يتوجب على الزبون في هذه الحالة دفع مبلغ شهري لقاء أجرة التخزين والنقل والتأمين على البضاعة.</w:t>
            </w:r>
          </w:p>
        </w:tc>
      </w:tr>
    </w:tbl>
    <w:p w14:paraId="1D0CCB97" w14:textId="152DE36F" w:rsidR="007D14A4" w:rsidRPr="00444A1B" w:rsidRDefault="007D14A4" w:rsidP="00FD370C">
      <w:pPr>
        <w:bidi/>
        <w:rPr>
          <w:rFonts w:ascii="Segoe UI" w:hAnsi="Segoe UI" w:cs="Segoe UI"/>
          <w:color w:val="auto"/>
          <w:sz w:val="24"/>
          <w:szCs w:val="24"/>
          <w:lang w:bidi="ar-SY"/>
        </w:rPr>
      </w:pPr>
    </w:p>
    <w:p w14:paraId="3429005A" w14:textId="77777777" w:rsidR="00FD370C" w:rsidRDefault="00FD370C" w:rsidP="007D14A4">
      <w:pPr>
        <w:bidi/>
        <w:rPr>
          <w:rFonts w:ascii="Segoe UI" w:eastAsia="Times New Roman" w:hAnsi="Segoe UI" w:cs="Noto Sans Arabic Medium"/>
          <w:b/>
          <w:bCs/>
          <w:color w:val="auto"/>
          <w:sz w:val="24"/>
          <w:szCs w:val="24"/>
          <w:rtl/>
          <w:lang w:bidi="ar-SA"/>
        </w:rPr>
      </w:pPr>
    </w:p>
    <w:p w14:paraId="133213C4" w14:textId="77777777" w:rsidR="00FD370C" w:rsidRDefault="00FD370C" w:rsidP="00FD370C">
      <w:pPr>
        <w:bidi/>
        <w:rPr>
          <w:rFonts w:ascii="Segoe UI" w:eastAsia="Times New Roman" w:hAnsi="Segoe UI" w:cs="Noto Sans Arabic Medium"/>
          <w:b/>
          <w:bCs/>
          <w:color w:val="auto"/>
          <w:sz w:val="24"/>
          <w:szCs w:val="24"/>
          <w:rtl/>
          <w:lang w:bidi="ar-SA"/>
        </w:rPr>
      </w:pPr>
    </w:p>
    <w:p w14:paraId="726757DE" w14:textId="77777777" w:rsidR="00FD370C" w:rsidRDefault="00FD370C" w:rsidP="00FD370C">
      <w:pPr>
        <w:bidi/>
        <w:rPr>
          <w:rFonts w:ascii="Segoe UI" w:eastAsia="Times New Roman" w:hAnsi="Segoe UI" w:cs="Noto Sans Arabic Medium"/>
          <w:b/>
          <w:bCs/>
          <w:color w:val="auto"/>
          <w:sz w:val="24"/>
          <w:szCs w:val="24"/>
          <w:rtl/>
          <w:lang w:bidi="ar-SA"/>
        </w:rPr>
      </w:pPr>
    </w:p>
    <w:p w14:paraId="5EEE8867" w14:textId="77777777" w:rsidR="00FD370C" w:rsidRDefault="00FD370C" w:rsidP="00FD370C">
      <w:pPr>
        <w:bidi/>
        <w:rPr>
          <w:rFonts w:ascii="Segoe UI" w:eastAsia="Times New Roman" w:hAnsi="Segoe UI" w:cs="Noto Sans Arabic Medium"/>
          <w:b/>
          <w:bCs/>
          <w:color w:val="auto"/>
          <w:sz w:val="24"/>
          <w:szCs w:val="24"/>
          <w:rtl/>
          <w:lang w:bidi="ar-SA"/>
        </w:rPr>
      </w:pPr>
    </w:p>
    <w:p w14:paraId="45651146" w14:textId="77777777" w:rsidR="00FD370C" w:rsidRDefault="00FD370C" w:rsidP="00FD370C">
      <w:pPr>
        <w:bidi/>
        <w:rPr>
          <w:rFonts w:ascii="Segoe UI" w:eastAsia="Times New Roman" w:hAnsi="Segoe UI" w:cs="Noto Sans Arabic Medium"/>
          <w:b/>
          <w:bCs/>
          <w:color w:val="auto"/>
          <w:sz w:val="24"/>
          <w:szCs w:val="24"/>
          <w:rtl/>
          <w:lang w:bidi="ar-SA"/>
        </w:rPr>
      </w:pPr>
    </w:p>
    <w:p w14:paraId="3166281F" w14:textId="77777777" w:rsidR="00FD370C" w:rsidRDefault="00FD370C" w:rsidP="00FD370C">
      <w:pPr>
        <w:bidi/>
        <w:rPr>
          <w:rFonts w:ascii="Segoe UI" w:eastAsia="Times New Roman" w:hAnsi="Segoe UI" w:cs="Noto Sans Arabic Medium"/>
          <w:b/>
          <w:bCs/>
          <w:color w:val="auto"/>
          <w:sz w:val="24"/>
          <w:szCs w:val="24"/>
          <w:rtl/>
          <w:lang w:bidi="ar-SA"/>
        </w:rPr>
      </w:pPr>
    </w:p>
    <w:p w14:paraId="12CD271C" w14:textId="77777777" w:rsidR="00FD370C" w:rsidRDefault="00FD370C" w:rsidP="00FD370C">
      <w:pPr>
        <w:bidi/>
        <w:rPr>
          <w:rFonts w:ascii="Segoe UI" w:eastAsia="Times New Roman" w:hAnsi="Segoe UI" w:cs="Noto Sans Arabic Medium"/>
          <w:b/>
          <w:bCs/>
          <w:color w:val="auto"/>
          <w:sz w:val="24"/>
          <w:szCs w:val="24"/>
          <w:rtl/>
          <w:lang w:bidi="ar-SA"/>
        </w:rPr>
      </w:pPr>
    </w:p>
    <w:p w14:paraId="7AD2F667" w14:textId="51547DAD" w:rsidR="00B64886" w:rsidRDefault="00B64886" w:rsidP="00FD370C">
      <w:pPr>
        <w:bidi/>
        <w:rPr>
          <w:rFonts w:ascii="Segoe UI" w:eastAsia="Times New Roman" w:hAnsi="Segoe UI" w:cs="Noto Sans Arabic Light"/>
          <w:b/>
          <w:bCs/>
          <w:color w:val="auto"/>
          <w:sz w:val="24"/>
          <w:szCs w:val="24"/>
          <w:rtl/>
          <w:lang w:val="en-CA" w:eastAsia="zh-CN" w:bidi="ar-SA"/>
        </w:rPr>
      </w:pPr>
      <w:r w:rsidRPr="00B64886">
        <w:rPr>
          <w:rFonts w:ascii="Segoe UI" w:eastAsia="Times New Roman" w:hAnsi="Segoe UI" w:cs="Noto Sans Arabic Medium"/>
          <w:b/>
          <w:bCs/>
          <w:color w:val="auto"/>
          <w:sz w:val="24"/>
          <w:szCs w:val="24"/>
          <w:rtl/>
          <w:lang w:bidi="ar-SA"/>
        </w:rPr>
        <w:lastRenderedPageBreak/>
        <w:t>مسؤوليات المقدم والمنفذ</w:t>
      </w:r>
      <w:r w:rsidRPr="00B64886">
        <w:rPr>
          <w:rFonts w:ascii="Segoe UI" w:eastAsia="Times New Roman" w:hAnsi="Segoe UI" w:cs="Noto Sans Arabic Light" w:hint="cs"/>
          <w:b/>
          <w:bCs/>
          <w:color w:val="auto"/>
          <w:sz w:val="24"/>
          <w:szCs w:val="24"/>
          <w:rtl/>
          <w:lang w:bidi="ar-SA"/>
        </w:rPr>
        <w:t xml:space="preserve"> - </w:t>
      </w:r>
      <w:r w:rsidRPr="00B64886">
        <w:rPr>
          <w:rFonts w:ascii="Segoe UI" w:eastAsia="Times New Roman" w:hAnsi="Segoe UI" w:cs="Noto Sans Arabic Light"/>
          <w:b/>
          <w:bCs/>
          <w:color w:val="auto"/>
          <w:sz w:val="24"/>
          <w:szCs w:val="24"/>
          <w:rtl/>
          <w:lang w:val="en-CA" w:eastAsia="zh-CN" w:bidi="ar-SA"/>
        </w:rPr>
        <w:t>العرض يتضمن التزام الشركة المقدمة والمنفذة بما يلي</w:t>
      </w:r>
      <w:r w:rsidR="00BE037D">
        <w:rPr>
          <w:rFonts w:ascii="Segoe UI" w:eastAsia="Times New Roman" w:hAnsi="Segoe UI" w:cs="Noto Sans Arabic Light" w:hint="cs"/>
          <w:b/>
          <w:bCs/>
          <w:color w:val="auto"/>
          <w:sz w:val="24"/>
          <w:szCs w:val="24"/>
          <w:rtl/>
          <w:lang w:val="en-CA" w:eastAsia="zh-CN" w:bidi="ar-SA"/>
        </w:rPr>
        <w:t>:</w:t>
      </w:r>
    </w:p>
    <w:p w14:paraId="376E41E5" w14:textId="77777777"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 xml:space="preserve">توريد بضاعة جديدة غير </w:t>
      </w:r>
      <w:r w:rsidRPr="00B64886">
        <w:rPr>
          <w:rFonts w:ascii="Segoe UI" w:eastAsia="Times New Roman" w:hAnsi="Segoe UI" w:cs="Noto Sans Arabic Light" w:hint="cs"/>
          <w:color w:val="auto"/>
          <w:sz w:val="20"/>
          <w:szCs w:val="20"/>
          <w:rtl/>
          <w:lang w:val="en-CA" w:eastAsia="zh-CN" w:bidi="ar-SA"/>
        </w:rPr>
        <w:t>مجددة،</w:t>
      </w:r>
      <w:r w:rsidRPr="00B64886">
        <w:rPr>
          <w:rFonts w:ascii="Segoe UI" w:eastAsia="Times New Roman" w:hAnsi="Segoe UI" w:cs="Noto Sans Arabic Light"/>
          <w:color w:val="auto"/>
          <w:sz w:val="20"/>
          <w:szCs w:val="20"/>
          <w:rtl/>
          <w:lang w:val="en-CA" w:eastAsia="zh-CN" w:bidi="ar-SA"/>
        </w:rPr>
        <w:t xml:space="preserve"> مستوردة ومخلصة جمركياً بطريقة نظامية.</w:t>
      </w:r>
    </w:p>
    <w:p w14:paraId="300B3EE1" w14:textId="2CCB735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توريد بضاعة مطابقة كمياً ونوعياً للمعدات المطلوبة من قبل الزبون والموافق عليها ضمن العقد والعرض الفني والمخططات التنفيذية،</w:t>
      </w:r>
      <w:r w:rsidRPr="00B64886">
        <w:rPr>
          <w:rFonts w:ascii="Segoe UI" w:eastAsia="Times New Roman" w:hAnsi="Segoe UI" w:cs="Noto Sans Arabic Light"/>
          <w:color w:val="auto"/>
          <w:sz w:val="20"/>
          <w:szCs w:val="20"/>
          <w:rtl/>
          <w:lang w:val="en-CA" w:eastAsia="zh-CN" w:bidi="ar-SY"/>
        </w:rPr>
        <w:t xml:space="preserve"> بعد الموافقة على المخططات التنفيذية</w:t>
      </w:r>
      <w:r w:rsidRPr="00B64886">
        <w:rPr>
          <w:rFonts w:ascii="Segoe UI" w:eastAsia="Times New Roman" w:hAnsi="Segoe UI" w:cs="Noto Sans Arabic Light"/>
          <w:color w:val="auto"/>
          <w:sz w:val="20"/>
          <w:szCs w:val="20"/>
          <w:rtl/>
          <w:lang w:val="en-CA" w:eastAsia="zh-CN" w:bidi="ar-SA"/>
        </w:rPr>
        <w:t xml:space="preserve"> وضمن الفترة الزمنية المتفق عليها عقدياً.</w:t>
      </w:r>
    </w:p>
    <w:p w14:paraId="61528CA4" w14:textId="743C8C79"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تقديم التجهيزات مطابقة للعرض الفني والمخططات والمقاييس والكودات العالمية المعتمدة.</w:t>
      </w:r>
    </w:p>
    <w:p w14:paraId="7B8B884C" w14:textId="04DE29F8"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إيصال البضاعة إلى أرض المشروع بحالة فنية جيدة ومطابقة للمواصفات.</w:t>
      </w:r>
    </w:p>
    <w:p w14:paraId="66049200" w14:textId="5861E66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تركيب البضاعة ضمن الفترة الزمنية المتفق عليها عقدياً.</w:t>
      </w:r>
    </w:p>
    <w:p w14:paraId="1AA76CC6" w14:textId="2404A9DE"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استخدام مهندسين وفرق فنية من ذوي الخبرة الجيدة والسمعة الحسنة والمعرفة الواسعة بطرق التركيب، وذوي التأهيل العالي والقدرة على إنجاز العمل وفق المعايير المطلوبة وبالدقة الكاملة.</w:t>
      </w:r>
    </w:p>
    <w:p w14:paraId="21DC2E6E" w14:textId="3588A53B"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الحفاظ على معايير السلامة المهنية والأمن الصناعي تجنباً لإصابات العمل والحوادث.</w:t>
      </w:r>
    </w:p>
    <w:p w14:paraId="2D176319" w14:textId="2D80DAC1"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ضمان المعدات المقدمة من كل عطل تصنيعي، واستبدال أية قطع تالفة ناشئة عن سوء التصنيع أو التركيب مجاناً خلال فترة الضمان.</w:t>
      </w:r>
    </w:p>
    <w:p w14:paraId="2C772BCC" w14:textId="3A97AF9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الالتزام بالصيانة الدورية والوقائية والاستجابة السريعة لحالات الطوارئ عبر فنيين مؤهلين ومدربين على أعلى مستوى.</w:t>
      </w:r>
    </w:p>
    <w:p w14:paraId="3D38D514" w14:textId="2893C28D" w:rsidR="00B64886" w:rsidRPr="0072768F"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 xml:space="preserve">تلتزم الشركة بتقديم وتركيب الجوائز المعدنية في بئر مصعد الدوبلكس </w:t>
      </w:r>
      <w:r w:rsidRPr="00B64886">
        <w:rPr>
          <w:rFonts w:ascii="Segoe UI" w:eastAsia="Times New Roman" w:hAnsi="Segoe UI" w:cs="Noto Sans Arabic Light"/>
          <w:color w:val="auto"/>
          <w:sz w:val="20"/>
          <w:szCs w:val="20"/>
          <w:rtl/>
          <w:lang w:eastAsia="zh-CN" w:bidi="ar-SY"/>
        </w:rPr>
        <w:t>اللازمة لتركيب السكك وفق المخططات التنفيذية إن وجد.</w:t>
      </w:r>
    </w:p>
    <w:p w14:paraId="721D3F1D" w14:textId="726B850C" w:rsidR="0072768F" w:rsidRPr="0072768F" w:rsidRDefault="0072768F" w:rsidP="0072768F">
      <w:pPr>
        <w:pStyle w:val="ac"/>
        <w:numPr>
          <w:ilvl w:val="0"/>
          <w:numId w:val="45"/>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السقالات اللازمة في البئر.</w:t>
      </w:r>
    </w:p>
    <w:p w14:paraId="62ECBD89" w14:textId="77777777" w:rsidR="00B64886" w:rsidRPr="00B64886" w:rsidRDefault="00B64886" w:rsidP="00B64886">
      <w:pPr>
        <w:pStyle w:val="ac"/>
        <w:bidi/>
        <w:spacing w:after="0" w:line="240" w:lineRule="auto"/>
        <w:rPr>
          <w:rFonts w:ascii="Segoe UI" w:eastAsia="Times New Roman" w:hAnsi="Segoe UI" w:cs="Noto Sans Arabic Light"/>
          <w:color w:val="auto"/>
          <w:sz w:val="20"/>
          <w:szCs w:val="20"/>
          <w:rtl/>
          <w:lang w:val="en-CA" w:eastAsia="zh-CN" w:bidi="ar-SA"/>
        </w:rPr>
      </w:pPr>
    </w:p>
    <w:p w14:paraId="5A81614C" w14:textId="34C9FC78" w:rsidR="00B64886" w:rsidRPr="002D587A" w:rsidRDefault="00B64886" w:rsidP="00B64886">
      <w:pPr>
        <w:bidi/>
        <w:rPr>
          <w:rFonts w:ascii="Segoe UI" w:eastAsia="Times New Roman" w:hAnsi="Segoe UI" w:cs="Noto Sans Arabic Light"/>
          <w:b/>
          <w:bCs/>
          <w:color w:val="auto"/>
          <w:sz w:val="24"/>
          <w:szCs w:val="24"/>
          <w:lang w:eastAsia="zh-CN" w:bidi="ar-SA"/>
        </w:rPr>
      </w:pPr>
      <w:r w:rsidRPr="00B64886">
        <w:rPr>
          <w:rFonts w:ascii="Segoe UI" w:eastAsia="Times New Roman" w:hAnsi="Segoe UI" w:cs="Noto Sans Arabic Medium"/>
          <w:b/>
          <w:bCs/>
          <w:color w:val="auto"/>
          <w:sz w:val="24"/>
          <w:szCs w:val="24"/>
          <w:rtl/>
          <w:lang w:bidi="ar-SA"/>
        </w:rPr>
        <w:t>مسؤوليات الزبون</w:t>
      </w:r>
      <w:r>
        <w:rPr>
          <w:rFonts w:ascii="Segoe UI" w:eastAsia="Times New Roman" w:hAnsi="Segoe UI" w:cs="Segoe UI" w:hint="cs"/>
          <w:b/>
          <w:bCs/>
          <w:color w:val="auto"/>
          <w:sz w:val="28"/>
          <w:szCs w:val="28"/>
          <w:rtl/>
          <w:lang w:val="en-CA" w:eastAsia="zh-CN" w:bidi="ar-SA"/>
        </w:rPr>
        <w:t xml:space="preserve"> </w:t>
      </w:r>
      <w:r w:rsidRPr="00B64886">
        <w:rPr>
          <w:rFonts w:ascii="Segoe UI" w:eastAsia="Times New Roman" w:hAnsi="Segoe UI" w:cs="Noto Sans Arabic Light" w:hint="cs"/>
          <w:b/>
          <w:bCs/>
          <w:color w:val="auto"/>
          <w:sz w:val="24"/>
          <w:szCs w:val="24"/>
          <w:rtl/>
          <w:lang w:val="en-CA" w:eastAsia="zh-CN" w:bidi="ar-SA"/>
        </w:rPr>
        <w:t xml:space="preserve">- </w:t>
      </w:r>
      <w:r w:rsidRPr="00B64886">
        <w:rPr>
          <w:rFonts w:ascii="Segoe UI" w:eastAsia="Times New Roman" w:hAnsi="Segoe UI" w:cs="Noto Sans Arabic Light"/>
          <w:b/>
          <w:bCs/>
          <w:color w:val="auto"/>
          <w:sz w:val="24"/>
          <w:szCs w:val="24"/>
          <w:rtl/>
          <w:lang w:val="en-CA" w:eastAsia="zh-CN" w:bidi="ar-SA"/>
        </w:rPr>
        <w:t>العرض لا يتضمن الإجراءات التالية وهي من مسؤوليات الزبون وتنفذ على نفقته الخاصة</w:t>
      </w:r>
    </w:p>
    <w:p w14:paraId="3DCD29AC" w14:textId="47FDE32A"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بناء البئر مع الدعائم المناسبة وتزويده بالتهوية، من أجل المحافظة على درجة حرارة بين 5 إلى</w:t>
      </w:r>
      <w:r w:rsidRPr="00B64886">
        <w:rPr>
          <w:rFonts w:ascii="Segoe UI" w:hAnsi="Segoe UI" w:cs="Noto Sans Arabic Light" w:hint="cs"/>
          <w:color w:val="auto"/>
          <w:sz w:val="20"/>
          <w:szCs w:val="20"/>
          <w:rtl/>
          <w:lang w:bidi="ar-SY"/>
        </w:rPr>
        <w:t>27</w:t>
      </w:r>
      <w:r w:rsidRPr="00B64886">
        <w:rPr>
          <w:rFonts w:ascii="Segoe UI" w:hAnsi="Segoe UI" w:cs="Noto Sans Arabic Light"/>
          <w:color w:val="auto"/>
          <w:sz w:val="20"/>
          <w:szCs w:val="20"/>
          <w:rtl/>
          <w:lang w:bidi="ar-SY"/>
        </w:rPr>
        <w:t xml:space="preserve"> درجة مئوية.</w:t>
      </w:r>
    </w:p>
    <w:p w14:paraId="02C47332" w14:textId="0D74D57F"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الإضاءة والتغذية الكهربائية اللازمة لعملية التركيب دون انقطاع وتوصيل الكهرباء إلى موضع الآلات.</w:t>
      </w:r>
    </w:p>
    <w:p w14:paraId="6BF5DBD6" w14:textId="39FA8E59"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يجب أن تبنى أرضية البئر من مواد مانعة للانزلاق وتطلى جدرانها بدهان مضاد للغبار.</w:t>
      </w:r>
    </w:p>
    <w:p w14:paraId="2000ABB9" w14:textId="77777777"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بئر مصعد نظيف تماماً وتقع على عاتق الزبون كافة الأعمال المدنية الضرورية اللازمة في البئر.</w:t>
      </w:r>
    </w:p>
    <w:p w14:paraId="3B621BB1" w14:textId="4D28C05D"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إغلاق الفتحات حول أبواب البئر بعد إتمام تركيب أبواب المصعد الخارجية.</w:t>
      </w:r>
    </w:p>
    <w:p w14:paraId="591B494B" w14:textId="06D7B929"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تمديد أنابيب الأسلاك والتوصيل بين موضع الآلات وغرفة المراقبة.</w:t>
      </w:r>
    </w:p>
    <w:p w14:paraId="687CD5B9" w14:textId="71890511"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أمكنة آمنة لحفظ معدات المصاعد والمعدات المستخدمة لتركيب المصاعد (حوالي 20 م2 لكل مصعد).</w:t>
      </w:r>
    </w:p>
    <w:p w14:paraId="3F1DFFCB" w14:textId="77777777" w:rsidR="00B64886" w:rsidRDefault="00B64886" w:rsidP="00B64886">
      <w:pPr>
        <w:bidi/>
        <w:spacing w:after="0" w:line="240" w:lineRule="auto"/>
        <w:rPr>
          <w:rFonts w:ascii="Segoe UI" w:hAnsi="Segoe UI" w:cs="Noto Sans Arabic Light"/>
          <w:color w:val="auto"/>
          <w:sz w:val="20"/>
          <w:szCs w:val="20"/>
          <w:rtl/>
          <w:lang w:bidi="ar-SY"/>
        </w:rPr>
      </w:pPr>
    </w:p>
    <w:p w14:paraId="5669C8AF" w14:textId="77777777" w:rsidR="00B64886" w:rsidRDefault="00B64886" w:rsidP="00B64886">
      <w:pPr>
        <w:bidi/>
        <w:spacing w:after="0" w:line="240" w:lineRule="auto"/>
        <w:rPr>
          <w:rFonts w:ascii="Segoe UI" w:hAnsi="Segoe UI" w:cs="Noto Sans Arabic Light"/>
          <w:color w:val="auto"/>
          <w:sz w:val="20"/>
          <w:szCs w:val="20"/>
          <w:rtl/>
          <w:lang w:bidi="ar-SY"/>
        </w:rPr>
      </w:pPr>
    </w:p>
    <w:p w14:paraId="62D6B3C6" w14:textId="77777777" w:rsidR="00B64886" w:rsidRPr="00B64886" w:rsidRDefault="00B64886" w:rsidP="00B64886">
      <w:pPr>
        <w:bidi/>
        <w:jc w:val="center"/>
        <w:rPr>
          <w:rFonts w:ascii="Segoe UI" w:hAnsi="Segoe UI" w:cs="Noto Sans Arabic SemiBold"/>
          <w:color w:val="auto"/>
          <w:sz w:val="24"/>
          <w:szCs w:val="24"/>
          <w:lang w:bidi="ar-SY"/>
        </w:rPr>
      </w:pPr>
      <w:r w:rsidRPr="00B64886">
        <w:rPr>
          <w:rFonts w:ascii="Segoe UI" w:eastAsia="Times New Roman" w:hAnsi="Segoe UI" w:cs="Noto Sans Arabic SemiBold"/>
          <w:color w:val="auto"/>
          <w:sz w:val="22"/>
          <w:rtl/>
          <w:lang w:val="en-CA" w:eastAsia="zh-CN" w:bidi="ar-SA"/>
        </w:rPr>
        <w:t>يحتفظ المورد بحقه في إيقاف أو تعليق الأعمال في حال عدم تحقق أي من الالتزامات السابقة.</w:t>
      </w:r>
    </w:p>
    <w:p w14:paraId="3F5CB69E" w14:textId="77777777" w:rsidR="00B64886" w:rsidRPr="00B64886" w:rsidRDefault="00B64886" w:rsidP="00B64886">
      <w:pPr>
        <w:bidi/>
        <w:spacing w:after="0" w:line="240" w:lineRule="auto"/>
        <w:rPr>
          <w:rFonts w:ascii="Segoe UI" w:hAnsi="Segoe UI" w:cs="Noto Sans Arabic Light"/>
          <w:color w:val="auto"/>
          <w:sz w:val="20"/>
          <w:szCs w:val="20"/>
          <w:lang w:bidi="ar-SY"/>
        </w:rPr>
      </w:pPr>
    </w:p>
    <w:p w14:paraId="0F0E8BB5" w14:textId="77777777" w:rsidR="00B64886" w:rsidRDefault="00B64886">
      <w:pPr>
        <w:rPr>
          <w:rFonts w:ascii="Segoe UI" w:hAnsi="Segoe UI" w:cs="Segoe UI"/>
          <w:color w:val="auto"/>
          <w:sz w:val="24"/>
          <w:szCs w:val="24"/>
          <w:lang w:bidi="ar-SY"/>
        </w:rPr>
      </w:pPr>
    </w:p>
    <w:p w14:paraId="292DED79" w14:textId="77777777" w:rsidR="00B64886" w:rsidRDefault="00B64886">
      <w:pPr>
        <w:rPr>
          <w:rFonts w:ascii="Segoe UI" w:hAnsi="Segoe UI" w:cs="Segoe UI"/>
          <w:color w:val="auto"/>
          <w:sz w:val="24"/>
          <w:szCs w:val="24"/>
          <w:rtl/>
          <w:lang w:bidi="ar-SY"/>
        </w:rPr>
      </w:pPr>
    </w:p>
    <w:p w14:paraId="604F9392" w14:textId="77777777" w:rsidR="00913029" w:rsidRDefault="00913029">
      <w:pPr>
        <w:rPr>
          <w:rFonts w:ascii="Segoe UI" w:hAnsi="Segoe UI" w:cs="Segoe UI"/>
          <w:color w:val="auto"/>
          <w:sz w:val="24"/>
          <w:szCs w:val="24"/>
          <w:lang w:bidi="ar-SY"/>
        </w:rPr>
      </w:pPr>
    </w:p>
    <w:p w14:paraId="73A3A60F" w14:textId="544CBF3D" w:rsidR="004E3F94" w:rsidRPr="00B64886" w:rsidRDefault="00B64886" w:rsidP="00B64886">
      <w:pPr>
        <w:jc w:val="center"/>
        <w:rPr>
          <w:rFonts w:ascii="Segoe UI" w:hAnsi="Segoe UI" w:cs="Noto Sans Arabic Medium"/>
          <w:b/>
          <w:bCs/>
          <w:sz w:val="28"/>
          <w:szCs w:val="28"/>
          <w:lang w:bidi="ar-SY"/>
        </w:rPr>
      </w:pPr>
      <w:r w:rsidRPr="00B64886">
        <w:rPr>
          <w:rFonts w:ascii="Segoe UI" w:hAnsi="Segoe UI" w:cs="Noto Sans Arabic Medium" w:hint="eastAsia"/>
          <w:b/>
          <w:bCs/>
          <w:sz w:val="28"/>
          <w:szCs w:val="28"/>
          <w:rtl/>
          <w:lang w:bidi="ar-SY"/>
        </w:rPr>
        <w:lastRenderedPageBreak/>
        <w:t>العرض</w:t>
      </w:r>
      <w:r w:rsidRPr="00B64886">
        <w:rPr>
          <w:rFonts w:ascii="Segoe UI" w:hAnsi="Segoe UI" w:cs="Noto Sans Arabic Medium"/>
          <w:b/>
          <w:bCs/>
          <w:sz w:val="28"/>
          <w:szCs w:val="28"/>
          <w:rtl/>
          <w:lang w:bidi="ar-SY"/>
        </w:rPr>
        <w:t xml:space="preserve"> </w:t>
      </w:r>
      <w:r w:rsidRPr="00B64886">
        <w:rPr>
          <w:rFonts w:ascii="Segoe UI" w:hAnsi="Segoe UI" w:cs="Noto Sans Arabic Medium" w:hint="eastAsia"/>
          <w:b/>
          <w:bCs/>
          <w:sz w:val="28"/>
          <w:szCs w:val="28"/>
          <w:rtl/>
          <w:lang w:bidi="ar-SY"/>
        </w:rPr>
        <w:t>المالي</w:t>
      </w:r>
    </w:p>
    <w:tbl>
      <w:tblPr>
        <w:tblStyle w:val="a3"/>
        <w:bidiVisual/>
        <w:tblW w:w="469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7"/>
        <w:gridCol w:w="7190"/>
      </w:tblGrid>
      <w:tr w:rsidR="00B64886" w:rsidRPr="00347D49" w14:paraId="6497A44F" w14:textId="77777777" w:rsidTr="00B64886">
        <w:trPr>
          <w:trHeight w:val="621"/>
          <w:jc w:val="center"/>
        </w:trPr>
        <w:tc>
          <w:tcPr>
            <w:tcW w:w="1338" w:type="pct"/>
            <w:shd w:val="clear" w:color="auto" w:fill="auto"/>
            <w:vAlign w:val="top"/>
          </w:tcPr>
          <w:p w14:paraId="01951826" w14:textId="40C07890" w:rsidR="00B64886" w:rsidRPr="00B64886" w:rsidRDefault="00CD7F13" w:rsidP="00CD7F13">
            <w:pPr>
              <w:bidi/>
              <w:spacing w:line="240" w:lineRule="auto"/>
              <w:rPr>
                <w:rFonts w:ascii="Segoe UI" w:hAnsi="Segoe UI" w:cs="Noto Sans Arabic Medium"/>
                <w:color w:val="auto"/>
                <w:sz w:val="22"/>
                <w:rtl/>
                <w:lang w:bidi="ar-SY"/>
              </w:rPr>
            </w:pPr>
            <w:r>
              <w:rPr>
                <w:rFonts w:ascii="Segoe UI" w:hAnsi="Segoe UI" w:cs="Noto Sans Arabic Medium" w:hint="cs"/>
                <w:color w:val="auto"/>
                <w:sz w:val="22"/>
                <w:rtl/>
                <w:lang w:bidi="ar-SY"/>
              </w:rPr>
              <w:t xml:space="preserve">          </w:t>
            </w:r>
            <w:r w:rsidR="00B64886" w:rsidRPr="00B64886">
              <w:rPr>
                <w:rFonts w:ascii="Segoe UI" w:hAnsi="Segoe UI" w:cs="Noto Sans Arabic Medium"/>
                <w:color w:val="auto"/>
                <w:sz w:val="22"/>
                <w:rtl/>
                <w:lang w:bidi="ar-SY"/>
              </w:rPr>
              <w:t>المشروع</w:t>
            </w:r>
          </w:p>
        </w:tc>
        <w:tc>
          <w:tcPr>
            <w:tcW w:w="3662" w:type="pct"/>
            <w:shd w:val="clear" w:color="auto" w:fill="auto"/>
            <w:vAlign w:val="top"/>
          </w:tcPr>
          <w:p>
            <w:r>
              <w:t>{{PROJECT_NAME}}</w:t>
            </w:r>
          </w:p>
        </w:tc>
      </w:tr>
      <w:tr w:rsidR="00B64886" w:rsidRPr="00347D49" w14:paraId="7558D539" w14:textId="77777777" w:rsidTr="00B64886">
        <w:trPr>
          <w:trHeight w:val="586"/>
          <w:jc w:val="center"/>
        </w:trPr>
        <w:tc>
          <w:tcPr>
            <w:tcW w:w="1338" w:type="pct"/>
            <w:shd w:val="clear" w:color="auto" w:fill="auto"/>
            <w:vAlign w:val="top"/>
          </w:tcPr>
          <w:p w14:paraId="2887656F" w14:textId="17CDFB15" w:rsidR="00B64886" w:rsidRPr="00B64886" w:rsidRDefault="00CD7F13" w:rsidP="00CD7F13">
            <w:pPr>
              <w:bidi/>
              <w:spacing w:line="240" w:lineRule="auto"/>
              <w:jc w:val="center"/>
              <w:rPr>
                <w:rFonts w:ascii="Segoe UI" w:hAnsi="Segoe UI" w:cs="Noto Sans Arabic Medium"/>
                <w:color w:val="auto"/>
                <w:sz w:val="22"/>
                <w:rtl/>
                <w:lang w:bidi="ar-SY"/>
              </w:rPr>
            </w:pPr>
            <w:r>
              <w:rPr>
                <w:rFonts w:ascii="Segoe UI" w:hAnsi="Segoe UI" w:cs="Noto Sans Arabic Medium" w:hint="cs"/>
                <w:color w:val="auto"/>
                <w:sz w:val="22"/>
                <w:rtl/>
                <w:lang w:bidi="ar-SY"/>
              </w:rPr>
              <w:t xml:space="preserve">        </w:t>
            </w:r>
            <w:r w:rsidR="00B64886" w:rsidRPr="00B64886">
              <w:rPr>
                <w:rFonts w:ascii="Segoe UI" w:hAnsi="Segoe UI" w:cs="Noto Sans Arabic Medium"/>
                <w:color w:val="auto"/>
                <w:sz w:val="22"/>
                <w:rtl/>
                <w:lang w:bidi="ar-SY"/>
              </w:rPr>
              <w:t>الفريق الأول (الزبون)</w:t>
            </w:r>
          </w:p>
        </w:tc>
        <w:tc>
          <w:tcPr>
            <w:tcW w:w="3662" w:type="pct"/>
            <w:shd w:val="clear" w:color="auto" w:fill="auto"/>
            <w:vAlign w:val="top"/>
          </w:tcPr>
          <w:p>
            <w:r>
              <w:t>{{CLIENT_NAME}}</w:t>
            </w:r>
          </w:p>
        </w:tc>
      </w:tr>
      <w:tr w:rsidR="00B64886" w:rsidRPr="00347D49" w14:paraId="00175CA4" w14:textId="77777777" w:rsidTr="00B64886">
        <w:trPr>
          <w:trHeight w:val="1874"/>
          <w:jc w:val="center"/>
        </w:trPr>
        <w:tc>
          <w:tcPr>
            <w:tcW w:w="1338" w:type="pct"/>
            <w:shd w:val="clear" w:color="auto" w:fill="auto"/>
            <w:vAlign w:val="top"/>
          </w:tcPr>
          <w:p w14:paraId="6BF8EB4F" w14:textId="307DDD16" w:rsidR="00B64886" w:rsidRPr="00B64886" w:rsidRDefault="00B64886" w:rsidP="00B64886">
            <w:pPr>
              <w:bidi/>
              <w:spacing w:line="240" w:lineRule="auto"/>
              <w:jc w:val="right"/>
              <w:rPr>
                <w:rFonts w:ascii="Segoe UI" w:hAnsi="Segoe UI" w:cs="Noto Sans Arabic Medium"/>
                <w:color w:val="auto"/>
                <w:sz w:val="22"/>
                <w:rtl/>
                <w:lang w:bidi="ar-SY"/>
              </w:rPr>
            </w:pPr>
            <w:r w:rsidRPr="00B64886">
              <w:rPr>
                <w:rFonts w:ascii="Segoe UI" w:hAnsi="Segoe UI" w:cs="Noto Sans Arabic Medium"/>
                <w:color w:val="auto"/>
                <w:sz w:val="22"/>
                <w:rtl/>
                <w:lang w:bidi="ar-SY"/>
              </w:rPr>
              <w:t>الفريق الثاني (المقدم)</w:t>
            </w:r>
          </w:p>
        </w:tc>
        <w:tc>
          <w:tcPr>
            <w:tcW w:w="3662" w:type="pct"/>
            <w:shd w:val="clear" w:color="auto" w:fill="auto"/>
            <w:vAlign w:val="top"/>
          </w:tcPr>
          <w:p w14:paraId="16F20DCA" w14:textId="77777777" w:rsidR="00B64886" w:rsidRDefault="00B64886" w:rsidP="00B74B30">
            <w:pPr>
              <w:bidi/>
              <w:spacing w:line="240" w:lineRule="auto"/>
              <w:jc w:val="lowKashida"/>
              <w:rPr>
                <w:rFonts w:ascii="Segoe UI" w:hAnsi="Segoe UI" w:cs="Noto Sans Arabic Light"/>
                <w:color w:val="auto"/>
                <w:sz w:val="22"/>
                <w:rtl/>
              </w:rPr>
            </w:pPr>
            <w:r w:rsidRPr="00B64886">
              <w:rPr>
                <w:rFonts w:ascii="Segoe UI" w:hAnsi="Segoe UI" w:cs="Noto Sans Arabic Light"/>
                <w:color w:val="auto"/>
                <w:sz w:val="22"/>
                <w:rtl/>
                <w:lang w:bidi="ar-SY"/>
              </w:rPr>
              <w:t xml:space="preserve">شركة سامي العطار وشركاه المسجلة بالسجل التجاري رقم </w:t>
            </w:r>
            <w:r w:rsidRPr="00B64886">
              <w:rPr>
                <w:rFonts w:ascii="Roboto" w:hAnsi="Roboto" w:cs="Noto Sans Arabic Light"/>
                <w:color w:val="auto"/>
                <w:sz w:val="22"/>
                <w:lang w:bidi="ar-SY"/>
              </w:rPr>
              <w:t>13982</w:t>
            </w:r>
            <w:r w:rsidRPr="00B64886">
              <w:rPr>
                <w:rFonts w:ascii="Roboto" w:hAnsi="Roboto" w:cs="Noto Sans Arabic Light"/>
                <w:color w:val="auto"/>
                <w:sz w:val="22"/>
                <w:rtl/>
                <w:lang w:bidi="ar-SY"/>
              </w:rPr>
              <w:t xml:space="preserve"> </w:t>
            </w:r>
            <w:r w:rsidRPr="00B64886">
              <w:rPr>
                <w:rFonts w:ascii="Roboto" w:hAnsi="Roboto" w:cs="Arial"/>
                <w:color w:val="auto"/>
                <w:sz w:val="22"/>
                <w:rtl/>
                <w:lang w:bidi="ar-SY"/>
              </w:rPr>
              <w:t>–</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دمشق،</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ممثلة</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بمديرها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العام</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السيد</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فارس</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العطار،</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والمتخذ</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عنواناً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مختاراً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لمقتضيات</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هذا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العقد</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دمشق،</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أبو</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رمانة،</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شارع</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فوزي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الغزي،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بناء</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الرهونجي،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هاتف</w:t>
            </w:r>
            <w:r w:rsidRPr="00B64886">
              <w:rPr>
                <w:rFonts w:ascii="Segoe UI" w:hAnsi="Segoe UI" w:cs="Noto Sans Arabic Light"/>
                <w:color w:val="auto"/>
                <w:sz w:val="22"/>
                <w:rtl/>
                <w:lang w:bidi="ar-SY"/>
              </w:rPr>
              <w:t xml:space="preserve"> </w:t>
            </w:r>
            <w:r w:rsidRPr="00B64886">
              <w:rPr>
                <w:rFonts w:ascii="Roboto" w:hAnsi="Roboto" w:cs="Noto Sans Arabic Light"/>
                <w:color w:val="auto"/>
                <w:sz w:val="22"/>
                <w:lang w:bidi="ar-SY"/>
              </w:rPr>
              <w:t>3040111</w:t>
            </w:r>
            <w:r w:rsidRPr="00B64886">
              <w:rPr>
                <w:rFonts w:ascii="Roboto" w:hAnsi="Roboto" w:cs="Noto Sans Arabic Light"/>
                <w:color w:val="auto"/>
                <w:sz w:val="22"/>
                <w:rtl/>
                <w:lang w:bidi="ar-SY"/>
              </w:rPr>
              <w:t xml:space="preserve"> </w:t>
            </w:r>
            <w:r w:rsidRPr="00B64886">
              <w:rPr>
                <w:rFonts w:ascii="Roboto" w:hAnsi="Roboto" w:cs="Arial"/>
                <w:color w:val="auto"/>
                <w:sz w:val="22"/>
                <w:rtl/>
                <w:lang w:bidi="ar-SY"/>
              </w:rPr>
              <w:t>–</w:t>
            </w:r>
            <w:r w:rsidRPr="00B64886">
              <w:rPr>
                <w:rFonts w:ascii="Roboto" w:hAnsi="Roboto" w:cs="Noto Sans Arabic Light"/>
                <w:color w:val="auto"/>
                <w:sz w:val="22"/>
                <w:rtl/>
                <w:lang w:bidi="ar-SY"/>
              </w:rPr>
              <w:t xml:space="preserve"> </w:t>
            </w:r>
            <w:r w:rsidRPr="00B64886">
              <w:rPr>
                <w:rFonts w:ascii="Roboto" w:hAnsi="Roboto" w:cs="Noto Sans Arabic Light"/>
                <w:color w:val="auto"/>
                <w:sz w:val="22"/>
                <w:lang w:bidi="ar-SY"/>
              </w:rPr>
              <w:t>3040112</w:t>
            </w:r>
            <w:r w:rsidRPr="00B64886">
              <w:rPr>
                <w:rFonts w:ascii="Roboto" w:hAnsi="Roboto" w:cs="Noto Sans Arabic Light"/>
                <w:color w:val="auto"/>
                <w:sz w:val="22"/>
                <w:rtl/>
                <w:lang w:bidi="ar-SY"/>
              </w:rPr>
              <w:t xml:space="preserve"> </w:t>
            </w:r>
            <w:r w:rsidRPr="00B64886">
              <w:rPr>
                <w:rFonts w:ascii="Segoe UI" w:hAnsi="Segoe UI" w:cs="Noto Sans Arabic Light"/>
                <w:color w:val="auto"/>
                <w:sz w:val="22"/>
                <w:rtl/>
                <w:lang w:bidi="ar-SY"/>
              </w:rPr>
              <w:t xml:space="preserve">موبايل </w:t>
            </w:r>
            <w:r w:rsidRPr="00B64886">
              <w:rPr>
                <w:rFonts w:ascii="Roboto" w:hAnsi="Roboto" w:cs="Noto Sans Arabic Light"/>
                <w:color w:val="auto"/>
                <w:sz w:val="22"/>
                <w:lang w:bidi="ar-SY"/>
              </w:rPr>
              <w:t>0958586688</w:t>
            </w:r>
            <w:r w:rsidRPr="00B64886">
              <w:rPr>
                <w:rFonts w:ascii="Segoe UI" w:hAnsi="Segoe UI" w:cs="Noto Sans Arabic Light"/>
                <w:color w:val="auto"/>
                <w:sz w:val="22"/>
                <w:rtl/>
                <w:lang w:bidi="ar-SY"/>
              </w:rPr>
              <w:t xml:space="preserve"> فاكس </w:t>
            </w:r>
            <w:r w:rsidRPr="00B64886">
              <w:rPr>
                <w:rFonts w:ascii="Roboto" w:hAnsi="Roboto" w:cs="Noto Sans Arabic Light"/>
                <w:color w:val="auto"/>
                <w:sz w:val="22"/>
                <w:lang w:bidi="ar-SY"/>
              </w:rPr>
              <w:t>3340107</w:t>
            </w:r>
            <w:r w:rsidRPr="00B64886">
              <w:rPr>
                <w:rFonts w:ascii="Segoe UI" w:hAnsi="Segoe UI" w:cs="Noto Sans Arabic Light"/>
                <w:color w:val="auto"/>
                <w:sz w:val="22"/>
                <w:rtl/>
                <w:lang w:bidi="ar-SY"/>
              </w:rPr>
              <w:t xml:space="preserve"> إيميل </w:t>
            </w:r>
            <w:hyperlink r:id="rId10" w:history="1">
              <w:r w:rsidRPr="00B64886">
                <w:rPr>
                  <w:rStyle w:val="Hyperlink"/>
                  <w:rFonts w:ascii="Roboto" w:hAnsi="Roboto" w:cs="Noto Sans Arabic Light"/>
                  <w:color w:val="auto"/>
                  <w:sz w:val="22"/>
                  <w:lang w:bidi="ar-SY"/>
                </w:rPr>
                <w:t>info@faateng.com</w:t>
              </w:r>
            </w:hyperlink>
            <w:r w:rsidRPr="00B64886">
              <w:rPr>
                <w:rFonts w:ascii="Segoe UI" w:hAnsi="Segoe UI" w:cs="Noto Sans Arabic Light"/>
                <w:color w:val="auto"/>
                <w:sz w:val="22"/>
                <w:rtl/>
              </w:rPr>
              <w:t>.</w:t>
            </w:r>
          </w:p>
          <w:p w14:paraId="47681C6D" w14:textId="1B58DE68" w:rsidR="00B64886" w:rsidRPr="00B64886" w:rsidRDefault="00B64886" w:rsidP="00B64886">
            <w:pPr>
              <w:bidi/>
              <w:spacing w:line="240" w:lineRule="auto"/>
              <w:jc w:val="lowKashida"/>
              <w:rPr>
                <w:rFonts w:ascii="Segoe UI" w:hAnsi="Segoe UI" w:cs="Noto Sans Arabic Light"/>
                <w:color w:val="auto"/>
                <w:sz w:val="22"/>
                <w:lang w:bidi="ar-SY"/>
              </w:rPr>
            </w:pPr>
          </w:p>
        </w:tc>
      </w:tr>
    </w:tbl>
    <w:tbl>
      <w:tblPr>
        <w:tblStyle w:val="a3"/>
        <w:tblpPr w:leftFromText="180" w:rightFromText="180" w:vertAnchor="text" w:horzAnchor="margin" w:tblpY="468"/>
        <w:bidiVisual/>
        <w:tblW w:w="4951" w:type="pct"/>
        <w:tblLook w:val="04A0" w:firstRow="1" w:lastRow="0" w:firstColumn="1" w:lastColumn="0" w:noHBand="0" w:noVBand="1"/>
      </w:tblPr>
      <w:tblGrid>
        <w:gridCol w:w="2144"/>
        <w:gridCol w:w="1416"/>
        <w:gridCol w:w="1704"/>
        <w:gridCol w:w="849"/>
        <w:gridCol w:w="4241"/>
      </w:tblGrid>
      <w:tr w:rsidR="00702924" w:rsidRPr="00347D49" w14:paraId="587316B8" w14:textId="77777777" w:rsidTr="00805312">
        <w:trPr>
          <w:trHeight w:val="988"/>
        </w:trPr>
        <w:tc>
          <w:tcPr>
            <w:tcW w:w="1035" w:type="pct"/>
            <w:shd w:val="clear" w:color="auto" w:fill="262626" w:themeFill="text1" w:themeFillTint="D9"/>
          </w:tcPr>
          <w:p w14:paraId="0D0C2D9A"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اسم المصعد</w:t>
            </w:r>
          </w:p>
        </w:tc>
        <w:tc>
          <w:tcPr>
            <w:tcW w:w="684" w:type="pct"/>
            <w:shd w:val="clear" w:color="auto" w:fill="262626" w:themeFill="text1" w:themeFillTint="D9"/>
          </w:tcPr>
          <w:p w14:paraId="273E2884"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الحمولة</w:t>
            </w:r>
          </w:p>
        </w:tc>
        <w:tc>
          <w:tcPr>
            <w:tcW w:w="823" w:type="pct"/>
            <w:shd w:val="clear" w:color="auto" w:fill="262626" w:themeFill="text1" w:themeFillTint="D9"/>
          </w:tcPr>
          <w:p w14:paraId="16A512F1"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عدد المواقف</w:t>
            </w:r>
          </w:p>
        </w:tc>
        <w:tc>
          <w:tcPr>
            <w:tcW w:w="410" w:type="pct"/>
            <w:shd w:val="clear" w:color="auto" w:fill="262626" w:themeFill="text1" w:themeFillTint="D9"/>
          </w:tcPr>
          <w:p w14:paraId="55D469DC"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العدد</w:t>
            </w:r>
          </w:p>
        </w:tc>
        <w:tc>
          <w:tcPr>
            <w:tcW w:w="2048" w:type="pct"/>
            <w:shd w:val="clear" w:color="auto" w:fill="262626" w:themeFill="text1" w:themeFillTint="D9"/>
          </w:tcPr>
          <w:p w14:paraId="50EE139C" w14:textId="70B912E1"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 xml:space="preserve">السعر الإجمالي </w:t>
            </w:r>
            <w:r w:rsidR="00955069" w:rsidRPr="00B64886">
              <w:rPr>
                <w:rFonts w:ascii="Segoe UI" w:hAnsi="Segoe UI" w:cs="Noto Sans Arabic Light"/>
                <w:b/>
                <w:bCs/>
                <w:color w:val="auto"/>
                <w:sz w:val="20"/>
                <w:szCs w:val="20"/>
                <w:rtl/>
                <w:lang w:bidi="ar-SY"/>
              </w:rPr>
              <w:t xml:space="preserve">متضمن الشحن </w:t>
            </w:r>
            <w:r w:rsidR="00074868" w:rsidRPr="00B64886">
              <w:rPr>
                <w:rFonts w:ascii="Segoe UI" w:hAnsi="Segoe UI" w:cs="Noto Sans Arabic Light"/>
                <w:b/>
                <w:bCs/>
                <w:color w:val="auto"/>
                <w:sz w:val="20"/>
                <w:szCs w:val="20"/>
                <w:rtl/>
                <w:lang w:bidi="ar-SY"/>
              </w:rPr>
              <w:br/>
            </w:r>
            <w:r w:rsidRPr="00B64886">
              <w:rPr>
                <w:rFonts w:ascii="Segoe UI" w:hAnsi="Segoe UI" w:cs="Noto Sans Arabic Light"/>
                <w:b/>
                <w:bCs/>
                <w:color w:val="auto"/>
                <w:sz w:val="20"/>
                <w:szCs w:val="20"/>
                <w:rtl/>
                <w:lang w:bidi="ar-SY"/>
              </w:rPr>
              <w:t>(ليرة سورية)</w:t>
            </w:r>
          </w:p>
        </w:tc>
      </w:tr>
      <w:tr w:rsidR="00702924" w:rsidRPr="00347D49" w14:paraId="6BAEA7CB" w14:textId="77777777" w:rsidTr="00805312">
        <w:trPr>
          <w:trHeight w:val="416"/>
        </w:trPr>
        <w:tc>
          <w:tcPr>
            <w:tcW w:w="1035" w:type="pct"/>
          </w:tcPr>
          <w:p>
            <w:r>
              <w:t>{{ITEMS_ROW}}{{items.name}}</w:t>
            </w:r>
          </w:p>
        </w:tc>
        <w:tc>
          <w:tcPr>
            <w:tcW w:w="684" w:type="pct"/>
          </w:tcPr>
          <w:p>
            <w:r>
              <w:t>{{items.capacity}}</w:t>
            </w:r>
          </w:p>
        </w:tc>
        <w:tc>
          <w:tcPr>
            <w:tcW w:w="823" w:type="pct"/>
            <w:shd w:val="clear" w:color="auto" w:fill="auto"/>
          </w:tcPr>
          <w:p>
            <w:r>
              <w:t>{{items.stops}}</w:t>
            </w:r>
          </w:p>
        </w:tc>
        <w:tc>
          <w:tcPr>
            <w:tcW w:w="410" w:type="pct"/>
            <w:shd w:val="clear" w:color="auto" w:fill="auto"/>
          </w:tcPr>
          <w:p>
            <w:r>
              <w:t>{{items.qty}}</w:t>
            </w:r>
          </w:p>
        </w:tc>
        <w:tc>
          <w:tcPr>
            <w:tcW w:w="2048" w:type="pct"/>
            <w:shd w:val="clear" w:color="auto" w:fill="auto"/>
          </w:tcPr>
          <w:p>
            <w:r>
              <w:t>{{items.price}}</w:t>
            </w:r>
          </w:p>
        </w:tc>
      </w:tr>
      <w:tr w:rsidR="00702924" w:rsidRPr="00347D49" w14:paraId="63F78D99" w14:textId="77777777" w:rsidTr="00805312">
        <w:trPr>
          <w:trHeight w:val="416"/>
        </w:trPr>
        <w:tc>
          <w:tcPr>
            <w:tcW w:w="2542" w:type="pct"/>
            <w:gridSpan w:val="3"/>
          </w:tcPr>
          <w:p w14:paraId="2668153A" w14:textId="77777777" w:rsidR="00702924" w:rsidRPr="00CD7F13" w:rsidRDefault="00702924" w:rsidP="00CD7F13">
            <w:pPr>
              <w:bidi/>
              <w:spacing w:line="240" w:lineRule="auto"/>
              <w:jc w:val="center"/>
              <w:rPr>
                <w:rFonts w:ascii="Segoe UI" w:hAnsi="Segoe UI" w:cs="Noto Sans Arabic Light"/>
                <w:b/>
                <w:bCs/>
                <w:color w:val="auto"/>
                <w:szCs w:val="18"/>
                <w:lang w:bidi="ar-IQ"/>
              </w:rPr>
            </w:pPr>
            <w:r w:rsidRPr="00CD7F13">
              <w:rPr>
                <w:rFonts w:ascii="Segoe UI" w:hAnsi="Segoe UI" w:cs="Noto Sans Arabic Light"/>
                <w:color w:val="auto"/>
                <w:szCs w:val="18"/>
                <w:rtl/>
                <w:lang w:bidi="ar-IQ"/>
              </w:rPr>
              <w:t>الإجمالي</w:t>
            </w:r>
          </w:p>
        </w:tc>
        <w:tc>
          <w:tcPr>
            <w:tcW w:w="410" w:type="pct"/>
            <w:shd w:val="clear" w:color="auto" w:fill="auto"/>
          </w:tcPr>
          <w:p>
            <w:r>
              <w:t>{{TOTAL_QTY}}</w:t>
            </w:r>
          </w:p>
        </w:tc>
        <w:tc>
          <w:tcPr>
            <w:tcW w:w="2048" w:type="pct"/>
            <w:shd w:val="clear" w:color="auto" w:fill="auto"/>
          </w:tcPr>
          <w:p>
            <w:r>
              <w:t>{{TOTAL_PRICE}}</w:t>
            </w:r>
          </w:p>
        </w:tc>
      </w:tr>
      <w:tr w:rsidR="00702924" w:rsidRPr="00347D49" w14:paraId="3E756EDC" w14:textId="77777777" w:rsidTr="00805312">
        <w:trPr>
          <w:trHeight w:val="512"/>
        </w:trPr>
        <w:tc>
          <w:tcPr>
            <w:tcW w:w="5000" w:type="pct"/>
            <w:gridSpan w:val="5"/>
            <w:shd w:val="clear" w:color="auto" w:fill="262626" w:themeFill="text1" w:themeFillTint="D9"/>
          </w:tcPr>
          <w:p>
            <w:r>
              <w:t>الإجمالي: {{TOTAL_PRICE_WORDS}} ليرة سورية فقط لا غير</w:t>
            </w:r>
          </w:p>
        </w:tc>
      </w:tr>
    </w:tbl>
    <w:p w14:paraId="3C1B76E3" w14:textId="5FD23F33" w:rsidR="00264CC7" w:rsidRPr="00B64886" w:rsidRDefault="00702924" w:rsidP="00B64886">
      <w:pPr>
        <w:bidi/>
        <w:spacing w:line="240" w:lineRule="auto"/>
        <w:rPr>
          <w:rFonts w:ascii="Segoe UI" w:hAnsi="Segoe UI" w:cs="Noto Sans Arabic Light"/>
          <w:sz w:val="24"/>
          <w:szCs w:val="24"/>
          <w:u w:val="single"/>
        </w:rPr>
      </w:pPr>
      <w:r w:rsidRPr="00B64886">
        <w:rPr>
          <w:rFonts w:ascii="Segoe UI" w:eastAsia="Times New Roman" w:hAnsi="Segoe UI" w:cs="Noto Sans Arabic Light"/>
          <w:b/>
          <w:bCs/>
          <w:color w:val="000000"/>
          <w:sz w:val="24"/>
          <w:szCs w:val="24"/>
          <w:u w:val="single"/>
          <w:rtl/>
          <w:lang w:val="en-CA" w:eastAsia="zh-CN" w:bidi="ar-SY"/>
        </w:rPr>
        <w:t xml:space="preserve">مـدّة العـرض: {{VALIDITY_DAYS}} أيام من تاريخ إصدار العرض </w:t>
      </w:r>
      <w:r w:rsidR="00D83BD5" w:rsidRPr="00B64886">
        <w:rPr>
          <w:rFonts w:ascii="Segoe UI" w:eastAsia="Times New Roman" w:hAnsi="Segoe UI" w:cs="Noto Sans Arabic Light"/>
          <w:b/>
          <w:bCs/>
          <w:color w:val="000000"/>
          <w:sz w:val="24"/>
          <w:szCs w:val="24"/>
          <w:u w:val="single"/>
          <w:rtl/>
          <w:lang w:val="en-CA" w:eastAsia="zh-CN" w:bidi="ar-SY"/>
        </w:rPr>
      </w:r>
      <w:r w:rsidRPr="00B64886">
        <w:rPr>
          <w:rFonts w:ascii="Segoe UI" w:eastAsia="Times New Roman" w:hAnsi="Segoe UI" w:cs="Noto Sans Arabic Light"/>
          <w:b/>
          <w:bCs/>
          <w:color w:val="000000"/>
          <w:sz w:val="24"/>
          <w:szCs w:val="24"/>
          <w:u w:val="single"/>
          <w:rtl/>
          <w:lang w:val="en-CA" w:eastAsia="zh-CN" w:bidi="ar-SY"/>
        </w:rPr>
      </w:r>
      <w:r w:rsidR="00D83BD5" w:rsidRPr="00B64886">
        <w:rPr>
          <w:rFonts w:ascii="Segoe UI" w:eastAsia="Times New Roman" w:hAnsi="Segoe UI" w:cs="Noto Sans Arabic Light"/>
          <w:b/>
          <w:bCs/>
          <w:color w:val="000000"/>
          <w:sz w:val="24"/>
          <w:szCs w:val="24"/>
          <w:u w:val="single"/>
          <w:rtl/>
          <w:lang w:val="en-CA" w:eastAsia="zh-CN" w:bidi="ar-SY"/>
        </w:rPr>
      </w:r>
      <w:r w:rsidR="00A66826" w:rsidRPr="00B64886">
        <w:rPr>
          <w:rFonts w:ascii="Segoe UI" w:eastAsia="Times New Roman" w:hAnsi="Segoe UI" w:cs="Noto Sans Arabic Light" w:hint="cs"/>
          <w:b/>
          <w:bCs/>
          <w:color w:val="000000"/>
          <w:sz w:val="24"/>
          <w:szCs w:val="24"/>
          <w:u w:val="single"/>
          <w:rtl/>
          <w:lang w:val="en-CA" w:eastAsia="zh-CN" w:bidi="ar-SY"/>
        </w:rPr>
      </w:r>
      <w:r w:rsidR="00A66826" w:rsidRPr="00B64886">
        <w:rPr>
          <w:rFonts w:ascii="Segoe UI" w:hAnsi="Segoe UI" w:cs="Noto Sans Arabic Light" w:hint="cs"/>
          <w:color w:val="auto"/>
          <w:sz w:val="24"/>
          <w:szCs w:val="24"/>
          <w:u w:val="single"/>
          <w:rtl/>
          <w:lang w:bidi="ar-SY"/>
        </w:rPr>
      </w:r>
      <w:r w:rsidR="00D83BD5" w:rsidRPr="00B64886">
        <w:rPr>
          <w:rFonts w:ascii="Segoe UI" w:hAnsi="Segoe UI" w:cs="Noto Sans Arabic Light"/>
          <w:color w:val="auto"/>
          <w:sz w:val="24"/>
          <w:szCs w:val="24"/>
          <w:u w:val="single"/>
          <w:rtl/>
          <w:lang w:bidi="ar-SY"/>
        </w:rPr>
      </w:r>
      <w:r w:rsidR="00EB2FF4" w:rsidRPr="00B64886">
        <w:rPr>
          <w:rFonts w:ascii="Segoe UI" w:hAnsi="Segoe UI" w:cs="Noto Sans Arabic Light" w:hint="cs"/>
          <w:color w:val="auto"/>
          <w:sz w:val="24"/>
          <w:szCs w:val="24"/>
          <w:u w:val="single"/>
          <w:rtl/>
          <w:lang w:bidi="ar-SY"/>
        </w:rPr>
      </w:r>
      <w:r w:rsidR="0020507A" w:rsidRPr="00B64886">
        <w:rPr>
          <w:rFonts w:ascii="Segoe UI" w:hAnsi="Segoe UI" w:cs="Noto Sans Arabic Light"/>
          <w:color w:val="auto"/>
          <w:sz w:val="24"/>
          <w:szCs w:val="24"/>
          <w:u w:val="single"/>
          <w:rtl/>
          <w:lang w:bidi="ar-SY"/>
        </w:rPr>
      </w:r>
      <w:r w:rsidR="0020507A" w:rsidRPr="00B64886">
        <w:rPr>
          <w:rFonts w:ascii="Segoe UI" w:hAnsi="Segoe UI" w:cs="Noto Sans Arabic Light"/>
          <w:color w:val="auto"/>
          <w:sz w:val="24"/>
          <w:szCs w:val="24"/>
          <w:u w:val="single"/>
          <w:rtl/>
          <w:lang w:bidi="ar-JO"/>
        </w:rPr>
      </w:r>
    </w:p>
    <w:tbl>
      <w:tblPr>
        <w:tblW w:w="104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159"/>
        <w:gridCol w:w="1984"/>
        <w:gridCol w:w="2508"/>
      </w:tblGrid>
      <w:tr w:rsidR="00497C97" w:rsidRPr="00B64886" w14:paraId="7B063A49" w14:textId="77777777" w:rsidTr="00805312">
        <w:trPr>
          <w:trHeight w:val="720"/>
        </w:trPr>
        <w:tc>
          <w:tcPr>
            <w:tcW w:w="10456" w:type="dxa"/>
            <w:gridSpan w:val="4"/>
            <w:shd w:val="clear" w:color="auto" w:fill="262626" w:themeFill="text1" w:themeFillTint="D9"/>
            <w:vAlign w:val="center"/>
          </w:tcPr>
          <w:p w14:paraId="2EA49573" w14:textId="5B27C8A5" w:rsidR="00497C97" w:rsidRPr="00B64886" w:rsidRDefault="00497C97" w:rsidP="00497C97">
            <w:pPr>
              <w:bidi/>
              <w:spacing w:after="0" w:line="276" w:lineRule="auto"/>
              <w:jc w:val="center"/>
              <w:rPr>
                <w:rFonts w:ascii="Segoe UI" w:hAnsi="Segoe UI" w:cs="Noto Sans Arabic Light"/>
                <w:b/>
                <w:bCs/>
                <w:color w:val="FFFFFF" w:themeColor="background1"/>
                <w:sz w:val="20"/>
                <w:szCs w:val="20"/>
                <w:rtl/>
                <w:lang w:bidi="ar-SY"/>
              </w:rPr>
            </w:pPr>
            <w:r w:rsidRPr="00B64886">
              <w:rPr>
                <w:rFonts w:ascii="Segoe UI" w:hAnsi="Segoe UI" w:cs="Noto Sans Arabic Light"/>
                <w:b/>
                <w:bCs/>
                <w:color w:val="FFFFFF" w:themeColor="background1"/>
                <w:sz w:val="20"/>
                <w:szCs w:val="20"/>
                <w:rtl/>
                <w:lang w:bidi="ar-SY"/>
              </w:rPr>
              <w:t>طريقة الدفـع</w:t>
            </w:r>
          </w:p>
        </w:tc>
      </w:tr>
      <w:tr w:rsidR="007564EB" w:rsidRPr="00B64886" w14:paraId="62CB2C03" w14:textId="77777777" w:rsidTr="00805312">
        <w:trPr>
          <w:trHeight w:val="511"/>
        </w:trPr>
        <w:tc>
          <w:tcPr>
            <w:tcW w:w="1805" w:type="dxa"/>
            <w:shd w:val="clear" w:color="auto" w:fill="F2F2F2" w:themeFill="background1" w:themeFillShade="F2"/>
          </w:tcPr>
          <w:p w14:paraId="060CF78D" w14:textId="6F8E4944"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Y"/>
              </w:rPr>
            </w:pPr>
            <w:r w:rsidRPr="00B64886">
              <w:rPr>
                <w:rFonts w:ascii="Segoe UI" w:eastAsia="Times New Roman" w:hAnsi="Segoe UI" w:cs="Noto Sans Arabic Medium"/>
                <w:color w:val="000000"/>
                <w:sz w:val="22"/>
                <w:rtl/>
                <w:lang w:val="en-CA" w:eastAsia="zh-CN" w:bidi="ar-SY"/>
              </w:rPr>
              <w:t xml:space="preserve">قيمة الدفعة </w:t>
            </w:r>
            <w:r w:rsidRPr="00B64886">
              <w:rPr>
                <w:rFonts w:ascii="Segoe UI" w:eastAsia="Times New Roman" w:hAnsi="Segoe UI" w:cs="Noto Sans Arabic Medium"/>
                <w:color w:val="000000"/>
                <w:sz w:val="22"/>
                <w:rtl/>
                <w:lang w:val="en-CA" w:eastAsia="zh-CN" w:bidi="ar-SY"/>
              </w:rPr>
              <w:br/>
              <w:t>(ل.س)</w:t>
            </w:r>
          </w:p>
        </w:tc>
        <w:tc>
          <w:tcPr>
            <w:tcW w:w="4159" w:type="dxa"/>
            <w:shd w:val="clear" w:color="auto" w:fill="F2F2F2" w:themeFill="background1" w:themeFillShade="F2"/>
            <w:vAlign w:val="center"/>
            <w:hideMark/>
          </w:tcPr>
          <w:p w14:paraId="6C6462FB" w14:textId="67DC35E8" w:rsidR="007564EB" w:rsidRPr="00B64886" w:rsidRDefault="007564EB" w:rsidP="00074FA7">
            <w:pPr>
              <w:bidi/>
              <w:spacing w:after="0" w:line="240" w:lineRule="auto"/>
              <w:jc w:val="center"/>
              <w:rPr>
                <w:rFonts w:ascii="Segoe UI" w:eastAsia="Times New Roman" w:hAnsi="Segoe UI" w:cs="Noto Sans Arabic Medium"/>
                <w:color w:val="000000"/>
                <w:sz w:val="22"/>
                <w:lang w:val="en-CA" w:eastAsia="zh-CN" w:bidi="ar-SA"/>
              </w:rPr>
            </w:pPr>
            <w:r w:rsidRPr="00B64886">
              <w:rPr>
                <w:rFonts w:ascii="Segoe UI" w:eastAsia="Times New Roman" w:hAnsi="Segoe UI" w:cs="Noto Sans Arabic Medium"/>
                <w:color w:val="000000"/>
                <w:sz w:val="22"/>
                <w:rtl/>
                <w:lang w:val="en-CA" w:eastAsia="zh-CN" w:bidi="ar-SY"/>
              </w:rPr>
              <w:t>توقيت الدفعة</w:t>
            </w:r>
          </w:p>
        </w:tc>
        <w:tc>
          <w:tcPr>
            <w:tcW w:w="1984" w:type="dxa"/>
            <w:shd w:val="clear" w:color="auto" w:fill="F2F2F2" w:themeFill="background1" w:themeFillShade="F2"/>
            <w:vAlign w:val="center"/>
            <w:hideMark/>
          </w:tcPr>
          <w:p w14:paraId="62362E05" w14:textId="77777777"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Y"/>
              </w:rPr>
            </w:pPr>
            <w:r w:rsidRPr="00B64886">
              <w:rPr>
                <w:rFonts w:ascii="Segoe UI" w:eastAsia="Times New Roman" w:hAnsi="Segoe UI" w:cs="Noto Sans Arabic Medium"/>
                <w:color w:val="000000"/>
                <w:sz w:val="22"/>
                <w:rtl/>
                <w:lang w:val="en-CA" w:eastAsia="zh-CN" w:bidi="ar-SY"/>
              </w:rPr>
              <w:t>نسبة الدفعة</w:t>
            </w:r>
          </w:p>
        </w:tc>
        <w:tc>
          <w:tcPr>
            <w:tcW w:w="2508" w:type="dxa"/>
            <w:shd w:val="clear" w:color="auto" w:fill="F2F2F2" w:themeFill="background1" w:themeFillShade="F2"/>
            <w:vAlign w:val="center"/>
          </w:tcPr>
          <w:p w14:paraId="539052F4" w14:textId="2804DFCB"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A"/>
              </w:rPr>
            </w:pPr>
            <w:r w:rsidRPr="00B64886">
              <w:rPr>
                <w:rFonts w:ascii="Segoe UI" w:eastAsia="Times New Roman" w:hAnsi="Segoe UI" w:cs="Noto Sans Arabic Medium"/>
                <w:color w:val="000000"/>
                <w:sz w:val="22"/>
                <w:rtl/>
                <w:lang w:val="en-CA" w:eastAsia="zh-CN" w:bidi="ar-SY"/>
              </w:rPr>
              <w:t>ترتيب الدفعة</w:t>
            </w:r>
          </w:p>
        </w:tc>
      </w:tr>
      <w:tr w:rsidR="007564EB" w:rsidRPr="00B64886" w14:paraId="7238936B" w14:textId="77777777" w:rsidTr="00805312">
        <w:trPr>
          <w:trHeight w:val="581"/>
        </w:trPr>
        <w:tc>
          <w:tcPr>
            <w:tcW w:w="1805" w:type="dxa"/>
            <w:shd w:val="clear" w:color="auto" w:fill="auto"/>
            <w:vAlign w:val="center"/>
          </w:tcPr>
          <w:p>
            <w:r>
              <w:t>{{PAYMENT_1_AMOUNT}}</w:t>
            </w:r>
          </w:p>
        </w:tc>
        <w:tc>
          <w:tcPr>
            <w:tcW w:w="4159" w:type="dxa"/>
            <w:shd w:val="clear" w:color="auto" w:fill="auto"/>
            <w:vAlign w:val="center"/>
            <w:hideMark/>
          </w:tcPr>
          <w:p w14:paraId="276452F9" w14:textId="3A818FC6" w:rsidR="007564EB" w:rsidRPr="00805312" w:rsidRDefault="007564EB" w:rsidP="00074FA7">
            <w:pPr>
              <w:bidi/>
              <w:spacing w:after="0" w:line="240" w:lineRule="auto"/>
              <w:jc w:val="center"/>
              <w:rPr>
                <w:rFonts w:ascii="Segoe UI" w:eastAsia="Times New Roman" w:hAnsi="Segoe UI" w:cs="Noto Sans Arabic Light"/>
                <w:color w:val="auto"/>
                <w:sz w:val="22"/>
                <w:rtl/>
                <w:lang w:val="en-CA" w:eastAsia="zh-CN" w:bidi="ar-SA"/>
              </w:rPr>
            </w:pPr>
            <w:r w:rsidRPr="00805312">
              <w:rPr>
                <w:rFonts w:ascii="Segoe UI" w:eastAsia="Times New Roman" w:hAnsi="Segoe UI" w:cs="Noto Sans Arabic Light"/>
                <w:color w:val="auto"/>
                <w:sz w:val="22"/>
                <w:rtl/>
                <w:lang w:val="en-CA" w:eastAsia="zh-CN" w:bidi="ar-SA"/>
              </w:rPr>
              <w:t>عند توقيع العقد والمخططات.</w:t>
            </w:r>
          </w:p>
        </w:tc>
        <w:tc>
          <w:tcPr>
            <w:tcW w:w="1984" w:type="dxa"/>
            <w:shd w:val="clear" w:color="auto" w:fill="auto"/>
            <w:vAlign w:val="center"/>
            <w:hideMark/>
          </w:tcPr>
          <w:p w14:paraId="4ECFD2CD" w14:textId="6656F4F1" w:rsidR="007564EB" w:rsidRPr="00805312" w:rsidRDefault="00BE650F" w:rsidP="00074FA7">
            <w:pPr>
              <w:bidi/>
              <w:spacing w:after="0" w:line="240" w:lineRule="auto"/>
              <w:jc w:val="center"/>
              <w:rPr>
                <w:rFonts w:ascii="Segoe UI" w:eastAsia="Times New Roman" w:hAnsi="Segoe UI" w:cs="Noto Sans Arabic Light"/>
                <w:color w:val="auto"/>
                <w:sz w:val="22"/>
                <w:lang w:eastAsia="zh-CN" w:bidi="ar-SA"/>
              </w:rPr>
            </w:pPr>
            <w:r>
              <w:rPr>
                <w:rFonts w:ascii="Segoe UI" w:eastAsia="Times New Roman" w:hAnsi="Segoe UI" w:cs="Noto Sans Arabic Light" w:hint="cs"/>
                <w:color w:val="auto"/>
                <w:sz w:val="22"/>
                <w:rtl/>
                <w:lang w:eastAsia="zh-CN" w:bidi="ar-SA"/>
              </w:rPr>
              <w:t>{{PAYMENT_1_PCT}}</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15D6F318" w14:textId="46C40B63" w:rsidR="007564EB" w:rsidRPr="00805312" w:rsidRDefault="007564EB" w:rsidP="007564EB">
            <w:pPr>
              <w:bidi/>
              <w:spacing w:after="0" w:line="240" w:lineRule="auto"/>
              <w:jc w:val="center"/>
              <w:rPr>
                <w:rFonts w:ascii="Segoe UI" w:eastAsia="Times New Roman" w:hAnsi="Segoe UI" w:cs="Noto Sans Arabic Light"/>
                <w:color w:val="000000"/>
                <w:sz w:val="22"/>
                <w:rtl/>
                <w:lang w:val="en-CA" w:eastAsia="zh-CN" w:bidi="ar-SY"/>
              </w:rPr>
            </w:pPr>
            <w:r w:rsidRPr="00805312">
              <w:rPr>
                <w:rFonts w:ascii="Segoe UI" w:eastAsia="Times New Roman" w:hAnsi="Segoe UI" w:cs="Noto Sans Arabic Light"/>
                <w:color w:val="000000"/>
                <w:sz w:val="22"/>
                <w:rtl/>
                <w:lang w:val="en-CA" w:eastAsia="zh-CN" w:bidi="ar-SY"/>
              </w:rPr>
              <w:t>الأولى</w:t>
            </w:r>
          </w:p>
        </w:tc>
      </w:tr>
      <w:tr w:rsidR="007564EB" w:rsidRPr="00B64886" w14:paraId="46C53B53" w14:textId="77777777" w:rsidTr="00805312">
        <w:trPr>
          <w:trHeight w:val="581"/>
        </w:trPr>
        <w:tc>
          <w:tcPr>
            <w:tcW w:w="1805" w:type="dxa"/>
            <w:shd w:val="clear" w:color="auto" w:fill="auto"/>
            <w:vAlign w:val="center"/>
          </w:tcPr>
          <w:p>
            <w:r>
              <w:t>{{PAYMENT_2_AMOUNT}}</w:t>
            </w:r>
          </w:p>
        </w:tc>
        <w:tc>
          <w:tcPr>
            <w:tcW w:w="4159" w:type="dxa"/>
            <w:shd w:val="clear" w:color="auto" w:fill="auto"/>
            <w:vAlign w:val="center"/>
            <w:hideMark/>
          </w:tcPr>
          <w:p w14:paraId="3096751C" w14:textId="6DA1CA4A" w:rsidR="007564EB" w:rsidRPr="00805312" w:rsidRDefault="007564EB" w:rsidP="00B41271">
            <w:pPr>
              <w:bidi/>
              <w:spacing w:after="0" w:line="240" w:lineRule="auto"/>
              <w:jc w:val="center"/>
              <w:rPr>
                <w:rFonts w:ascii="Segoe UI" w:eastAsia="Times New Roman" w:hAnsi="Segoe UI" w:cs="Noto Sans Arabic Light"/>
                <w:color w:val="auto"/>
                <w:sz w:val="22"/>
                <w:rtl/>
                <w:lang w:val="en-CA" w:eastAsia="zh-CN" w:bidi="ar-SA"/>
              </w:rPr>
            </w:pPr>
            <w:r w:rsidRPr="00805312">
              <w:rPr>
                <w:rFonts w:ascii="Segoe UI" w:hAnsi="Segoe UI" w:cs="Noto Sans Arabic Light"/>
                <w:color w:val="auto"/>
                <w:sz w:val="22"/>
                <w:rtl/>
                <w:lang w:bidi="ar-SY"/>
              </w:rPr>
              <w:t>عند</w:t>
            </w:r>
            <w:r w:rsidRPr="00805312">
              <w:rPr>
                <w:rFonts w:ascii="Segoe UI" w:hAnsi="Segoe UI" w:cs="Noto Sans Arabic Light"/>
                <w:color w:val="auto"/>
                <w:sz w:val="22"/>
                <w:rtl/>
              </w:rPr>
              <w:t xml:space="preserve"> </w:t>
            </w:r>
            <w:r w:rsidRPr="00805312">
              <w:rPr>
                <w:rFonts w:ascii="Segoe UI" w:hAnsi="Segoe UI" w:cs="Noto Sans Arabic Light"/>
                <w:color w:val="auto"/>
                <w:sz w:val="22"/>
                <w:rtl/>
                <w:lang w:bidi="ar-SY"/>
              </w:rPr>
              <w:t>وصول البضاعة إلى الموقع.</w:t>
            </w:r>
          </w:p>
        </w:tc>
        <w:tc>
          <w:tcPr>
            <w:tcW w:w="1984" w:type="dxa"/>
            <w:shd w:val="clear" w:color="auto" w:fill="auto"/>
            <w:vAlign w:val="center"/>
            <w:hideMark/>
          </w:tcPr>
          <w:p w14:paraId="1717702B" w14:textId="407263CC" w:rsidR="007564EB" w:rsidRPr="00805312" w:rsidRDefault="00BE650F" w:rsidP="00B41271">
            <w:pPr>
              <w:bidi/>
              <w:spacing w:after="0" w:line="240" w:lineRule="auto"/>
              <w:jc w:val="center"/>
              <w:rPr>
                <w:rFonts w:ascii="Segoe UI" w:eastAsia="Times New Roman" w:hAnsi="Segoe UI" w:cs="Noto Sans Arabic Light"/>
                <w:color w:val="auto"/>
                <w:sz w:val="22"/>
                <w:rtl/>
                <w:lang w:val="en-CA" w:eastAsia="zh-CN" w:bidi="ar-SA"/>
              </w:rPr>
            </w:pPr>
            <w:r>
              <w:rPr>
                <w:rFonts w:ascii="Segoe UI" w:eastAsia="Times New Roman" w:hAnsi="Segoe UI" w:cs="Noto Sans Arabic Light" w:hint="cs"/>
                <w:color w:val="auto"/>
                <w:sz w:val="22"/>
                <w:rtl/>
                <w:lang w:eastAsia="zh-CN" w:bidi="ar-SA"/>
              </w:rPr>
              <w:t>{{PAYMENT_2_PCT}}</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7936CF8D" w14:textId="67C8E8B8" w:rsidR="007564EB" w:rsidRPr="00805312" w:rsidRDefault="00BE650F" w:rsidP="007564EB">
            <w:pPr>
              <w:bidi/>
              <w:spacing w:after="0" w:line="240" w:lineRule="auto"/>
              <w:jc w:val="center"/>
              <w:rPr>
                <w:rFonts w:ascii="Segoe UI" w:eastAsia="Times New Roman" w:hAnsi="Segoe UI" w:cs="Noto Sans Arabic Light"/>
                <w:color w:val="000000"/>
                <w:sz w:val="22"/>
                <w:rtl/>
                <w:lang w:val="en-CA" w:eastAsia="zh-CN" w:bidi="ar-SY"/>
              </w:rPr>
            </w:pPr>
            <w:r>
              <w:rPr>
                <w:rFonts w:ascii="Segoe UI" w:eastAsia="Times New Roman" w:hAnsi="Segoe UI" w:cs="Noto Sans Arabic Light" w:hint="cs"/>
                <w:color w:val="000000"/>
                <w:sz w:val="22"/>
                <w:rtl/>
                <w:lang w:val="en-CA" w:eastAsia="zh-CN" w:bidi="ar-SY"/>
              </w:rPr>
              <w:t>الثانية</w:t>
            </w:r>
          </w:p>
        </w:tc>
      </w:tr>
      <w:tr w:rsidR="007564EB" w:rsidRPr="00B64886" w14:paraId="243A49DB" w14:textId="77777777" w:rsidTr="00805312">
        <w:trPr>
          <w:trHeight w:val="680"/>
        </w:trPr>
        <w:tc>
          <w:tcPr>
            <w:tcW w:w="1805" w:type="dxa"/>
            <w:shd w:val="clear" w:color="auto" w:fill="auto"/>
            <w:vAlign w:val="center"/>
          </w:tcPr>
          <w:p>
            <w:r>
              <w:t>{{PAYMENT_3_AMOUNT}}</w:t>
            </w:r>
          </w:p>
        </w:tc>
        <w:tc>
          <w:tcPr>
            <w:tcW w:w="4159" w:type="dxa"/>
            <w:shd w:val="clear" w:color="auto" w:fill="auto"/>
            <w:vAlign w:val="center"/>
          </w:tcPr>
          <w:p w14:paraId="30C59AAB" w14:textId="7D9D06B0" w:rsidR="007564EB" w:rsidRPr="00805312" w:rsidRDefault="007564EB" w:rsidP="00B41271">
            <w:pPr>
              <w:bidi/>
              <w:spacing w:after="0" w:line="240" w:lineRule="auto"/>
              <w:jc w:val="center"/>
              <w:rPr>
                <w:rFonts w:ascii="Segoe UI" w:hAnsi="Segoe UI" w:cs="Noto Sans Arabic Light"/>
                <w:color w:val="auto"/>
                <w:sz w:val="22"/>
                <w:rtl/>
                <w:lang w:bidi="ar-SY"/>
              </w:rPr>
            </w:pPr>
            <w:r w:rsidRPr="00805312">
              <w:rPr>
                <w:rFonts w:ascii="Segoe UI" w:hAnsi="Segoe UI" w:cs="Noto Sans Arabic Light"/>
                <w:color w:val="auto"/>
                <w:sz w:val="22"/>
                <w:rtl/>
                <w:lang w:bidi="ar-SY"/>
              </w:rPr>
              <w:t>عند الانتهاء من التركيب والاختبارات الأولية.</w:t>
            </w:r>
          </w:p>
        </w:tc>
        <w:tc>
          <w:tcPr>
            <w:tcW w:w="1984" w:type="dxa"/>
            <w:shd w:val="clear" w:color="auto" w:fill="auto"/>
            <w:vAlign w:val="center"/>
          </w:tcPr>
          <w:p w14:paraId="27CB56D5" w14:textId="572725C8" w:rsidR="007564EB" w:rsidRPr="00805312" w:rsidRDefault="00BE650F" w:rsidP="00B41271">
            <w:pPr>
              <w:bidi/>
              <w:spacing w:after="0" w:line="240" w:lineRule="auto"/>
              <w:jc w:val="center"/>
              <w:rPr>
                <w:rFonts w:ascii="Segoe UI" w:eastAsia="Times New Roman" w:hAnsi="Segoe UI" w:cs="Noto Sans Arabic Light"/>
                <w:color w:val="auto"/>
                <w:sz w:val="22"/>
                <w:rtl/>
                <w:lang w:eastAsia="zh-CN" w:bidi="ar-SY"/>
              </w:rPr>
            </w:pPr>
            <w:r>
              <w:rPr>
                <w:rFonts w:ascii="Segoe UI" w:eastAsia="Times New Roman" w:hAnsi="Segoe UI" w:cs="Noto Sans Arabic Light" w:hint="cs"/>
                <w:color w:val="auto"/>
                <w:sz w:val="22"/>
                <w:rtl/>
                <w:lang w:eastAsia="zh-CN" w:bidi="ar-SA"/>
              </w:rPr>
              <w:t>{{PAYMENT_3_PCT}}</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3ECEF282" w14:textId="163C056F" w:rsidR="007564EB" w:rsidRPr="00805312" w:rsidRDefault="00BE650F" w:rsidP="007564EB">
            <w:pPr>
              <w:bidi/>
              <w:spacing w:after="0" w:line="240" w:lineRule="auto"/>
              <w:jc w:val="center"/>
              <w:rPr>
                <w:rFonts w:ascii="Segoe UI" w:eastAsia="Times New Roman" w:hAnsi="Segoe UI" w:cs="Noto Sans Arabic Light"/>
                <w:color w:val="000000"/>
                <w:sz w:val="22"/>
                <w:rtl/>
                <w:lang w:val="en-CA" w:eastAsia="zh-CN" w:bidi="ar-SY"/>
              </w:rPr>
            </w:pPr>
            <w:r>
              <w:rPr>
                <w:rFonts w:ascii="Segoe UI" w:eastAsia="Times New Roman" w:hAnsi="Segoe UI" w:cs="Noto Sans Arabic Light" w:hint="cs"/>
                <w:color w:val="000000"/>
                <w:sz w:val="22"/>
                <w:rtl/>
                <w:lang w:val="en-CA" w:eastAsia="zh-CN" w:bidi="ar-SY"/>
              </w:rPr>
              <w:t>الثالثة</w:t>
            </w:r>
          </w:p>
        </w:tc>
      </w:tr>
    </w:tbl>
    <w:p w14:paraId="544686A4" w14:textId="6DDC4D74" w:rsidR="008625E8" w:rsidRPr="0033550C" w:rsidRDefault="0020507A" w:rsidP="0033550C">
      <w:pPr>
        <w:bidi/>
        <w:spacing w:before="240" w:after="240" w:line="240" w:lineRule="auto"/>
        <w:jc w:val="both"/>
        <w:rPr>
          <w:rFonts w:ascii="Segoe UI" w:hAnsi="Segoe UI" w:cs="Segoe UI"/>
          <w:color w:val="auto"/>
          <w:sz w:val="24"/>
          <w:szCs w:val="24"/>
          <w:rtl/>
          <w:lang w:bidi="ar-SY"/>
        </w:rPr>
      </w:pPr>
      <w:r w:rsidRPr="00B64886">
        <w:rPr>
          <w:rFonts w:ascii="Segoe UI" w:hAnsi="Segoe UI" w:cs="Noto Sans Arabic Light"/>
          <w:color w:val="auto"/>
          <w:sz w:val="22"/>
          <w:rtl/>
          <w:lang w:bidi="ar-SY"/>
        </w:rPr>
        <w:t>في حال عدم سداد الزبون أية دفعة مستحقة متعلقة بهذا العقد، فإن المبلغ المتبقي من قيمة العقد يصبح مستحق الدفع بشكل فوري بغض النظر عن قبول الشركة لتمديد فترة تسديد الدفعة.</w:t>
      </w:r>
      <w:r w:rsidRPr="00B64886">
        <w:rPr>
          <w:rFonts w:ascii="Segoe UI" w:hAnsi="Segoe UI" w:cs="Noto Sans Arabic Light"/>
          <w:color w:val="auto"/>
          <w:sz w:val="22"/>
          <w:lang w:bidi="ar-SY"/>
        </w:rPr>
        <w:t xml:space="preserve"> </w:t>
      </w:r>
      <w:r w:rsidRPr="00B64886">
        <w:rPr>
          <w:rFonts w:ascii="Segoe UI" w:hAnsi="Segoe UI" w:cs="Noto Sans Arabic Light"/>
          <w:color w:val="auto"/>
          <w:sz w:val="22"/>
          <w:rtl/>
          <w:lang w:bidi="ar-SY"/>
        </w:rPr>
        <w:t xml:space="preserve">وفي تلك الحال، تحتفظ الشركة بحقها في إيقاف العمل أو تعليقه إلى أن يتم تسديد الدفعات المستحقة على الزبون كما هو متفق عليه. وسيتم فرض الفائدة القانونية عن جميع المبالغ التي لا تسدد خلال </w:t>
      </w:r>
      <w:r w:rsidRPr="00B64886">
        <w:rPr>
          <w:rFonts w:ascii="Segoe UI" w:hAnsi="Segoe UI" w:cs="Noto Sans Arabic Light"/>
          <w:color w:val="auto"/>
          <w:sz w:val="22"/>
          <w:lang w:bidi="ar-SY"/>
        </w:rPr>
        <w:t>30</w:t>
      </w:r>
      <w:r w:rsidRPr="00B64886">
        <w:rPr>
          <w:rFonts w:ascii="Segoe UI" w:hAnsi="Segoe UI" w:cs="Noto Sans Arabic Light"/>
          <w:color w:val="auto"/>
          <w:sz w:val="22"/>
          <w:rtl/>
          <w:lang w:bidi="ar-SY"/>
        </w:rPr>
        <w:t xml:space="preserve"> يوماً من تاريخ استحقاقها. كما ي</w:t>
      </w:r>
      <w:r w:rsidR="007564EB" w:rsidRPr="00B64886">
        <w:rPr>
          <w:rFonts w:ascii="Segoe UI" w:hAnsi="Segoe UI" w:cs="Noto Sans Arabic Light" w:hint="cs"/>
          <w:color w:val="auto"/>
          <w:sz w:val="22"/>
          <w:rtl/>
          <w:lang w:bidi="ar-SY"/>
        </w:rPr>
        <w:t>قع على عاتق</w:t>
      </w:r>
      <w:r w:rsidRPr="00B64886">
        <w:rPr>
          <w:rFonts w:ascii="Segoe UI" w:hAnsi="Segoe UI" w:cs="Noto Sans Arabic Light"/>
          <w:color w:val="auto"/>
          <w:sz w:val="22"/>
          <w:rtl/>
          <w:lang w:bidi="ar-SY"/>
        </w:rPr>
        <w:t xml:space="preserve"> الزبون تسديد جميع أتعاب المحامين وتكاليف التحصيل والمحاكم المرتبطة بتأخر الدفعات، وتسديد المبلغ المتخلف عن تسديده مع الفائدة القانونية</w:t>
      </w:r>
      <w:r w:rsidRPr="00347D49">
        <w:rPr>
          <w:rFonts w:ascii="Segoe UI" w:hAnsi="Segoe UI" w:cs="Segoe UI"/>
          <w:color w:val="auto"/>
          <w:sz w:val="24"/>
          <w:szCs w:val="24"/>
          <w:rtl/>
          <w:lang w:bidi="ar-SY"/>
        </w:rPr>
        <w:t>.</w:t>
      </w:r>
    </w:p>
    <w:p w14:paraId="73609A72" w14:textId="78F26642" w:rsidR="00B64886" w:rsidRPr="00B64886" w:rsidRDefault="00B64886" w:rsidP="00B64886">
      <w:pPr>
        <w:bidi/>
        <w:spacing w:before="240" w:after="240" w:line="240" w:lineRule="auto"/>
        <w:jc w:val="both"/>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lastRenderedPageBreak/>
        <w:t>تغير الرسوم الجمركية</w:t>
      </w:r>
    </w:p>
    <w:p w14:paraId="41FBCEF4" w14:textId="36BCAD34" w:rsidR="00B64886" w:rsidRDefault="00B64886" w:rsidP="00B64886">
      <w:pPr>
        <w:bidi/>
        <w:spacing w:before="240" w:after="240" w:line="240" w:lineRule="auto"/>
        <w:jc w:val="both"/>
        <w:rPr>
          <w:rFonts w:ascii="Segoe UI" w:hAnsi="Segoe UI" w:cs="Noto Sans Arabic Light"/>
          <w:color w:val="auto"/>
          <w:sz w:val="22"/>
          <w:rtl/>
          <w:lang w:bidi="ar-SY"/>
        </w:rPr>
      </w:pPr>
      <w:r w:rsidRPr="00B64886">
        <w:rPr>
          <w:rFonts w:ascii="Segoe UI" w:hAnsi="Segoe UI" w:cs="Noto Sans Arabic Light" w:hint="eastAsia"/>
          <w:color w:val="auto"/>
          <w:sz w:val="22"/>
          <w:rtl/>
          <w:lang w:bidi="ar-SY"/>
        </w:rPr>
        <w:t>في</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حال</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تغيّر</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الرسوم</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الجمركية،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فإن</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الفرق</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الناتج</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سيؤثر</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على</w:t>
      </w:r>
      <w:r w:rsidRPr="00B64886">
        <w:rPr>
          <w:rFonts w:ascii="Segoe UI" w:hAnsi="Segoe UI" w:cs="Noto Sans Arabic Light"/>
          <w:color w:val="auto"/>
          <w:sz w:val="22"/>
          <w:rtl/>
          <w:lang w:bidi="ar-SY"/>
        </w:rPr>
        <w:t xml:space="preserve"> 90% </w:t>
      </w:r>
      <w:r w:rsidRPr="00B64886">
        <w:rPr>
          <w:rFonts w:ascii="Segoe UI" w:hAnsi="Segoe UI" w:cs="Noto Sans Arabic Light" w:hint="eastAsia"/>
          <w:color w:val="auto"/>
          <w:sz w:val="22"/>
          <w:rtl/>
          <w:lang w:bidi="ar-SY"/>
        </w:rPr>
        <w:t>من</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القيمة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الإجمالية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للعقد</w:t>
      </w:r>
      <w:r w:rsidRPr="00B64886">
        <w:rPr>
          <w:rFonts w:ascii="Segoe UI" w:hAnsi="Segoe UI" w:cs="Noto Sans Arabic Light"/>
          <w:color w:val="auto"/>
          <w:sz w:val="22"/>
          <w:rtl/>
          <w:lang w:bidi="ar-SY"/>
        </w:rPr>
        <w:t>.</w:t>
      </w:r>
    </w:p>
    <w:p w14:paraId="55F6D0DB" w14:textId="6887D878" w:rsidR="00B64886" w:rsidRDefault="00B64886" w:rsidP="00B64886">
      <w:pPr>
        <w:bidi/>
        <w:spacing w:before="240" w:after="240" w:line="240" w:lineRule="auto"/>
        <w:jc w:val="both"/>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الاستحقاق</w:t>
      </w:r>
    </w:p>
    <w:p w14:paraId="13060AD7" w14:textId="385B36AA" w:rsidR="00B64886" w:rsidRPr="00B64886" w:rsidRDefault="00B64886" w:rsidP="00B64886">
      <w:pPr>
        <w:bidi/>
        <w:spacing w:before="240" w:after="240" w:line="240" w:lineRule="auto"/>
        <w:jc w:val="both"/>
        <w:rPr>
          <w:rFonts w:ascii="Segoe UI" w:hAnsi="Segoe UI" w:cs="Segoe UI"/>
          <w:sz w:val="24"/>
          <w:szCs w:val="24"/>
          <w:rtl/>
          <w:lang w:bidi="ar-SY"/>
        </w:rPr>
      </w:pP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وصول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البضائع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الموقع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تعتبر</w:t>
      </w:r>
      <w:r w:rsidRPr="00B64886">
        <w:rPr>
          <w:rFonts w:ascii="Segoe UI" w:hAnsi="Segoe UI" w:cs="Noto Sans Arabic Light"/>
          <w:color w:val="auto"/>
          <w:sz w:val="22"/>
          <w:rtl/>
        </w:rPr>
        <w:t xml:space="preserve"> </w:t>
      </w:r>
      <w:r w:rsidRPr="0033550C">
        <w:rPr>
          <w:rFonts w:ascii="Segoe UI" w:hAnsi="Segoe UI" w:cs="Noto Sans Arabic Light"/>
          <w:color w:val="auto"/>
          <w:sz w:val="22"/>
          <w:lang w:bidi="ar-SY"/>
        </w:rPr>
        <w:t>{{PAYMENT_ON_ARRIVAL_PCT}}</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قيمة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العقد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مستحقة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وعند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التسليم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الأولي تستحق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الـ</w:t>
      </w:r>
      <w:r w:rsidRPr="00B64886">
        <w:rPr>
          <w:rFonts w:ascii="Segoe UI" w:hAnsi="Segoe UI" w:cs="Noto Sans Arabic Light"/>
          <w:color w:val="auto"/>
          <w:sz w:val="22"/>
          <w:rtl/>
        </w:rPr>
        <w:t xml:space="preserve"> </w:t>
      </w:r>
      <w:r w:rsidRPr="0033550C">
        <w:rPr>
          <w:rFonts w:ascii="Segoe UI" w:hAnsi="Segoe UI" w:cs="Noto Sans Arabic Light"/>
          <w:color w:val="auto"/>
          <w:sz w:val="22"/>
          <w:lang w:bidi="ar-SY"/>
        </w:rPr>
        <w:t>{{PAYMENT_3_PCT}}</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المتبقية</w:t>
      </w:r>
      <w:r w:rsidRPr="00B64886">
        <w:rPr>
          <w:rFonts w:ascii="Segoe UI" w:hAnsi="Segoe UI" w:cs="Noto Sans Arabic Light"/>
          <w:color w:val="auto"/>
          <w:sz w:val="22"/>
          <w:rtl/>
        </w:rPr>
        <w:t>.</w:t>
      </w:r>
    </w:p>
    <w:p w14:paraId="2EA0DF11" w14:textId="0B04C4D6" w:rsidR="0026628E" w:rsidRPr="00347D49" w:rsidRDefault="00B64886">
      <w:pPr>
        <w:bidi/>
        <w:rPr>
          <w:rFonts w:ascii="Segoe UI" w:hAnsi="Segoe UI" w:cs="Segoe UI"/>
          <w:sz w:val="24"/>
          <w:szCs w:val="24"/>
          <w:lang w:bidi="ar-SY"/>
        </w:rPr>
      </w:pPr>
      <w:r w:rsidRPr="00B64886">
        <w:rPr>
          <w:rFonts w:ascii="Segoe UI" w:hAnsi="Segoe UI" w:cs="Noto Sans Arabic Medium"/>
          <w:b/>
          <w:bCs/>
          <w:color w:val="auto"/>
          <w:sz w:val="22"/>
          <w:rtl/>
          <w:lang w:bidi="ar-SY"/>
        </w:rPr>
        <w:t>تثبيت الطلبية</w:t>
      </w:r>
    </w:p>
    <w:p w14:paraId="2D64F0EE" w14:textId="72C52CB3" w:rsidR="00B64886" w:rsidRPr="00B64886" w:rsidRDefault="00B64886" w:rsidP="00B64886">
      <w:pPr>
        <w:bidi/>
        <w:rPr>
          <w:rFonts w:ascii="Segoe UI" w:hAnsi="Segoe UI" w:cs="Noto Sans Arabic Light"/>
          <w:color w:val="auto"/>
          <w:sz w:val="22"/>
          <w:lang w:bidi="ar-SY"/>
        </w:rPr>
      </w:pPr>
      <w:r w:rsidRPr="00B64886">
        <w:rPr>
          <w:rFonts w:ascii="Segoe UI" w:hAnsi="Segoe UI" w:cs="Noto Sans Arabic Light"/>
          <w:color w:val="auto"/>
          <w:sz w:val="22"/>
          <w:rtl/>
          <w:lang w:bidi="ar-SY"/>
        </w:rPr>
        <w:t xml:space="preserve">يتم تثبيت الطلبية لدى </w:t>
      </w:r>
      <w:r w:rsidRPr="00B64886">
        <w:rPr>
          <w:rFonts w:ascii="Segoe UI" w:hAnsi="Segoe UI" w:cs="Noto Sans Arabic Light"/>
          <w:color w:val="auto"/>
          <w:sz w:val="22"/>
          <w:lang w:bidi="ar-SY"/>
        </w:rPr>
        <w:t>SHARP</w:t>
      </w:r>
      <w:r w:rsidRPr="00B64886">
        <w:rPr>
          <w:rFonts w:ascii="Segoe UI" w:hAnsi="Segoe UI" w:cs="Noto Sans Arabic Light"/>
          <w:color w:val="auto"/>
          <w:sz w:val="22"/>
          <w:rtl/>
          <w:lang w:bidi="ar-SY"/>
        </w:rPr>
        <w:t xml:space="preserve"> حال توقيع العقد والمخططات واستلام الدفعة الأولى، وتصبح الطلبية غير قابلة للإلغاء، ويكون الزبون ملزماً بتسديد كامل قيمة التوريدات والتي تشكل قيمتها </w:t>
      </w:r>
      <w:r w:rsidRPr="0033550C">
        <w:rPr>
          <w:rFonts w:ascii="Segoe UI" w:hAnsi="Segoe UI" w:cs="Noto Sans Arabic Light"/>
          <w:color w:val="auto"/>
          <w:sz w:val="22"/>
          <w:rtl/>
          <w:lang w:bidi="ar-SY"/>
        </w:rPr>
        <w:t>{{PAYMENT_ON_ARRIVAL_PCT}}</w:t>
      </w:r>
      <w:r w:rsidRPr="00B64886">
        <w:rPr>
          <w:rFonts w:ascii="Segoe UI" w:hAnsi="Segoe UI" w:cs="Noto Sans Arabic Light"/>
          <w:color w:val="auto"/>
          <w:sz w:val="22"/>
          <w:rtl/>
          <w:lang w:bidi="ar-SY"/>
        </w:rPr>
        <w:t>% من قيمة العقد</w:t>
      </w:r>
      <w:r w:rsidRPr="00B64886">
        <w:rPr>
          <w:rFonts w:ascii="Segoe UI" w:hAnsi="Segoe UI" w:cs="Noto Sans Arabic Light"/>
          <w:color w:val="auto"/>
          <w:sz w:val="22"/>
          <w:lang w:bidi="ar-SY"/>
        </w:rPr>
        <w:t>.</w:t>
      </w:r>
    </w:p>
    <w:p w14:paraId="52D60160" w14:textId="48076BEE" w:rsidR="0026628E" w:rsidRDefault="00B64886" w:rsidP="0026628E">
      <w:pPr>
        <w:bidi/>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تسوية الخلاف</w:t>
      </w:r>
    </w:p>
    <w:p w14:paraId="0B6A5AED" w14:textId="074B9A64" w:rsidR="00B64886" w:rsidRPr="00347D49" w:rsidRDefault="00B64886" w:rsidP="00B64886">
      <w:pPr>
        <w:bidi/>
        <w:rPr>
          <w:rFonts w:ascii="Segoe UI" w:hAnsi="Segoe UI" w:cs="Segoe UI"/>
          <w:sz w:val="24"/>
          <w:szCs w:val="24"/>
          <w:rtl/>
          <w:lang w:bidi="ar-SY"/>
        </w:rPr>
      </w:pPr>
      <w:r w:rsidRPr="00B64886">
        <w:rPr>
          <w:rFonts w:ascii="Segoe UI" w:hAnsi="Segoe UI" w:cs="Noto Sans Arabic Light"/>
          <w:color w:val="auto"/>
          <w:sz w:val="22"/>
          <w:rtl/>
          <w:lang w:bidi="ar-SY"/>
        </w:rPr>
        <w:t>بعد توقيع العقد وفي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وقوع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نزاع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أو</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خلاف</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الفريقين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يتم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اللجوء</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الحل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الودي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عدم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الاتفاق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فإن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محاكم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مدينة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دمشق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هي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المختصة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حصراً</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بالنظر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النزاعات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الناشئة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التعاقد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وذلك</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وفق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القوانين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والأنظمة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السورية</w:t>
      </w:r>
      <w:r w:rsidRPr="00B64886">
        <w:rPr>
          <w:rFonts w:ascii="Segoe UI" w:hAnsi="Segoe UI" w:cs="Noto Sans Arabic Light"/>
          <w:color w:val="auto"/>
          <w:sz w:val="22"/>
          <w:rtl/>
        </w:rPr>
        <w:t>.</w:t>
      </w:r>
    </w:p>
    <w:p w14:paraId="471A8EC1" w14:textId="4F958AC3" w:rsidR="0026628E" w:rsidRDefault="00B64886" w:rsidP="0026628E">
      <w:pPr>
        <w:bidi/>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نسخ العقد</w:t>
      </w:r>
    </w:p>
    <w:p w14:paraId="2AC5E20B" w14:textId="047D805D" w:rsidR="00B64886" w:rsidRPr="00347D49" w:rsidRDefault="00B64886" w:rsidP="00B64886">
      <w:pPr>
        <w:bidi/>
        <w:rPr>
          <w:rFonts w:ascii="Segoe UI" w:hAnsi="Segoe UI" w:cs="Segoe UI"/>
          <w:sz w:val="24"/>
          <w:szCs w:val="24"/>
          <w:rtl/>
          <w:lang w:bidi="ar-SY"/>
        </w:rPr>
      </w:pPr>
      <w:r w:rsidRPr="00B64886">
        <w:rPr>
          <w:rFonts w:ascii="Segoe UI" w:hAnsi="Segoe UI" w:cs="Noto Sans Arabic Light"/>
          <w:color w:val="auto"/>
          <w:sz w:val="22"/>
          <w:rtl/>
          <w:lang w:bidi="ar-SY"/>
        </w:rPr>
        <w:t>يتم إصدار العقد على نسختين متطابقتين ويحتفظ كل فريق بنسخته.</w:t>
      </w:r>
    </w:p>
    <w:p w14:paraId="00C048C6" w14:textId="77777777" w:rsidR="00D51197" w:rsidRDefault="00D51197">
      <w:pPr>
        <w:bidi/>
        <w:rPr>
          <w:rFonts w:ascii="Segoe UI" w:hAnsi="Segoe UI" w:cs="Segoe UI"/>
          <w:sz w:val="24"/>
          <w:szCs w:val="24"/>
          <w:lang w:bidi="ar-SY"/>
        </w:rPr>
      </w:pPr>
    </w:p>
    <w:p w14:paraId="1A14AF52" w14:textId="77777777" w:rsidR="002D587A" w:rsidRDefault="002D587A" w:rsidP="002D587A">
      <w:pPr>
        <w:bidi/>
        <w:rPr>
          <w:rFonts w:ascii="Segoe UI" w:hAnsi="Segoe UI" w:cs="Segoe UI"/>
          <w:sz w:val="24"/>
          <w:szCs w:val="24"/>
          <w:rtl/>
          <w:lang w:bidi="ar-SY"/>
        </w:rPr>
      </w:pPr>
    </w:p>
    <w:p w14:paraId="66DE9076" w14:textId="77777777" w:rsidR="00805312" w:rsidRPr="00347D49" w:rsidRDefault="00805312" w:rsidP="00805312">
      <w:pPr>
        <w:bidi/>
        <w:rPr>
          <w:rFonts w:ascii="Segoe UI" w:hAnsi="Segoe UI" w:cs="Segoe UI"/>
          <w:sz w:val="24"/>
          <w:szCs w:val="24"/>
        </w:rPr>
      </w:pPr>
    </w:p>
    <w:tbl>
      <w:tblPr>
        <w:tblStyle w:val="a3"/>
        <w:bidiVisual/>
        <w:tblW w:w="10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2"/>
        <w:gridCol w:w="3480"/>
        <w:gridCol w:w="3397"/>
      </w:tblGrid>
      <w:tr w:rsidR="00B41271" w:rsidRPr="00B64886" w14:paraId="5B99D556" w14:textId="77777777" w:rsidTr="004C7ED1">
        <w:trPr>
          <w:trHeight w:val="409"/>
          <w:jc w:val="center"/>
        </w:trPr>
        <w:tc>
          <w:tcPr>
            <w:tcW w:w="3332" w:type="dxa"/>
          </w:tcPr>
          <w:p w14:paraId="1EC8301D"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اسم وتوقيع وختم الزبون</w:t>
            </w:r>
          </w:p>
        </w:tc>
        <w:tc>
          <w:tcPr>
            <w:tcW w:w="3480" w:type="dxa"/>
            <w:vMerge w:val="restart"/>
          </w:tcPr>
          <w:p w14:paraId="00EA980A" w14:textId="0374E8B1" w:rsidR="00B41271" w:rsidRPr="0033550C" w:rsidRDefault="00B41271" w:rsidP="004C7ED1">
            <w:pPr>
              <w:bidi/>
              <w:spacing w:line="240" w:lineRule="auto"/>
              <w:jc w:val="center"/>
              <w:rPr>
                <w:rFonts w:ascii="Segoe UI" w:hAnsi="Segoe UI" w:cs="Noto Sans Arabic"/>
                <w:color w:val="auto"/>
                <w:sz w:val="24"/>
                <w:szCs w:val="24"/>
                <w:highlight w:val="yellow"/>
                <w:lang w:bidi="ar-JO"/>
              </w:rPr>
            </w:pPr>
            <w:r w:rsidRPr="0033550C">
              <w:rPr>
                <w:rFonts w:ascii="Segoe UI" w:hAnsi="Segoe UI" w:cs="Noto Sans Arabic"/>
                <w:color w:val="auto"/>
                <w:sz w:val="24"/>
                <w:szCs w:val="24"/>
                <w:highlight w:val="yellow"/>
                <w:rtl/>
                <w:lang w:bidi="ar-SY"/>
              </w:rPr>
              <w:t>{{SIGN_CITY}} في {{PROPOSAL_DATE_AR}}</w:t>
            </w:r>
            <w:r w:rsidR="00805312" w:rsidRPr="0033550C">
              <w:rPr>
                <w:rFonts w:ascii="Segoe UI" w:hAnsi="Segoe UI" w:cs="Noto Sans Arabic" w:hint="cs"/>
                <w:color w:val="auto"/>
                <w:sz w:val="24"/>
                <w:szCs w:val="24"/>
                <w:highlight w:val="yellow"/>
                <w:rtl/>
                <w:lang w:bidi="ar-SY"/>
              </w:rPr>
            </w:r>
            <w:r w:rsidRPr="0033550C">
              <w:rPr>
                <w:rFonts w:ascii="Segoe UI" w:hAnsi="Segoe UI" w:cs="Noto Sans Arabic"/>
                <w:color w:val="auto"/>
                <w:sz w:val="24"/>
                <w:szCs w:val="24"/>
                <w:highlight w:val="yellow"/>
                <w:rtl/>
                <w:lang w:bidi="ar-JO"/>
              </w:rPr>
            </w:r>
            <w:r w:rsidR="00805312" w:rsidRPr="0033550C">
              <w:rPr>
                <w:rFonts w:ascii="Segoe UI" w:hAnsi="Segoe UI" w:cs="Noto Sans Arabic" w:hint="cs"/>
                <w:color w:val="auto"/>
                <w:sz w:val="24"/>
                <w:szCs w:val="24"/>
                <w:highlight w:val="yellow"/>
                <w:rtl/>
                <w:lang w:bidi="ar-JO"/>
              </w:rPr>
            </w:r>
            <w:r w:rsidRPr="0033550C">
              <w:rPr>
                <w:rFonts w:ascii="Segoe UI" w:hAnsi="Segoe UI" w:cs="Noto Sans Arabic"/>
                <w:color w:val="auto"/>
                <w:sz w:val="24"/>
                <w:szCs w:val="24"/>
                <w:highlight w:val="yellow"/>
                <w:rtl/>
                <w:lang w:bidi="ar-JO"/>
              </w:rPr>
            </w:r>
            <w:r w:rsidR="00805312" w:rsidRPr="0033550C">
              <w:rPr>
                <w:rFonts w:ascii="Segoe UI" w:hAnsi="Segoe UI" w:cs="Noto Sans Arabic" w:hint="cs"/>
                <w:color w:val="auto"/>
                <w:sz w:val="24"/>
                <w:szCs w:val="24"/>
                <w:highlight w:val="yellow"/>
                <w:rtl/>
                <w:lang w:bidi="ar-JO"/>
              </w:rPr>
            </w:r>
          </w:p>
        </w:tc>
        <w:tc>
          <w:tcPr>
            <w:tcW w:w="3397" w:type="dxa"/>
          </w:tcPr>
          <w:p w14:paraId="42D76065"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اسم وتوقيع وختم المورد</w:t>
            </w:r>
          </w:p>
        </w:tc>
      </w:tr>
      <w:tr w:rsidR="00B41271" w:rsidRPr="00B64886" w14:paraId="61F73D54" w14:textId="77777777" w:rsidTr="00B64886">
        <w:trPr>
          <w:trHeight w:val="409"/>
          <w:jc w:val="center"/>
        </w:trPr>
        <w:tc>
          <w:tcPr>
            <w:tcW w:w="3332" w:type="dxa"/>
          </w:tcPr>
          <w:p w14:paraId="379A36F5"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الفــريق الأول</w:t>
            </w:r>
          </w:p>
        </w:tc>
        <w:tc>
          <w:tcPr>
            <w:tcW w:w="3480" w:type="dxa"/>
            <w:vMerge/>
            <w:vAlign w:val="top"/>
          </w:tcPr>
          <w:p w14:paraId="323B325E" w14:textId="77777777" w:rsidR="00B41271" w:rsidRPr="00B64886" w:rsidRDefault="00B41271" w:rsidP="00FE5707">
            <w:pPr>
              <w:bidi/>
              <w:spacing w:line="240" w:lineRule="auto"/>
              <w:jc w:val="center"/>
              <w:rPr>
                <w:rFonts w:ascii="Segoe UI" w:hAnsi="Segoe UI" w:cs="Noto Sans Arabic"/>
                <w:color w:val="auto"/>
                <w:sz w:val="24"/>
                <w:szCs w:val="24"/>
                <w:rtl/>
              </w:rPr>
            </w:pPr>
          </w:p>
        </w:tc>
        <w:tc>
          <w:tcPr>
            <w:tcW w:w="3397" w:type="dxa"/>
          </w:tcPr>
          <w:p w14:paraId="24080010"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الفــريق الثاني</w:t>
            </w:r>
          </w:p>
        </w:tc>
      </w:tr>
      <w:tr w:rsidR="00B41271" w:rsidRPr="00B64886" w14:paraId="38B16299" w14:textId="77777777" w:rsidTr="00B64886">
        <w:trPr>
          <w:trHeight w:val="420"/>
          <w:jc w:val="center"/>
        </w:trPr>
        <w:tc>
          <w:tcPr>
            <w:tcW w:w="3332" w:type="dxa"/>
          </w:tcPr>
          <w:p w14:paraId="64F89F59"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 xml:space="preserve"> </w:t>
            </w:r>
          </w:p>
        </w:tc>
        <w:tc>
          <w:tcPr>
            <w:tcW w:w="3480" w:type="dxa"/>
            <w:vMerge/>
          </w:tcPr>
          <w:p w14:paraId="3105FF63"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397" w:type="dxa"/>
          </w:tcPr>
          <w:p w14:paraId="4E233B93" w14:textId="77777777" w:rsidR="00B41271" w:rsidRPr="00B64886" w:rsidRDefault="00B41271" w:rsidP="00FE5707">
            <w:pPr>
              <w:bidi/>
              <w:spacing w:line="240" w:lineRule="auto"/>
              <w:jc w:val="center"/>
              <w:rPr>
                <w:rFonts w:ascii="Segoe UI" w:hAnsi="Segoe UI" w:cs="Noto Sans Arabic Light"/>
                <w:color w:val="auto"/>
                <w:sz w:val="24"/>
                <w:szCs w:val="24"/>
                <w:rtl/>
                <w:lang w:bidi="ar-SY"/>
              </w:rPr>
            </w:pPr>
            <w:r w:rsidRPr="00B64886">
              <w:rPr>
                <w:rFonts w:ascii="Segoe UI" w:hAnsi="Segoe UI" w:cs="Noto Sans Arabic Light"/>
                <w:color w:val="auto"/>
                <w:sz w:val="24"/>
                <w:szCs w:val="24"/>
                <w:rtl/>
                <w:lang w:bidi="ar-SY"/>
              </w:rPr>
              <w:t>شركــة فات للهندسة</w:t>
            </w:r>
          </w:p>
        </w:tc>
      </w:tr>
      <w:tr w:rsidR="00B41271" w:rsidRPr="00B64886" w14:paraId="0F0DE0B9" w14:textId="77777777" w:rsidTr="00B64886">
        <w:trPr>
          <w:trHeight w:val="1952"/>
          <w:jc w:val="center"/>
        </w:trPr>
        <w:tc>
          <w:tcPr>
            <w:tcW w:w="3332" w:type="dxa"/>
          </w:tcPr>
          <w:p w14:paraId="08206C84"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480" w:type="dxa"/>
            <w:vMerge/>
          </w:tcPr>
          <w:p w14:paraId="5EEFAAC4"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397" w:type="dxa"/>
          </w:tcPr>
          <w:p w14:paraId="2B76FE7E"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r>
    </w:tbl>
    <w:p w14:paraId="7F787EF5" w14:textId="77777777" w:rsidR="00891D93" w:rsidRPr="00347D49" w:rsidRDefault="00891D93" w:rsidP="00891D93">
      <w:pPr>
        <w:bidi/>
        <w:rPr>
          <w:rFonts w:ascii="Segoe UI" w:hAnsi="Segoe UI" w:cs="Segoe UI"/>
          <w:color w:val="auto"/>
          <w:sz w:val="24"/>
          <w:szCs w:val="24"/>
          <w:rtl/>
          <w:lang w:bidi="ar-SY"/>
        </w:rPr>
      </w:pPr>
    </w:p>
    <w:p w14:paraId="5D2E9DD4" w14:textId="30A817BF" w:rsidR="00B64886" w:rsidRDefault="00377577" w:rsidP="00B64886">
      <w:pPr>
        <w:spacing w:after="0"/>
        <w:jc w:val="center"/>
        <w:rPr>
          <w:rFonts w:ascii="Segoe UI" w:eastAsia="Times New Roman" w:hAnsi="Segoe UI" w:cs="Noto Sans Arabic Light"/>
          <w:b/>
          <w:bCs/>
          <w:color w:val="000000"/>
          <w:sz w:val="22"/>
          <w:rtl/>
          <w:lang w:val="en-CA" w:eastAsia="zh-CN" w:bidi="ar-SY"/>
        </w:rPr>
      </w:pPr>
      <w:r w:rsidRPr="00B64886">
        <w:rPr>
          <w:rFonts w:ascii="Segoe UI" w:hAnsi="Segoe UI" w:cs="Noto Sans Arabic Medium"/>
          <w:b/>
          <w:bCs/>
          <w:sz w:val="28"/>
          <w:szCs w:val="28"/>
          <w:rtl/>
          <w:lang w:bidi="ar-SY"/>
        </w:rPr>
        <w:lastRenderedPageBreak/>
        <w:t>مُلحـق</w:t>
      </w:r>
      <w:r w:rsidR="00A106F8" w:rsidRPr="00B64886">
        <w:rPr>
          <w:rFonts w:ascii="Segoe UI" w:hAnsi="Segoe UI" w:cs="Noto Sans Arabic Medium"/>
          <w:b/>
          <w:bCs/>
          <w:sz w:val="28"/>
          <w:szCs w:val="28"/>
          <w:rtl/>
          <w:lang w:bidi="ar-SY"/>
        </w:rPr>
        <w:t xml:space="preserve"> تعريف عن المنتج والشرك</w:t>
      </w:r>
      <w:r w:rsidR="008625E8">
        <w:rPr>
          <w:rFonts w:ascii="Segoe UI" w:hAnsi="Segoe UI" w:cs="Noto Sans Arabic Medium" w:hint="cs"/>
          <w:b/>
          <w:bCs/>
          <w:sz w:val="28"/>
          <w:szCs w:val="28"/>
          <w:rtl/>
          <w:lang w:bidi="ar-SY"/>
        </w:rPr>
        <w:t>ة</w:t>
      </w:r>
      <w:r w:rsidR="00B64886">
        <w:rPr>
          <w:rFonts w:ascii="Segoe UI" w:hAnsi="Segoe UI" w:cs="Noto Sans Arabic Medium" w:hint="cs"/>
          <w:b/>
          <w:bCs/>
          <w:sz w:val="28"/>
          <w:szCs w:val="28"/>
          <w:rtl/>
          <w:lang w:bidi="ar-SY"/>
        </w:rPr>
        <w:t xml:space="preserve"> </w:t>
      </w:r>
      <w:r w:rsidR="00B64886" w:rsidRPr="00B64886">
        <w:rPr>
          <w:rFonts w:ascii="Segoe UI" w:eastAsia="Times New Roman" w:hAnsi="Segoe UI" w:cs="Noto Sans Arabic Light"/>
          <w:b/>
          <w:bCs/>
          <w:color w:val="000000"/>
          <w:sz w:val="22"/>
          <w:rtl/>
          <w:lang w:val="en-CA" w:eastAsia="zh-CN" w:bidi="ar-SY"/>
        </w:rPr>
        <w:t xml:space="preserve"> </w:t>
      </w:r>
    </w:p>
    <w:p w14:paraId="2288B7BE" w14:textId="77777777" w:rsidR="00B64886" w:rsidRPr="00B64886" w:rsidRDefault="00B64886" w:rsidP="00B64886">
      <w:pPr>
        <w:spacing w:after="0"/>
        <w:rPr>
          <w:rFonts w:ascii="Segoe UI" w:hAnsi="Segoe UI" w:cs="Noto Sans Arabic Medium"/>
          <w:b/>
          <w:bCs/>
          <w:sz w:val="28"/>
          <w:szCs w:val="28"/>
          <w:lang w:bidi="ar-SY"/>
        </w:rPr>
      </w:pPr>
    </w:p>
    <w:tbl>
      <w:tblPr>
        <w:tblStyle w:val="a3"/>
        <w:bidiVisual/>
        <w:tblW w:w="0" w:type="auto"/>
        <w:tblInd w:w="112" w:type="dxa"/>
        <w:tblLook w:val="04A0" w:firstRow="1" w:lastRow="0" w:firstColumn="1" w:lastColumn="0" w:noHBand="0" w:noVBand="1"/>
      </w:tblPr>
      <w:tblGrid>
        <w:gridCol w:w="1763"/>
        <w:gridCol w:w="8504"/>
      </w:tblGrid>
      <w:tr w:rsidR="00496C12" w:rsidRPr="00B64886" w14:paraId="54875798" w14:textId="77777777" w:rsidTr="00496C12">
        <w:trPr>
          <w:trHeight w:val="720"/>
        </w:trPr>
        <w:tc>
          <w:tcPr>
            <w:tcW w:w="10267" w:type="dxa"/>
            <w:gridSpan w:val="2"/>
            <w:shd w:val="clear" w:color="auto" w:fill="000000" w:themeFill="text1"/>
          </w:tcPr>
          <w:p w14:paraId="40ECB923" w14:textId="5A99BF75" w:rsidR="00496C12" w:rsidRPr="00496C12" w:rsidRDefault="00496C12" w:rsidP="00496C12">
            <w:pPr>
              <w:bidi/>
              <w:spacing w:before="0" w:line="240" w:lineRule="auto"/>
              <w:jc w:val="center"/>
              <w:rPr>
                <w:rFonts w:ascii="Cairo" w:hAnsi="Cairo" w:cs="Noto Sans Arabic Med"/>
                <w:b/>
                <w:bCs/>
                <w:color w:val="FFFFFF" w:themeColor="background1"/>
                <w:sz w:val="28"/>
                <w:szCs w:val="28"/>
                <w:rtl/>
                <w:lang w:bidi="ar-SY"/>
              </w:rPr>
            </w:pPr>
            <w:r>
              <w:rPr>
                <w:rFonts w:ascii="Cairo" w:hAnsi="Cairo" w:cs="Noto Sans Arabic Med" w:hint="cs"/>
                <w:b/>
                <w:bCs/>
                <w:color w:val="FFFFFF" w:themeColor="background1"/>
                <w:sz w:val="28"/>
                <w:szCs w:val="28"/>
                <w:rtl/>
                <w:lang w:bidi="ar-SY"/>
              </w:rPr>
              <w:t>مواصفات التجهيزات</w:t>
            </w:r>
          </w:p>
        </w:tc>
      </w:tr>
      <w:tr w:rsidR="00891D93" w:rsidRPr="00B64886" w14:paraId="25AA9C9E" w14:textId="77777777" w:rsidTr="00805312">
        <w:trPr>
          <w:trHeight w:val="720"/>
        </w:trPr>
        <w:tc>
          <w:tcPr>
            <w:tcW w:w="1763" w:type="dxa"/>
            <w:shd w:val="clear" w:color="auto" w:fill="auto"/>
          </w:tcPr>
          <w:p w14:paraId="57C3C16A"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hAnsi="Segoe UI" w:cs="Noto Sans Arabic Medium"/>
                <w:b/>
                <w:bCs/>
                <w:sz w:val="24"/>
                <w:szCs w:val="24"/>
                <w:rtl/>
                <w:lang w:bidi="ar-SY"/>
              </w:rPr>
              <w:t>المصعد</w:t>
            </w:r>
          </w:p>
        </w:tc>
        <w:tc>
          <w:tcPr>
            <w:tcW w:w="8504" w:type="dxa"/>
            <w:shd w:val="clear" w:color="auto" w:fill="auto"/>
          </w:tcPr>
          <w:p w14:paraId="0BDFD993"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مصعد كهربائي، يعمل بنظام السرعة المتدرجة متغير الجهد متغير التواتر </w:t>
            </w:r>
            <w:r w:rsidRPr="00B64886">
              <w:rPr>
                <w:rFonts w:ascii="Segoe UI" w:hAnsi="Segoe UI" w:cs="Noto Sans Arabic Light"/>
                <w:sz w:val="22"/>
                <w:lang w:bidi="ar-SY"/>
              </w:rPr>
              <w:t>VVVF</w:t>
            </w:r>
            <w:r w:rsidRPr="00B64886">
              <w:rPr>
                <w:rFonts w:ascii="Segoe UI" w:hAnsi="Segoe UI" w:cs="Noto Sans Arabic Light"/>
                <w:sz w:val="22"/>
                <w:rtl/>
                <w:lang w:bidi="ar-SY"/>
              </w:rPr>
              <w:t xml:space="preserve">، منخفض الاستهلاك الكهربائي والضجيج، يعمل بالتحكم بنظام الحلقة المغلقة باستخدام معالجات صغرية مايكروبروسيسر، حائز على شهادة المطابقة مع النورم الأوربي </w:t>
            </w:r>
            <w:r w:rsidRPr="00B64886">
              <w:rPr>
                <w:rFonts w:ascii="Segoe UI" w:hAnsi="Segoe UI" w:cs="Noto Sans Arabic Light"/>
                <w:sz w:val="22"/>
                <w:lang w:bidi="ar-SY"/>
              </w:rPr>
              <w:t>EN81</w:t>
            </w:r>
            <w:r w:rsidRPr="00B64886">
              <w:rPr>
                <w:rFonts w:ascii="Segoe UI" w:hAnsi="Segoe UI" w:cs="Noto Sans Arabic Light"/>
                <w:sz w:val="22"/>
                <w:rtl/>
                <w:lang w:bidi="ar-SY"/>
              </w:rPr>
              <w:t>.</w:t>
            </w:r>
          </w:p>
        </w:tc>
      </w:tr>
      <w:tr w:rsidR="00891D93" w:rsidRPr="00B64886" w14:paraId="260A1578" w14:textId="77777777" w:rsidTr="008625E8">
        <w:trPr>
          <w:trHeight w:val="720"/>
        </w:trPr>
        <w:tc>
          <w:tcPr>
            <w:tcW w:w="1763" w:type="dxa"/>
            <w:shd w:val="clear" w:color="auto" w:fill="D9D9D9" w:themeFill="background1" w:themeFillShade="D9"/>
          </w:tcPr>
          <w:p w14:paraId="1D47266D" w14:textId="77777777" w:rsidR="00891D93" w:rsidRPr="00F07575" w:rsidRDefault="00891D93" w:rsidP="00805312">
            <w:pPr>
              <w:bidi/>
              <w:spacing w:after="30" w:line="276" w:lineRule="auto"/>
              <w:jc w:val="center"/>
              <w:rPr>
                <w:rFonts w:ascii="Segoe UI" w:hAnsi="Segoe UI" w:cs="Noto Sans Arabic Medium"/>
                <w:b/>
                <w:bCs/>
                <w:sz w:val="24"/>
                <w:szCs w:val="24"/>
                <w:rtl/>
                <w:lang w:bidi="ar-JO"/>
              </w:rPr>
            </w:pPr>
            <w:r w:rsidRPr="00F07575">
              <w:rPr>
                <w:rFonts w:ascii="Segoe UI" w:hAnsi="Segoe UI" w:cs="Noto Sans Arabic Medium"/>
                <w:b/>
                <w:bCs/>
                <w:sz w:val="24"/>
                <w:szCs w:val="24"/>
                <w:rtl/>
                <w:lang w:bidi="ar-SY"/>
              </w:rPr>
              <w:t>المحرك</w:t>
            </w:r>
          </w:p>
        </w:tc>
        <w:tc>
          <w:tcPr>
            <w:tcW w:w="8504" w:type="dxa"/>
            <w:shd w:val="clear" w:color="auto" w:fill="D9D9D9" w:themeFill="background1" w:themeFillShade="D9"/>
          </w:tcPr>
          <w:p w14:paraId="4D99F2F2" w14:textId="370F8A78" w:rsidR="00891D93" w:rsidRPr="00B64886" w:rsidRDefault="00891D93" w:rsidP="00805312">
            <w:pPr>
              <w:bidi/>
              <w:spacing w:after="30" w:line="276" w:lineRule="auto"/>
              <w:jc w:val="center"/>
              <w:rPr>
                <w:rFonts w:ascii="Segoe UI" w:hAnsi="Segoe UI" w:cs="Noto Sans Arabic Light"/>
                <w:sz w:val="22"/>
                <w:rtl/>
                <w:lang w:bidi="ar-SY"/>
              </w:rPr>
            </w:pPr>
            <w:r w:rsidRPr="00805312">
              <w:rPr>
                <w:rFonts w:ascii="Segoe UI" w:hAnsi="Segoe UI" w:cs="Noto Sans Arabic Light"/>
                <w:sz w:val="22"/>
                <w:rtl/>
                <w:lang w:bidi="ar-SY"/>
              </w:rPr>
              <w:t xml:space="preserve">بدون علبة سرعة </w:t>
            </w:r>
            <w:r w:rsidRPr="00805312">
              <w:rPr>
                <w:rFonts w:ascii="Segoe UI" w:hAnsi="Segoe UI" w:cs="Noto Sans Arabic Light"/>
                <w:sz w:val="22"/>
                <w:lang w:bidi="ar-SY"/>
              </w:rPr>
              <w:t>GEARLESS</w:t>
            </w:r>
            <w:r w:rsidRPr="00805312">
              <w:rPr>
                <w:rFonts w:ascii="Segoe UI" w:hAnsi="Segoe UI" w:cs="Noto Sans Arabic Light"/>
                <w:sz w:val="22"/>
                <w:rtl/>
                <w:lang w:bidi="ar-SY"/>
              </w:rPr>
              <w:t xml:space="preserve"> ذو مغناطيسية دائمة</w:t>
            </w:r>
            <w:r w:rsidR="004C7ED1" w:rsidRPr="00805312">
              <w:rPr>
                <w:rFonts w:ascii="Segoe UI" w:hAnsi="Segoe UI" w:cs="Noto Sans Arabic Light" w:hint="cs"/>
                <w:sz w:val="22"/>
                <w:rtl/>
                <w:lang w:bidi="ar-SY"/>
              </w:rPr>
              <w:t xml:space="preserve"> نوع </w:t>
            </w:r>
            <w:r w:rsidR="004C7ED1" w:rsidRPr="00805312">
              <w:rPr>
                <w:rFonts w:ascii="Segoe UI" w:hAnsi="Segoe UI" w:cs="Noto Sans Arabic Light"/>
                <w:sz w:val="22"/>
                <w:lang w:bidi="ar-SY"/>
              </w:rPr>
              <w:t>FAXI</w:t>
            </w:r>
            <w:r w:rsidRPr="00805312">
              <w:rPr>
                <w:rFonts w:ascii="Segoe UI" w:hAnsi="Segoe UI" w:cs="Noto Sans Arabic Light"/>
                <w:sz w:val="22"/>
                <w:rtl/>
                <w:lang w:bidi="ar-IQ"/>
              </w:rPr>
              <w:t xml:space="preserve">، </w:t>
            </w:r>
            <w:r w:rsidRPr="00805312">
              <w:rPr>
                <w:rFonts w:ascii="Segoe UI" w:hAnsi="Segoe UI" w:cs="Noto Sans Arabic Light"/>
                <w:sz w:val="22"/>
                <w:rtl/>
                <w:lang w:bidi="ar-SY"/>
              </w:rPr>
              <w:t>يعمل</w:t>
            </w:r>
            <w:r w:rsidRPr="00B64886">
              <w:rPr>
                <w:rFonts w:ascii="Segoe UI" w:hAnsi="Segoe UI" w:cs="Noto Sans Arabic Light"/>
                <w:sz w:val="22"/>
                <w:rtl/>
                <w:lang w:bidi="ar-SY"/>
              </w:rPr>
              <w:t xml:space="preserve"> بنظام السرعة المتدرجة متغير الجهد </w:t>
            </w:r>
            <w:r w:rsidR="003929E3" w:rsidRPr="00B64886">
              <w:rPr>
                <w:rFonts w:ascii="Segoe UI" w:hAnsi="Segoe UI" w:cs="Noto Sans Arabic Light" w:hint="cs"/>
                <w:sz w:val="22"/>
                <w:rtl/>
                <w:lang w:bidi="ar-SY"/>
              </w:rPr>
              <w:t>و</w:t>
            </w:r>
            <w:r w:rsidRPr="00B64886">
              <w:rPr>
                <w:rFonts w:ascii="Segoe UI" w:hAnsi="Segoe UI" w:cs="Noto Sans Arabic Light"/>
                <w:sz w:val="22"/>
                <w:rtl/>
                <w:lang w:bidi="ar-SY"/>
              </w:rPr>
              <w:t xml:space="preserve">التواتر </w:t>
            </w:r>
            <w:r w:rsidRPr="00B64886">
              <w:rPr>
                <w:rFonts w:ascii="Segoe UI" w:hAnsi="Segoe UI" w:cs="Noto Sans Arabic Light"/>
                <w:sz w:val="22"/>
                <w:lang w:bidi="ar-SY"/>
              </w:rPr>
              <w:t>VVVF</w:t>
            </w:r>
            <w:r w:rsidRPr="00B64886">
              <w:rPr>
                <w:rFonts w:ascii="Segoe UI" w:hAnsi="Segoe UI" w:cs="Noto Sans Arabic Light"/>
                <w:sz w:val="22"/>
                <w:rtl/>
                <w:lang w:bidi="ar-SY"/>
              </w:rPr>
              <w:t>، مما يخفف قوى الفرملة المطبقة ويخفض الاستهلاك الكهربائي والضجيج باستطاعة تتناسب مع الحمولة، حائز على شهادة مطابقة النورم الأوربي.</w:t>
            </w:r>
          </w:p>
        </w:tc>
      </w:tr>
      <w:tr w:rsidR="00891D93" w:rsidRPr="00B64886" w14:paraId="79A1926D" w14:textId="77777777" w:rsidTr="00805312">
        <w:trPr>
          <w:trHeight w:val="720"/>
        </w:trPr>
        <w:tc>
          <w:tcPr>
            <w:tcW w:w="1763" w:type="dxa"/>
            <w:shd w:val="clear" w:color="auto" w:fill="auto"/>
          </w:tcPr>
          <w:p w14:paraId="6BE6511E"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hAnsi="Segoe UI" w:cs="Noto Sans Arabic Medium"/>
                <w:b/>
                <w:bCs/>
                <w:sz w:val="24"/>
                <w:szCs w:val="24"/>
                <w:rtl/>
                <w:lang w:bidi="ar-SY"/>
              </w:rPr>
              <w:t>لوحة التحكم</w:t>
            </w:r>
          </w:p>
        </w:tc>
        <w:tc>
          <w:tcPr>
            <w:tcW w:w="8504" w:type="dxa"/>
            <w:shd w:val="clear" w:color="auto" w:fill="auto"/>
          </w:tcPr>
          <w:p w14:paraId="7DC2D266" w14:textId="6A3FF1F6" w:rsidR="00891D93" w:rsidRPr="00B64886" w:rsidRDefault="00891D93" w:rsidP="00805312">
            <w:pPr>
              <w:bidi/>
              <w:spacing w:after="30" w:line="276" w:lineRule="auto"/>
              <w:jc w:val="center"/>
              <w:rPr>
                <w:rFonts w:ascii="Segoe UI" w:hAnsi="Segoe UI" w:cs="Noto Sans Arabic Light"/>
                <w:sz w:val="22"/>
                <w:rtl/>
                <w:lang w:bidi="ar-SY"/>
              </w:rPr>
            </w:pPr>
            <w:r w:rsidRPr="004C7ED1">
              <w:rPr>
                <w:rFonts w:ascii="Segoe UI" w:hAnsi="Segoe UI" w:cs="Noto Sans Arabic Light"/>
                <w:sz w:val="22"/>
                <w:rtl/>
                <w:lang w:bidi="ar-SY"/>
              </w:rPr>
              <w:t xml:space="preserve">طراز </w:t>
            </w:r>
            <w:r w:rsidRPr="004C7ED1">
              <w:rPr>
                <w:rFonts w:ascii="Segoe UI" w:hAnsi="Segoe UI" w:cs="Noto Sans Arabic Light"/>
                <w:sz w:val="22"/>
                <w:lang w:bidi="ar-SY"/>
              </w:rPr>
              <w:t>STEP C7000</w:t>
            </w:r>
            <w:r w:rsidRPr="004C7ED1">
              <w:rPr>
                <w:rFonts w:ascii="Segoe UI" w:hAnsi="Segoe UI" w:cs="Noto Sans Arabic Light"/>
                <w:sz w:val="22"/>
                <w:rtl/>
                <w:lang w:bidi="ar-SY"/>
              </w:rPr>
              <w:t xml:space="preserve"> مدمجة، حائزة على شهادة مطابقة النورم الأوربي. وتحتوي قواطع وحمايات وإنفرتر للتحكم بالجهد والتواتر الكهربائي (نظام </w:t>
            </w:r>
            <w:r w:rsidRPr="004C7ED1">
              <w:rPr>
                <w:rFonts w:ascii="Segoe UI" w:hAnsi="Segoe UI" w:cs="Noto Sans Arabic Light"/>
                <w:sz w:val="22"/>
                <w:lang w:bidi="ar-SY"/>
              </w:rPr>
              <w:t>VVVF</w:t>
            </w:r>
            <w:r w:rsidRPr="004C7ED1">
              <w:rPr>
                <w:rFonts w:ascii="Segoe UI" w:hAnsi="Segoe UI" w:cs="Noto Sans Arabic Light"/>
                <w:sz w:val="22"/>
                <w:rtl/>
                <w:lang w:bidi="ar-SY"/>
              </w:rPr>
              <w:t>)، إضافة إلى لوحات الكترونية للتحكم بعمل المصعد في كل لحظة، تعمل بنظام الحلقة المغلقة وبتقنية التحكم النبضي الموسعة، وذلك باستخدام معالجات صغرية مدمجة</w:t>
            </w:r>
            <w:r w:rsidRPr="004C7ED1">
              <w:rPr>
                <w:rFonts w:ascii="Segoe UI" w:hAnsi="Segoe UI" w:cs="Noto Sans Arabic Light"/>
                <w:sz w:val="22"/>
                <w:lang w:bidi="ar-SY"/>
              </w:rPr>
              <w:t>Embedded Microprocessor</w:t>
            </w:r>
            <w:r w:rsidRPr="004C7ED1">
              <w:rPr>
                <w:rFonts w:ascii="Segoe UI" w:hAnsi="Segoe UI" w:cs="Noto Sans Arabic Light"/>
                <w:sz w:val="22"/>
                <w:rtl/>
                <w:lang w:bidi="ar-SY"/>
              </w:rPr>
              <w:t xml:space="preserve"> ثنائية النواة بسعة </w:t>
            </w:r>
            <w:r w:rsidRPr="004C7ED1">
              <w:rPr>
                <w:rFonts w:ascii="Segoe UI" w:hAnsi="Segoe UI" w:cs="Noto Sans Arabic Light"/>
                <w:sz w:val="22"/>
                <w:lang w:bidi="ar-SY"/>
              </w:rPr>
              <w:t>32</w:t>
            </w:r>
            <w:r w:rsidRPr="004C7ED1">
              <w:rPr>
                <w:rFonts w:ascii="Segoe UI" w:hAnsi="Segoe UI" w:cs="Noto Sans Arabic Light"/>
                <w:sz w:val="22"/>
                <w:rtl/>
                <w:lang w:bidi="ar-SY"/>
              </w:rPr>
              <w:t xml:space="preserve"> بت لكل نواة لزيادة مساحة التخزين وتحقيق سرعة الاستجابة. وتعمل بنظام الحلقة المغلقة التي توفر المعلومات الراجعة</w:t>
            </w:r>
          </w:p>
          <w:p w14:paraId="360E7F7A"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واللوحة مزودة بشاشة </w:t>
            </w:r>
            <w:r w:rsidRPr="00B64886">
              <w:rPr>
                <w:rFonts w:ascii="Segoe UI" w:hAnsi="Segoe UI" w:cs="Noto Sans Arabic Light"/>
                <w:sz w:val="22"/>
                <w:lang w:bidi="ar-SY"/>
              </w:rPr>
              <w:t>LED</w:t>
            </w:r>
            <w:r w:rsidRPr="00B64886">
              <w:rPr>
                <w:rFonts w:ascii="Segoe UI" w:hAnsi="Segoe UI" w:cs="Noto Sans Arabic Light"/>
                <w:sz w:val="22"/>
                <w:rtl/>
                <w:lang w:bidi="ar-SY"/>
              </w:rPr>
              <w:t xml:space="preserve"> تظهر حالة المصعد والأعطال في حال وجودها، كما تزود اللوحة بجهاز خاص إضافي لتعديل مؤشرات التحكم وقراءة الأعطال والحالة الفنية من خلال أزرار وشاشة </w:t>
            </w:r>
            <w:r w:rsidRPr="00B64886">
              <w:rPr>
                <w:rFonts w:ascii="Segoe UI" w:hAnsi="Segoe UI" w:cs="Noto Sans Arabic Light"/>
                <w:sz w:val="22"/>
                <w:lang w:bidi="ar-SY"/>
              </w:rPr>
              <w:t>LCD</w:t>
            </w:r>
            <w:r w:rsidRPr="00B64886">
              <w:rPr>
                <w:rFonts w:ascii="Segoe UI" w:hAnsi="Segoe UI" w:cs="Noto Sans Arabic Light"/>
                <w:sz w:val="22"/>
                <w:rtl/>
                <w:lang w:bidi="ar-SY"/>
              </w:rPr>
              <w:t>.</w:t>
            </w:r>
          </w:p>
          <w:p w14:paraId="653D3EDD" w14:textId="77777777" w:rsidR="00891D93" w:rsidRPr="00B64886" w:rsidRDefault="00891D93" w:rsidP="00805312">
            <w:pPr>
              <w:bidi/>
              <w:spacing w:after="30" w:line="276" w:lineRule="auto"/>
              <w:jc w:val="center"/>
              <w:rPr>
                <w:rFonts w:ascii="Segoe UI" w:hAnsi="Segoe UI" w:cs="Noto Sans Arabic Light"/>
                <w:sz w:val="22"/>
                <w:lang w:bidi="ar-SY"/>
              </w:rPr>
            </w:pPr>
            <w:r w:rsidRPr="00B64886">
              <w:rPr>
                <w:rFonts w:ascii="Segoe UI" w:hAnsi="Segoe UI" w:cs="Noto Sans Arabic Light"/>
                <w:sz w:val="22"/>
                <w:rtl/>
                <w:lang w:bidi="ar-SY"/>
              </w:rPr>
              <w:t>واللوحة مزودة بمجموعة قواطع كهربائية ذات استطاعة عالية وجودة ومقاومة، تمنع ظهور الشرارة الكهربائية ومزودة بفواصم منصهرة لمنع زيادة التيار الكهربائي عن الحدود المطلوبة.</w:t>
            </w:r>
          </w:p>
        </w:tc>
      </w:tr>
      <w:tr w:rsidR="00891D93" w:rsidRPr="00B64886" w14:paraId="5309790B" w14:textId="77777777" w:rsidTr="008625E8">
        <w:trPr>
          <w:trHeight w:val="720"/>
        </w:trPr>
        <w:tc>
          <w:tcPr>
            <w:tcW w:w="1763" w:type="dxa"/>
            <w:shd w:val="clear" w:color="auto" w:fill="D9D9D9" w:themeFill="background1" w:themeFillShade="D9"/>
          </w:tcPr>
          <w:p w14:paraId="467B6040" w14:textId="77777777" w:rsidR="00891D93" w:rsidRPr="00F07575" w:rsidRDefault="00891D93" w:rsidP="00805312">
            <w:pPr>
              <w:bidi/>
              <w:spacing w:after="30"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t>نظام التشغيل</w:t>
            </w:r>
          </w:p>
        </w:tc>
        <w:tc>
          <w:tcPr>
            <w:tcW w:w="8504" w:type="dxa"/>
            <w:shd w:val="clear" w:color="auto" w:fill="D9D9D9" w:themeFill="background1" w:themeFillShade="D9"/>
          </w:tcPr>
          <w:p w14:paraId="06284C73"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تجميعي انتقائي بالكامل باستخدام الذكاء الصنعي. يعمل بالتحكم بنظام الحلقة المغلقة باستخدام معالجات </w:t>
            </w:r>
            <w:r w:rsidRPr="00B64886">
              <w:rPr>
                <w:rFonts w:ascii="Segoe UI" w:eastAsia="Times New Roman" w:hAnsi="Segoe UI" w:cs="Noto Sans Arabic Light"/>
                <w:color w:val="000000"/>
                <w:sz w:val="22"/>
                <w:rtl/>
                <w:lang w:bidi="ar-SY"/>
              </w:rPr>
              <w:t>ص</w:t>
            </w:r>
            <w:r w:rsidRPr="00B64886">
              <w:rPr>
                <w:rFonts w:ascii="Segoe UI" w:eastAsia="Times New Roman" w:hAnsi="Segoe UI" w:cs="Noto Sans Arabic Light"/>
                <w:color w:val="000000"/>
                <w:sz w:val="22"/>
                <w:rtl/>
                <w:lang w:bidi="ar-SA"/>
              </w:rPr>
              <w:t>غرية مايكروبروسيسر.</w:t>
            </w:r>
          </w:p>
        </w:tc>
      </w:tr>
      <w:tr w:rsidR="00891D93" w:rsidRPr="00B64886" w14:paraId="1B4A9A9A" w14:textId="77777777" w:rsidTr="00805312">
        <w:trPr>
          <w:trHeight w:val="386"/>
        </w:trPr>
        <w:tc>
          <w:tcPr>
            <w:tcW w:w="1763" w:type="dxa"/>
            <w:shd w:val="clear" w:color="auto" w:fill="auto"/>
          </w:tcPr>
          <w:p w14:paraId="2D758DB6" w14:textId="77777777" w:rsidR="00891D93" w:rsidRPr="00F07575" w:rsidRDefault="00891D93" w:rsidP="00805312">
            <w:pPr>
              <w:bidi/>
              <w:spacing w:after="30"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التغذية الكهربائية</w:t>
            </w:r>
          </w:p>
        </w:tc>
        <w:tc>
          <w:tcPr>
            <w:tcW w:w="8504" w:type="dxa"/>
            <w:shd w:val="clear" w:color="auto" w:fill="auto"/>
          </w:tcPr>
          <w:p w14:paraId="11CA5C7B"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lang w:bidi="ar-SY"/>
              </w:rPr>
              <w:t>380 V</w:t>
            </w:r>
            <w:r w:rsidRPr="00B64886">
              <w:rPr>
                <w:rFonts w:ascii="Segoe UI" w:hAnsi="Segoe UI" w:cs="Noto Sans Arabic Light"/>
                <w:sz w:val="22"/>
                <w:rtl/>
                <w:lang w:bidi="ar-SY"/>
              </w:rPr>
              <w:t>/</w:t>
            </w:r>
            <w:r w:rsidRPr="00B64886">
              <w:rPr>
                <w:rFonts w:ascii="Segoe UI" w:hAnsi="Segoe UI" w:cs="Noto Sans Arabic Light"/>
                <w:sz w:val="22"/>
                <w:lang w:bidi="ar-SY"/>
              </w:rPr>
              <w:t>220</w:t>
            </w:r>
            <w:r w:rsidRPr="00B64886">
              <w:rPr>
                <w:rFonts w:ascii="Segoe UI" w:hAnsi="Segoe UI" w:cs="Noto Sans Arabic Light"/>
                <w:sz w:val="22"/>
                <w:rtl/>
                <w:lang w:bidi="ar-SY"/>
              </w:rPr>
              <w:t xml:space="preserve"> ، </w:t>
            </w:r>
            <w:r w:rsidRPr="00B64886">
              <w:rPr>
                <w:rFonts w:ascii="Segoe UI" w:hAnsi="Segoe UI" w:cs="Noto Sans Arabic Light"/>
                <w:sz w:val="22"/>
                <w:lang w:bidi="ar-SY"/>
              </w:rPr>
              <w:t>50 Hz</w:t>
            </w:r>
            <w:r w:rsidRPr="00B64886">
              <w:rPr>
                <w:rFonts w:ascii="Segoe UI" w:hAnsi="Segoe UI" w:cs="Noto Sans Arabic Light"/>
                <w:sz w:val="22"/>
                <w:rtl/>
                <w:lang w:bidi="ar-SY"/>
              </w:rPr>
              <w:t>.</w:t>
            </w:r>
          </w:p>
        </w:tc>
      </w:tr>
      <w:tr w:rsidR="00891D93" w:rsidRPr="00B64886" w14:paraId="405DD3E4" w14:textId="77777777" w:rsidTr="008625E8">
        <w:trPr>
          <w:trHeight w:val="611"/>
        </w:trPr>
        <w:tc>
          <w:tcPr>
            <w:tcW w:w="1763" w:type="dxa"/>
            <w:shd w:val="clear" w:color="auto" w:fill="D9D9D9" w:themeFill="background1" w:themeFillShade="D9"/>
          </w:tcPr>
          <w:p w14:paraId="6550846C"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eastAsia="Times New Roman" w:hAnsi="Segoe UI" w:cs="Noto Sans Arabic Medium"/>
                <w:b/>
                <w:bCs/>
                <w:color w:val="000000"/>
                <w:sz w:val="24"/>
                <w:szCs w:val="24"/>
                <w:rtl/>
                <w:lang w:bidi="ar-SA"/>
              </w:rPr>
              <w:t>كبل نقل الإشارة المرن</w:t>
            </w:r>
          </w:p>
        </w:tc>
        <w:tc>
          <w:tcPr>
            <w:tcW w:w="8504" w:type="dxa"/>
            <w:shd w:val="clear" w:color="auto" w:fill="D9D9D9" w:themeFill="background1" w:themeFillShade="D9"/>
          </w:tcPr>
          <w:p w14:paraId="5CF50F6E" w14:textId="77777777" w:rsidR="00891D93" w:rsidRPr="00B64886" w:rsidRDefault="00891D93" w:rsidP="00805312">
            <w:pPr>
              <w:bidi/>
              <w:spacing w:after="30"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كابل مرن ومقوى ومعزول عزلاً حرارياً مع مانع تشويش يحتوي على خطوط الإشارة ويتحرك مع الكبين ضمن بئر المصعد.</w:t>
            </w:r>
          </w:p>
        </w:tc>
      </w:tr>
      <w:tr w:rsidR="00891D93" w:rsidRPr="00B64886" w14:paraId="61F7AD9D" w14:textId="77777777" w:rsidTr="00805312">
        <w:trPr>
          <w:trHeight w:val="467"/>
        </w:trPr>
        <w:tc>
          <w:tcPr>
            <w:tcW w:w="1763" w:type="dxa"/>
            <w:shd w:val="clear" w:color="auto" w:fill="auto"/>
          </w:tcPr>
          <w:p w14:paraId="6A969F01" w14:textId="77777777" w:rsidR="00891D93" w:rsidRPr="00F07575" w:rsidRDefault="00891D93" w:rsidP="00805312">
            <w:pPr>
              <w:bidi/>
              <w:spacing w:after="30"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lastRenderedPageBreak/>
              <w:t>الحساسات والقواطع</w:t>
            </w:r>
          </w:p>
        </w:tc>
        <w:tc>
          <w:tcPr>
            <w:tcW w:w="8504" w:type="dxa"/>
            <w:shd w:val="clear" w:color="auto" w:fill="auto"/>
          </w:tcPr>
          <w:p w14:paraId="2F5EC6A6" w14:textId="77777777" w:rsidR="00891D93" w:rsidRPr="00B64886" w:rsidRDefault="00891D93" w:rsidP="00805312">
            <w:pPr>
              <w:bidi/>
              <w:spacing w:after="30" w:line="276" w:lineRule="auto"/>
              <w:jc w:val="center"/>
              <w:rPr>
                <w:rFonts w:ascii="Segoe UI" w:eastAsia="Times New Roman" w:hAnsi="Segoe UI" w:cs="Noto Sans Arabic Light"/>
                <w:color w:val="000000"/>
                <w:sz w:val="22"/>
                <w:rtl/>
                <w:lang w:bidi="ar-SY"/>
              </w:rPr>
            </w:pPr>
            <w:r w:rsidRPr="00B64886">
              <w:rPr>
                <w:rFonts w:ascii="Segoe UI" w:eastAsia="Times New Roman" w:hAnsi="Segoe UI" w:cs="Noto Sans Arabic Light"/>
                <w:color w:val="000000"/>
                <w:sz w:val="22"/>
                <w:rtl/>
                <w:lang w:bidi="ar-SA"/>
              </w:rPr>
              <w:t>مطابقة للكود الأوربي ومصنعة خصيصاً للمصاعد مع حمايات كهربائية وميكانيكية وبأحجام صغيرة.</w:t>
            </w:r>
          </w:p>
        </w:tc>
      </w:tr>
      <w:tr w:rsidR="00891D93" w:rsidRPr="00B64886" w14:paraId="332EA196" w14:textId="77777777" w:rsidTr="008625E8">
        <w:trPr>
          <w:trHeight w:val="720"/>
        </w:trPr>
        <w:tc>
          <w:tcPr>
            <w:tcW w:w="1763" w:type="dxa"/>
            <w:shd w:val="clear" w:color="auto" w:fill="D9D9D9" w:themeFill="background1" w:themeFillShade="D9"/>
          </w:tcPr>
          <w:p w14:paraId="75CC3BAB" w14:textId="77777777" w:rsidR="00891D93" w:rsidRPr="00F07575" w:rsidRDefault="00891D93" w:rsidP="00805312">
            <w:pPr>
              <w:bidi/>
              <w:spacing w:after="30"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حبال الجر</w:t>
            </w:r>
          </w:p>
        </w:tc>
        <w:tc>
          <w:tcPr>
            <w:tcW w:w="8504" w:type="dxa"/>
            <w:shd w:val="clear" w:color="auto" w:fill="D9D9D9" w:themeFill="background1" w:themeFillShade="D9"/>
          </w:tcPr>
          <w:p w14:paraId="371A14F2" w14:textId="77777777" w:rsidR="00891D93" w:rsidRPr="00B64886" w:rsidRDefault="00891D93" w:rsidP="00805312">
            <w:pPr>
              <w:bidi/>
              <w:spacing w:after="30" w:line="276" w:lineRule="auto"/>
              <w:jc w:val="center"/>
              <w:rPr>
                <w:rFonts w:ascii="Segoe UI" w:eastAsia="Times New Roman" w:hAnsi="Segoe UI" w:cs="Noto Sans Arabic Light"/>
                <w:color w:val="000000"/>
                <w:sz w:val="22"/>
                <w:rtl/>
                <w:lang w:bidi="ar-SY"/>
              </w:rPr>
            </w:pPr>
            <w:r w:rsidRPr="00B64886">
              <w:rPr>
                <w:rFonts w:ascii="Segoe UI" w:eastAsia="Times New Roman" w:hAnsi="Segoe UI" w:cs="Noto Sans Arabic Light"/>
                <w:color w:val="000000"/>
                <w:sz w:val="22"/>
                <w:rtl/>
                <w:lang w:bidi="ar-SA"/>
              </w:rPr>
              <w:t>كابلات فولاذية مجدولة حول نواة من القنب، عالية التحمل ومصممة خصيصاً للمصاعد.</w:t>
            </w:r>
          </w:p>
          <w:p w14:paraId="7EA24B45" w14:textId="77777777" w:rsidR="00891D93" w:rsidRPr="00B64886" w:rsidRDefault="00891D93" w:rsidP="00805312">
            <w:pPr>
              <w:bidi/>
              <w:spacing w:after="30"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يتطابق مع عدد المضاجع على بكرة الجر، وهي مختبرة ومعتمدة من قبل شارب ومن قبل الهيئة الأوربية للمعايير والمواصفات.</w:t>
            </w:r>
          </w:p>
        </w:tc>
      </w:tr>
      <w:tr w:rsidR="00891D93" w:rsidRPr="00B64886" w14:paraId="20EB3559" w14:textId="77777777" w:rsidTr="00805312">
        <w:trPr>
          <w:trHeight w:val="720"/>
        </w:trPr>
        <w:tc>
          <w:tcPr>
            <w:tcW w:w="1763" w:type="dxa"/>
            <w:shd w:val="clear" w:color="auto" w:fill="auto"/>
          </w:tcPr>
          <w:p w14:paraId="1EF9B35D"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السكك</w:t>
            </w:r>
          </w:p>
        </w:tc>
        <w:tc>
          <w:tcPr>
            <w:tcW w:w="8504" w:type="dxa"/>
            <w:shd w:val="clear" w:color="auto" w:fill="auto"/>
          </w:tcPr>
          <w:p w14:paraId="6C62AF47"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قضبان حديد مشغولة على الأوجه الثلاثة، للكبين والثقال، </w:t>
            </w:r>
            <w:r w:rsidRPr="00B64886">
              <w:rPr>
                <w:rFonts w:ascii="Segoe UI" w:eastAsia="Times New Roman" w:hAnsi="Segoe UI" w:cs="Noto Sans Arabic Light"/>
                <w:color w:val="000000"/>
                <w:sz w:val="22"/>
                <w:rtl/>
                <w:lang w:bidi="ar-SA"/>
              </w:rPr>
              <w:t xml:space="preserve">ومجهزة بدلائل ومثبتات وزوايا تثبيت </w:t>
            </w:r>
            <w:r w:rsidRPr="00B64886">
              <w:rPr>
                <w:rFonts w:ascii="Segoe UI" w:eastAsia="Times New Roman" w:hAnsi="Segoe UI" w:cs="Noto Sans Arabic Light"/>
                <w:color w:val="000000"/>
                <w:sz w:val="22"/>
                <w:rtl/>
                <w:lang w:bidi="ar-SY"/>
              </w:rPr>
              <w:t>بأسافين وبراغي مختبرة على الإجهادات المختلفة،</w:t>
            </w:r>
            <w:r w:rsidRPr="00B64886">
              <w:rPr>
                <w:rFonts w:ascii="Segoe UI" w:eastAsia="Times New Roman" w:hAnsi="Segoe UI" w:cs="Noto Sans Arabic Light"/>
                <w:color w:val="000000"/>
                <w:sz w:val="22"/>
                <w:rtl/>
                <w:lang w:bidi="ar-SA"/>
              </w:rPr>
              <w:t xml:space="preserve"> وتتميز التجهيزات بالعمر الاستثماري الطويل والمتانة العالية</w:t>
            </w:r>
            <w:r w:rsidRPr="00B64886">
              <w:rPr>
                <w:rFonts w:ascii="Segoe UI" w:hAnsi="Segoe UI" w:cs="Noto Sans Arabic Light"/>
                <w:sz w:val="22"/>
                <w:rtl/>
                <w:lang w:bidi="ar-SY"/>
              </w:rPr>
              <w:t>.</w:t>
            </w:r>
          </w:p>
        </w:tc>
      </w:tr>
      <w:tr w:rsidR="00891D93" w:rsidRPr="00B64886" w14:paraId="2BA10C03" w14:textId="77777777" w:rsidTr="0033550C">
        <w:trPr>
          <w:trHeight w:val="1515"/>
        </w:trPr>
        <w:tc>
          <w:tcPr>
            <w:tcW w:w="1763" w:type="dxa"/>
            <w:shd w:val="clear" w:color="auto" w:fill="D9D9D9" w:themeFill="background1" w:themeFillShade="D9"/>
          </w:tcPr>
          <w:p w14:paraId="7A6A693A"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الموجهات على السكك</w:t>
            </w:r>
          </w:p>
        </w:tc>
        <w:tc>
          <w:tcPr>
            <w:tcW w:w="8504" w:type="dxa"/>
            <w:shd w:val="clear" w:color="auto" w:fill="D9D9D9" w:themeFill="background1" w:themeFillShade="D9"/>
          </w:tcPr>
          <w:p w14:paraId="5F53C45D" w14:textId="77777777" w:rsidR="00891D93" w:rsidRPr="00B64886" w:rsidRDefault="00891D93" w:rsidP="00805312">
            <w:pPr>
              <w:bidi/>
              <w:spacing w:line="276" w:lineRule="auto"/>
              <w:jc w:val="center"/>
              <w:rPr>
                <w:rFonts w:ascii="Segoe UI" w:hAnsi="Segoe UI" w:cs="Noto Sans Arabic Light"/>
                <w:sz w:val="22"/>
                <w:lang w:bidi="ar-SY"/>
              </w:rPr>
            </w:pPr>
            <w:r w:rsidRPr="00B64886">
              <w:rPr>
                <w:rFonts w:ascii="Segoe UI" w:hAnsi="Segoe UI" w:cs="Noto Sans Arabic Light"/>
                <w:sz w:val="22"/>
                <w:rtl/>
                <w:lang w:bidi="ar-SY"/>
              </w:rPr>
              <w:t>انزلاقية على السكك بأبعاد تتناسب مع قياسات السكك، وهي ذاتية التزييت من خلال مزايت مركبة على الصاعدة والثقال</w:t>
            </w:r>
            <w:r w:rsidRPr="00B64886">
              <w:rPr>
                <w:rFonts w:ascii="Segoe UI" w:hAnsi="Segoe UI" w:cs="Noto Sans Arabic Light"/>
                <w:sz w:val="22"/>
                <w:lang w:bidi="ar-SY"/>
              </w:rPr>
              <w:t>.</w:t>
            </w:r>
          </w:p>
        </w:tc>
      </w:tr>
      <w:tr w:rsidR="00891D93" w:rsidRPr="00B64886" w14:paraId="7A9356A7" w14:textId="77777777" w:rsidTr="0033550C">
        <w:trPr>
          <w:trHeight w:val="3559"/>
        </w:trPr>
        <w:tc>
          <w:tcPr>
            <w:tcW w:w="1763" w:type="dxa"/>
            <w:shd w:val="clear" w:color="auto" w:fill="auto"/>
          </w:tcPr>
          <w:p w14:paraId="5C569BF7"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منظم السرعة وجهاز الباراشوت</w:t>
            </w:r>
          </w:p>
        </w:tc>
        <w:tc>
          <w:tcPr>
            <w:tcW w:w="8504" w:type="dxa"/>
            <w:shd w:val="clear" w:color="auto" w:fill="auto"/>
          </w:tcPr>
          <w:p w14:paraId="01AA3A83"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hAnsi="Segoe UI" w:cs="Noto Sans Arabic Light"/>
                <w:sz w:val="22"/>
                <w:rtl/>
                <w:lang w:bidi="ar-SY"/>
              </w:rPr>
              <w:t>تدريجي على الكبين ويعمل على إيقاف الصاعدة كهربائياً وميكانيكياً عند تجاوز سرعتها للحدود المسموح بها هبوطاً وصعوداً. عندما تزيد سرعة المصعد في الصعود بعشرين في المائة عن السرعة الاسمية، يقوم هذا الجهاز بتبطيء سرعة المصعد أوتوماتيكياً أو إيقافه عن العمل. أما في الهبوط وعند زيادة سرعة المصعد بعشرين في المائة عن السرعة الاسمية يقوم هذا الجهاز بوقف المحرك كهربائياً. وفي حال تجاوز سرعة المصعد أربعين في المائة عن السرعة الاسمية لسبب ما، يتم وقف المصعد ميكانيكياً</w:t>
            </w:r>
            <w:r w:rsidRPr="00B64886">
              <w:rPr>
                <w:rFonts w:ascii="Segoe UI" w:hAnsi="Segoe UI" w:cs="Noto Sans Arabic Light"/>
                <w:sz w:val="22"/>
                <w:lang w:bidi="ar-SY"/>
              </w:rPr>
              <w:t xml:space="preserve"> </w:t>
            </w:r>
            <w:r w:rsidRPr="00B64886">
              <w:rPr>
                <w:rFonts w:ascii="Segoe UI" w:hAnsi="Segoe UI" w:cs="Noto Sans Arabic Light"/>
                <w:sz w:val="22"/>
                <w:rtl/>
                <w:lang w:bidi="ar-SY"/>
              </w:rPr>
              <w:t>عن طريق فرامل مركبة على الصاعدة ومطبقة على السكك.</w:t>
            </w:r>
          </w:p>
        </w:tc>
      </w:tr>
      <w:tr w:rsidR="00891D93" w:rsidRPr="00B64886" w14:paraId="1CCD3549" w14:textId="77777777" w:rsidTr="0033550C">
        <w:trPr>
          <w:trHeight w:val="4144"/>
        </w:trPr>
        <w:tc>
          <w:tcPr>
            <w:tcW w:w="1763" w:type="dxa"/>
            <w:shd w:val="clear" w:color="auto" w:fill="D9D9D9" w:themeFill="background1" w:themeFillShade="D9"/>
          </w:tcPr>
          <w:p w14:paraId="0170452D" w14:textId="77777777" w:rsidR="00891D93" w:rsidRPr="00F07575" w:rsidRDefault="00891D93" w:rsidP="00805312">
            <w:pPr>
              <w:bidi/>
              <w:spacing w:line="276" w:lineRule="auto"/>
              <w:jc w:val="center"/>
              <w:rPr>
                <w:rFonts w:ascii="Segoe UI" w:eastAsia="Times New Roman" w:hAnsi="Segoe UI" w:cs="Noto Sans Arabic Medium"/>
                <w:b/>
                <w:bCs/>
                <w:color w:val="auto"/>
                <w:sz w:val="24"/>
                <w:szCs w:val="24"/>
                <w:lang w:bidi="ar-SA"/>
              </w:rPr>
            </w:pPr>
            <w:r w:rsidRPr="00F07575">
              <w:rPr>
                <w:rFonts w:ascii="Segoe UI" w:eastAsia="Times New Roman" w:hAnsi="Segoe UI" w:cs="Noto Sans Arabic Medium"/>
                <w:b/>
                <w:bCs/>
                <w:color w:val="auto"/>
                <w:sz w:val="24"/>
                <w:szCs w:val="24"/>
                <w:rtl/>
                <w:lang w:bidi="ar-SA"/>
              </w:rPr>
              <w:t>الصاعدة</w:t>
            </w:r>
          </w:p>
        </w:tc>
        <w:tc>
          <w:tcPr>
            <w:tcW w:w="8504" w:type="dxa"/>
            <w:shd w:val="clear" w:color="auto" w:fill="D9D9D9" w:themeFill="background1" w:themeFillShade="D9"/>
          </w:tcPr>
          <w:p w14:paraId="4B1A7BC8" w14:textId="77777777" w:rsidR="00891D93" w:rsidRPr="00B64886" w:rsidRDefault="00891D93" w:rsidP="00805312">
            <w:pPr>
              <w:bidi/>
              <w:spacing w:line="276" w:lineRule="auto"/>
              <w:jc w:val="center"/>
              <w:rPr>
                <w:rFonts w:ascii="Segoe UI" w:eastAsia="Times New Roman" w:hAnsi="Segoe UI" w:cs="Noto Sans Arabic Light"/>
                <w:color w:val="000000"/>
                <w:sz w:val="22"/>
                <w:rtl/>
                <w:lang w:bidi="ar-SA"/>
              </w:rPr>
            </w:pPr>
            <w:r w:rsidRPr="00B64886">
              <w:rPr>
                <w:rFonts w:ascii="Segoe UI" w:eastAsia="Times New Roman" w:hAnsi="Segoe UI" w:cs="Noto Sans Arabic Light"/>
                <w:color w:val="000000"/>
                <w:sz w:val="22"/>
                <w:rtl/>
                <w:lang w:bidi="ar-SA"/>
              </w:rPr>
              <w:t xml:space="preserve">الصاعدة مصنعة من إطار فولاذي يحمل الكبين، والكبين مؤلف من جدران مزدوجة تحوي طبقة من الفوم للعزل الصوتي والحراري، والصاعدة مكسية من الداخل بالستانليس ستيل عيار </w:t>
            </w:r>
            <w:r w:rsidRPr="00B64886">
              <w:rPr>
                <w:rFonts w:ascii="Segoe UI" w:eastAsia="Times New Roman" w:hAnsi="Segoe UI" w:cs="Noto Sans Arabic Light"/>
                <w:color w:val="000000"/>
                <w:sz w:val="22"/>
                <w:lang w:bidi="ar-SA"/>
              </w:rPr>
              <w:t>304</w:t>
            </w:r>
            <w:r w:rsidRPr="00B64886">
              <w:rPr>
                <w:rFonts w:ascii="Segoe UI" w:eastAsia="Times New Roman" w:hAnsi="Segoe UI" w:cs="Noto Sans Arabic Light"/>
                <w:color w:val="000000"/>
                <w:sz w:val="22"/>
                <w:rtl/>
                <w:lang w:bidi="ar-SA"/>
              </w:rPr>
              <w:t xml:space="preserve">. سقف الصاعدة معلق يحوي الإضاءة من نوع </w:t>
            </w:r>
            <w:r w:rsidRPr="00B64886">
              <w:rPr>
                <w:rFonts w:ascii="Segoe UI" w:eastAsia="Times New Roman" w:hAnsi="Segoe UI" w:cs="Noto Sans Arabic Light"/>
                <w:color w:val="000000"/>
                <w:sz w:val="22"/>
                <w:lang w:bidi="ar-SA"/>
              </w:rPr>
              <w:t>LED</w:t>
            </w:r>
            <w:r w:rsidRPr="00B64886">
              <w:rPr>
                <w:rFonts w:ascii="Segoe UI" w:eastAsia="Times New Roman" w:hAnsi="Segoe UI" w:cs="Noto Sans Arabic Light"/>
                <w:color w:val="000000"/>
                <w:sz w:val="22"/>
                <w:rtl/>
                <w:lang w:bidi="ar-SA"/>
              </w:rPr>
              <w:t xml:space="preserve"> موفرة للطاقة مع مستوى سطوع عالي كما وتزود الصاعدة بمروحة تهوية وتجهيزات اتصال وإضاءة للطوارئ.</w:t>
            </w:r>
          </w:p>
          <w:p w14:paraId="520B767B" w14:textId="32325870" w:rsidR="00891D93" w:rsidRPr="00B64886" w:rsidRDefault="00891D93" w:rsidP="00805312">
            <w:pPr>
              <w:bidi/>
              <w:spacing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تتوضع على ظهر الصاعدة لوحة تحكم للخدمة (ريفزيون) مزودة بقاطع حماية، مع أزرار تحكم للصيانة صعوداً وهبوطاً على السرعة البطيئة، ولوحات تحكم ووصل بين أجزاء العربة ولوحة التحكم الرئيسية، ومزودة بإضاءة مستقلة وجهاز اتصال ومآخذ كهربائية لإجراء عمليات الصيانة.</w:t>
            </w:r>
          </w:p>
        </w:tc>
      </w:tr>
      <w:tr w:rsidR="00891D93" w:rsidRPr="00B64886" w14:paraId="3E73642A" w14:textId="77777777" w:rsidTr="0033550C">
        <w:trPr>
          <w:trHeight w:val="611"/>
        </w:trPr>
        <w:tc>
          <w:tcPr>
            <w:tcW w:w="1763" w:type="dxa"/>
            <w:shd w:val="clear" w:color="auto" w:fill="FFFFFF" w:themeFill="background1"/>
          </w:tcPr>
          <w:p w14:paraId="0781FAE1" w14:textId="50779402" w:rsidR="00891D93" w:rsidRPr="00F07575" w:rsidRDefault="00891D93" w:rsidP="00805312">
            <w:pPr>
              <w:bidi/>
              <w:spacing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lastRenderedPageBreak/>
              <w:t>باب الصـاعدة</w:t>
            </w:r>
          </w:p>
        </w:tc>
        <w:tc>
          <w:tcPr>
            <w:tcW w:w="8504" w:type="dxa"/>
            <w:shd w:val="clear" w:color="auto" w:fill="FFFFFF" w:themeFill="background1"/>
          </w:tcPr>
          <w:p w14:paraId="2082368C" w14:textId="3C8AE45C" w:rsidR="00891D93" w:rsidRPr="00B64886" w:rsidRDefault="004C7ED1" w:rsidP="00805312">
            <w:pPr>
              <w:bidi/>
              <w:spacing w:line="276" w:lineRule="auto"/>
              <w:jc w:val="center"/>
              <w:rPr>
                <w:rFonts w:ascii="Segoe UI" w:eastAsia="Times New Roman" w:hAnsi="Segoe UI" w:cs="Noto Sans Arabic Light"/>
                <w:color w:val="000000"/>
                <w:sz w:val="22"/>
                <w:lang w:bidi="ar-SA"/>
              </w:rPr>
            </w:pPr>
            <w:r>
              <w:rPr>
                <w:rFonts w:ascii="Segoe UI" w:eastAsia="Times New Roman" w:hAnsi="Segoe UI" w:cs="Noto Sans Arabic Light" w:hint="cs"/>
                <w:color w:val="000000"/>
                <w:sz w:val="22"/>
                <w:rtl/>
                <w:lang w:bidi="ar-SA"/>
              </w:rPr>
              <w:t>يدوي الفتح</w:t>
            </w:r>
            <w:r w:rsidR="00891D93" w:rsidRPr="00B64886">
              <w:rPr>
                <w:rFonts w:ascii="Segoe UI" w:eastAsia="Times New Roman" w:hAnsi="Segoe UI" w:cs="Noto Sans Arabic Light"/>
                <w:color w:val="000000"/>
                <w:sz w:val="22"/>
                <w:rtl/>
                <w:lang w:bidi="ar-SA"/>
              </w:rPr>
              <w:t xml:space="preserve">، ومصنع من الستانليس ستيل عيار </w:t>
            </w:r>
            <w:r w:rsidR="00891D93" w:rsidRPr="00B64886">
              <w:rPr>
                <w:rFonts w:ascii="Segoe UI" w:eastAsia="Times New Roman" w:hAnsi="Segoe UI" w:cs="Noto Sans Arabic Light"/>
                <w:color w:val="000000"/>
                <w:sz w:val="22"/>
                <w:lang w:bidi="ar-SA"/>
              </w:rPr>
              <w:t>304</w:t>
            </w:r>
            <w:r w:rsidR="00891D93" w:rsidRPr="00B64886">
              <w:rPr>
                <w:rFonts w:ascii="Segoe UI" w:eastAsia="Times New Roman" w:hAnsi="Segoe UI" w:cs="Noto Sans Arabic Light"/>
                <w:color w:val="000000"/>
                <w:sz w:val="22"/>
                <w:rtl/>
                <w:lang w:bidi="ar-SA"/>
              </w:rPr>
              <w:t>،</w:t>
            </w:r>
          </w:p>
        </w:tc>
      </w:tr>
      <w:tr w:rsidR="00891D93" w:rsidRPr="00B64886" w14:paraId="2DBE89D6" w14:textId="77777777" w:rsidTr="0033550C">
        <w:trPr>
          <w:trHeight w:val="719"/>
        </w:trPr>
        <w:tc>
          <w:tcPr>
            <w:tcW w:w="1763" w:type="dxa"/>
            <w:shd w:val="clear" w:color="auto" w:fill="D9D9D9" w:themeFill="background1" w:themeFillShade="D9"/>
          </w:tcPr>
          <w:p w14:paraId="6BD667C9" w14:textId="77777777" w:rsidR="00891D93" w:rsidRPr="0033550C" w:rsidRDefault="00891D93" w:rsidP="00805312">
            <w:pPr>
              <w:bidi/>
              <w:spacing w:line="276" w:lineRule="auto"/>
              <w:jc w:val="center"/>
              <w:rPr>
                <w:rFonts w:ascii="Segoe UI" w:hAnsi="Segoe UI" w:cs="Noto Sans Arabic Medium"/>
                <w:sz w:val="24"/>
                <w:szCs w:val="24"/>
                <w:rtl/>
                <w:lang w:bidi="ar-SY"/>
              </w:rPr>
            </w:pPr>
            <w:r w:rsidRPr="0033550C">
              <w:rPr>
                <w:rFonts w:ascii="Segoe UI" w:hAnsi="Segoe UI" w:cs="Noto Sans Arabic Medium"/>
                <w:color w:val="0D0D0D" w:themeColor="text1" w:themeTint="F2"/>
                <w:sz w:val="24"/>
                <w:szCs w:val="24"/>
                <w:rtl/>
                <w:lang w:bidi="ar-SY"/>
              </w:rPr>
              <w:t>الأبواب الطابقية</w:t>
            </w:r>
          </w:p>
        </w:tc>
        <w:tc>
          <w:tcPr>
            <w:tcW w:w="8504" w:type="dxa"/>
            <w:shd w:val="clear" w:color="auto" w:fill="D9D9D9" w:themeFill="background1" w:themeFillShade="D9"/>
          </w:tcPr>
          <w:p w14:paraId="1B5883A1" w14:textId="22C916DA"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مصنعة من الستانليس ستيل </w:t>
            </w:r>
            <w:r w:rsidR="004C7ED1">
              <w:rPr>
                <w:rFonts w:ascii="Segoe UI" w:eastAsia="Times New Roman" w:hAnsi="Segoe UI" w:cs="Noto Sans Arabic Light" w:hint="cs"/>
                <w:color w:val="000000"/>
                <w:sz w:val="22"/>
                <w:rtl/>
                <w:lang w:bidi="ar-SA"/>
              </w:rPr>
              <w:t>العاكس</w:t>
            </w:r>
            <w:r w:rsidRPr="00B64886">
              <w:rPr>
                <w:rFonts w:ascii="Segoe UI" w:eastAsia="Times New Roman" w:hAnsi="Segoe UI" w:cs="Noto Sans Arabic Light"/>
                <w:color w:val="000000"/>
                <w:sz w:val="22"/>
                <w:rtl/>
                <w:lang w:bidi="ar-SA"/>
              </w:rPr>
              <w:t xml:space="preserve"> عيار </w:t>
            </w:r>
            <w:r w:rsidRPr="00B64886">
              <w:rPr>
                <w:rFonts w:ascii="Segoe UI" w:eastAsia="Times New Roman" w:hAnsi="Segoe UI" w:cs="Noto Sans Arabic Light"/>
                <w:color w:val="000000"/>
                <w:sz w:val="22"/>
                <w:lang w:bidi="ar-SA"/>
              </w:rPr>
              <w:t>304</w:t>
            </w:r>
            <w:r w:rsidRPr="00B64886">
              <w:rPr>
                <w:rFonts w:ascii="Segoe UI" w:eastAsia="Times New Roman" w:hAnsi="Segoe UI" w:cs="Noto Sans Arabic Light"/>
                <w:color w:val="000000"/>
                <w:sz w:val="22"/>
                <w:rtl/>
                <w:lang w:bidi="ar-SA"/>
              </w:rPr>
              <w:t>، متطابقة مع باب الكبين مجهزة بأقفال وحمايات ميكانيكية وكهربائية تمنع فتح الباب في حال حركة المصعد.</w:t>
            </w:r>
          </w:p>
        </w:tc>
      </w:tr>
      <w:tr w:rsidR="00891D93" w:rsidRPr="00B64886" w14:paraId="0ADC5DF8" w14:textId="77777777" w:rsidTr="0033550C">
        <w:trPr>
          <w:trHeight w:val="701"/>
        </w:trPr>
        <w:tc>
          <w:tcPr>
            <w:tcW w:w="1763" w:type="dxa"/>
            <w:shd w:val="clear" w:color="auto" w:fill="FFFFFF" w:themeFill="background1"/>
          </w:tcPr>
          <w:p w14:paraId="01BAA220" w14:textId="77777777" w:rsidR="00891D93" w:rsidRPr="0033550C" w:rsidRDefault="00891D93" w:rsidP="00805312">
            <w:pPr>
              <w:bidi/>
              <w:spacing w:line="276" w:lineRule="auto"/>
              <w:jc w:val="center"/>
              <w:rPr>
                <w:rFonts w:ascii="Segoe UI" w:hAnsi="Segoe UI" w:cs="Noto Sans Arabic Medium"/>
                <w:sz w:val="24"/>
                <w:szCs w:val="24"/>
                <w:rtl/>
                <w:lang w:bidi="ar-SY"/>
              </w:rPr>
            </w:pPr>
            <w:r w:rsidRPr="0033550C">
              <w:rPr>
                <w:rFonts w:ascii="Segoe UI" w:eastAsia="Times New Roman" w:hAnsi="Segoe UI" w:cs="Noto Sans Arabic Medium"/>
                <w:color w:val="000000"/>
                <w:sz w:val="24"/>
                <w:szCs w:val="24"/>
                <w:rtl/>
                <w:lang w:bidi="ar-SA"/>
              </w:rPr>
              <w:t>أزرار الطلب</w:t>
            </w:r>
          </w:p>
        </w:tc>
        <w:tc>
          <w:tcPr>
            <w:tcW w:w="8504" w:type="dxa"/>
            <w:shd w:val="clear" w:color="auto" w:fill="FFFFFF" w:themeFill="background1"/>
          </w:tcPr>
          <w:p w14:paraId="6FEA4EC2"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دائرية </w:t>
            </w:r>
            <w:r w:rsidRPr="00B64886">
              <w:rPr>
                <w:rFonts w:ascii="Segoe UI" w:eastAsia="Times New Roman" w:hAnsi="Segoe UI" w:cs="Noto Sans Arabic Light"/>
                <w:color w:val="000000"/>
                <w:sz w:val="22"/>
                <w:lang w:bidi="ar-SA"/>
              </w:rPr>
              <w:t>Micro touch</w:t>
            </w:r>
            <w:r w:rsidRPr="00B64886">
              <w:rPr>
                <w:rFonts w:ascii="Segoe UI" w:eastAsia="Times New Roman" w:hAnsi="Segoe UI" w:cs="Noto Sans Arabic Light"/>
                <w:color w:val="000000"/>
                <w:sz w:val="22"/>
                <w:rtl/>
                <w:lang w:bidi="ar-SA"/>
              </w:rPr>
              <w:t xml:space="preserve"> مصنعة من الستانليس ستيل مزودة بكتابة تضيء عند الطلب تبين رقم الطابق، </w:t>
            </w:r>
            <w:r w:rsidRPr="00B64886">
              <w:rPr>
                <w:rFonts w:ascii="Segoe UI" w:hAnsi="Segoe UI" w:cs="Noto Sans Arabic Light"/>
                <w:sz w:val="22"/>
                <w:rtl/>
                <w:lang w:bidi="ar-SY"/>
              </w:rPr>
              <w:t>إضافة إلى كتابة نافرة بطريقة بريل الخاصة بالمكفوفين</w:t>
            </w:r>
            <w:r w:rsidRPr="00B64886">
              <w:rPr>
                <w:rFonts w:ascii="Segoe UI" w:eastAsia="Times New Roman" w:hAnsi="Segoe UI" w:cs="Noto Sans Arabic Light"/>
                <w:color w:val="000000"/>
                <w:sz w:val="22"/>
                <w:rtl/>
                <w:lang w:bidi="ar-SA"/>
              </w:rPr>
              <w:t>.</w:t>
            </w:r>
          </w:p>
        </w:tc>
      </w:tr>
      <w:tr w:rsidR="00891D93" w:rsidRPr="00B64886" w14:paraId="02C3D055" w14:textId="77777777" w:rsidTr="0033550C">
        <w:trPr>
          <w:trHeight w:val="720"/>
        </w:trPr>
        <w:tc>
          <w:tcPr>
            <w:tcW w:w="1763" w:type="dxa"/>
            <w:shd w:val="clear" w:color="auto" w:fill="D9D9D9" w:themeFill="background1" w:themeFillShade="D9"/>
          </w:tcPr>
          <w:p w14:paraId="430DB674" w14:textId="77777777" w:rsidR="00891D93" w:rsidRPr="0033550C" w:rsidRDefault="00891D93" w:rsidP="00805312">
            <w:pPr>
              <w:bidi/>
              <w:spacing w:line="276" w:lineRule="auto"/>
              <w:jc w:val="center"/>
              <w:rPr>
                <w:rFonts w:ascii="Segoe UI" w:eastAsia="Times New Roman" w:hAnsi="Segoe UI" w:cs="Noto Sans Arabic Medium"/>
                <w:color w:val="000000"/>
                <w:sz w:val="24"/>
                <w:szCs w:val="24"/>
                <w:rtl/>
                <w:lang w:bidi="ar-SY"/>
              </w:rPr>
            </w:pPr>
            <w:r w:rsidRPr="0033550C">
              <w:rPr>
                <w:rFonts w:ascii="Segoe UI" w:eastAsia="Times New Roman" w:hAnsi="Segoe UI" w:cs="Noto Sans Arabic Medium"/>
                <w:color w:val="000000"/>
                <w:sz w:val="24"/>
                <w:szCs w:val="24"/>
                <w:rtl/>
                <w:lang w:bidi="ar-SA"/>
              </w:rPr>
              <w:t>المخمدات</w:t>
            </w:r>
          </w:p>
        </w:tc>
        <w:tc>
          <w:tcPr>
            <w:tcW w:w="8504" w:type="dxa"/>
            <w:shd w:val="clear" w:color="auto" w:fill="D9D9D9" w:themeFill="background1" w:themeFillShade="D9"/>
          </w:tcPr>
          <w:p w14:paraId="001D654C" w14:textId="77777777" w:rsidR="00891D93" w:rsidRPr="00B64886" w:rsidRDefault="00891D93" w:rsidP="00805312">
            <w:pPr>
              <w:bidi/>
              <w:spacing w:line="276" w:lineRule="auto"/>
              <w:jc w:val="center"/>
              <w:rPr>
                <w:rFonts w:ascii="Segoe UI" w:hAnsi="Segoe UI" w:cs="Noto Sans Arabic Light"/>
                <w:sz w:val="22"/>
                <w:lang w:bidi="ar-SY"/>
              </w:rPr>
            </w:pPr>
            <w:r w:rsidRPr="00B64886">
              <w:rPr>
                <w:rFonts w:ascii="Segoe UI" w:hAnsi="Segoe UI" w:cs="Noto Sans Arabic Light"/>
                <w:sz w:val="22"/>
                <w:rtl/>
              </w:rPr>
              <w:fldChar w:fldCharType="begin"/>
            </w:r>
            <w:r w:rsidRPr="00B64886">
              <w:rPr>
                <w:rFonts w:ascii="Segoe UI" w:hAnsi="Segoe UI" w:cs="Noto Sans Arabic Light"/>
                <w:sz w:val="22"/>
                <w:rtl/>
                <w:lang w:bidi="ar-SA"/>
              </w:rPr>
              <w:instrText xml:space="preserve"> </w:instrText>
            </w:r>
            <w:r w:rsidRPr="00B64886">
              <w:rPr>
                <w:rFonts w:ascii="Segoe UI" w:hAnsi="Segoe UI" w:cs="Noto Sans Arabic Light"/>
                <w:sz w:val="22"/>
              </w:rPr>
              <w:instrText>MERGEFIELD</w:instrText>
            </w:r>
            <w:r w:rsidRPr="00B64886">
              <w:rPr>
                <w:rFonts w:ascii="Segoe UI" w:hAnsi="Segoe UI" w:cs="Noto Sans Arabic Light"/>
                <w:sz w:val="22"/>
                <w:rtl/>
                <w:lang w:bidi="ar-SA"/>
              </w:rPr>
              <w:instrText xml:space="preserve"> المخمدات </w:instrText>
            </w:r>
            <w:r w:rsidRPr="00B64886">
              <w:rPr>
                <w:rFonts w:ascii="Segoe UI" w:hAnsi="Segoe UI" w:cs="Noto Sans Arabic Light"/>
                <w:sz w:val="22"/>
                <w:rtl/>
              </w:rPr>
              <w:fldChar w:fldCharType="separate"/>
            </w:r>
            <w:r w:rsidRPr="00B64886">
              <w:rPr>
                <w:rFonts w:ascii="Segoe UI" w:hAnsi="Segoe UI" w:cs="Noto Sans Arabic Light"/>
                <w:noProof/>
                <w:sz w:val="22"/>
                <w:rtl/>
                <w:lang w:bidi="ar-SA"/>
              </w:rPr>
              <w:t>هيدروليكية</w:t>
            </w:r>
            <w:r w:rsidRPr="00B64886">
              <w:rPr>
                <w:rFonts w:ascii="Segoe UI" w:hAnsi="Segoe UI" w:cs="Noto Sans Arabic Light"/>
                <w:sz w:val="22"/>
                <w:rtl/>
              </w:rPr>
              <w:fldChar w:fldCharType="end"/>
            </w:r>
            <w:r w:rsidRPr="00B64886">
              <w:rPr>
                <w:rFonts w:ascii="Segoe UI" w:hAnsi="Segoe UI" w:cs="Noto Sans Arabic Light"/>
                <w:sz w:val="22"/>
              </w:rPr>
              <w:t xml:space="preserve"> </w:t>
            </w:r>
            <w:r w:rsidRPr="00B64886">
              <w:rPr>
                <w:rFonts w:ascii="Segoe UI" w:hAnsi="Segoe UI" w:cs="Noto Sans Arabic Light"/>
                <w:sz w:val="22"/>
                <w:rtl/>
                <w:lang w:bidi="ar-SY"/>
              </w:rPr>
              <w:t>للصاعدة والثقال</w:t>
            </w:r>
            <w:r w:rsidRPr="00B64886">
              <w:rPr>
                <w:rFonts w:ascii="Segoe UI" w:eastAsia="Times New Roman" w:hAnsi="Segoe UI" w:cs="Noto Sans Arabic Light"/>
                <w:color w:val="000000"/>
                <w:sz w:val="22"/>
                <w:rtl/>
                <w:lang w:bidi="ar-SY"/>
              </w:rPr>
              <w:t xml:space="preserve">، تركب في الجورة </w:t>
            </w:r>
            <w:r w:rsidRPr="00B64886">
              <w:rPr>
                <w:rFonts w:ascii="Segoe UI" w:eastAsia="Times New Roman" w:hAnsi="Segoe UI" w:cs="Noto Sans Arabic Light"/>
                <w:color w:val="000000"/>
                <w:sz w:val="22"/>
                <w:rtl/>
                <w:lang w:bidi="ar-SA"/>
              </w:rPr>
              <w:t>أسفل العربة والثقال وتتألف من مكبس هيدروليكي (زيتي) ونوابض و</w:t>
            </w:r>
            <w:r w:rsidRPr="00B64886">
              <w:rPr>
                <w:rFonts w:ascii="Segoe UI" w:hAnsi="Segoe UI" w:cs="Noto Sans Arabic Light"/>
                <w:sz w:val="22"/>
                <w:rtl/>
                <w:lang w:bidi="ar-SY"/>
              </w:rPr>
              <w:t>قاطع حماية موصول بدارة الحماية الرئيسية</w:t>
            </w:r>
            <w:r w:rsidRPr="00B64886">
              <w:rPr>
                <w:rFonts w:ascii="Segoe UI" w:eastAsia="Times New Roman" w:hAnsi="Segoe UI" w:cs="Noto Sans Arabic Light"/>
                <w:color w:val="000000"/>
                <w:sz w:val="22"/>
                <w:rtl/>
                <w:lang w:bidi="ar-SY"/>
              </w:rPr>
              <w:t xml:space="preserve">، </w:t>
            </w:r>
            <w:r w:rsidRPr="00B64886">
              <w:rPr>
                <w:rFonts w:ascii="Segoe UI" w:eastAsia="Times New Roman" w:hAnsi="Segoe UI" w:cs="Noto Sans Arabic Light"/>
                <w:color w:val="000000"/>
                <w:sz w:val="22"/>
                <w:rtl/>
                <w:lang w:bidi="ar-SA"/>
              </w:rPr>
              <w:t>للحماية في حال الاصطدام بها، وفق الكود الأوربي</w:t>
            </w:r>
            <w:r w:rsidRPr="00B64886">
              <w:rPr>
                <w:rFonts w:ascii="Segoe UI" w:hAnsi="Segoe UI" w:cs="Noto Sans Arabic Light"/>
                <w:sz w:val="22"/>
                <w:rtl/>
                <w:lang w:bidi="ar-SY"/>
              </w:rPr>
              <w:t>.</w:t>
            </w:r>
            <w:r w:rsidRPr="00B64886">
              <w:rPr>
                <w:rFonts w:ascii="Segoe UI" w:hAnsi="Segoe UI" w:cs="Noto Sans Arabic Light"/>
                <w:sz w:val="22"/>
              </w:rPr>
              <w:br w:type="page"/>
            </w:r>
            <w:r w:rsidRPr="00B64886">
              <w:rPr>
                <w:rFonts w:ascii="Segoe UI" w:hAnsi="Segoe UI" w:cs="Noto Sans Arabic Light"/>
                <w:sz w:val="22"/>
              </w:rPr>
              <w:br w:type="page"/>
            </w:r>
          </w:p>
        </w:tc>
      </w:tr>
    </w:tbl>
    <w:p w14:paraId="28C9799B" w14:textId="77777777" w:rsidR="00B64886" w:rsidRDefault="00B64886">
      <w:pPr>
        <w:rPr>
          <w:rFonts w:ascii="Segoe UI" w:hAnsi="Segoe UI" w:cs="Segoe UI"/>
          <w:sz w:val="24"/>
          <w:szCs w:val="24"/>
          <w:rtl/>
        </w:rPr>
      </w:pPr>
    </w:p>
    <w:p w14:paraId="0F82E3DA" w14:textId="77777777" w:rsidR="00B64886" w:rsidRDefault="00B64886">
      <w:pPr>
        <w:rPr>
          <w:rFonts w:ascii="Segoe UI" w:hAnsi="Segoe UI" w:cs="Segoe UI"/>
          <w:sz w:val="24"/>
          <w:szCs w:val="24"/>
          <w:rtl/>
        </w:rPr>
      </w:pPr>
    </w:p>
    <w:p w14:paraId="0F91A32F" w14:textId="77777777" w:rsidR="00B64886" w:rsidRDefault="00B64886">
      <w:pPr>
        <w:rPr>
          <w:rFonts w:ascii="Segoe UI" w:hAnsi="Segoe UI" w:cs="Segoe UI"/>
          <w:sz w:val="24"/>
          <w:szCs w:val="24"/>
          <w:rtl/>
        </w:rPr>
      </w:pPr>
    </w:p>
    <w:p w14:paraId="3A23C00D" w14:textId="77777777" w:rsidR="00B64886" w:rsidRDefault="00B64886">
      <w:pPr>
        <w:rPr>
          <w:rFonts w:ascii="Segoe UI" w:hAnsi="Segoe UI" w:cs="Segoe UI"/>
          <w:sz w:val="24"/>
          <w:szCs w:val="24"/>
          <w:rtl/>
        </w:rPr>
      </w:pPr>
    </w:p>
    <w:p w14:paraId="6D1ABC4B" w14:textId="77777777" w:rsidR="00B64886" w:rsidRDefault="00B64886">
      <w:pPr>
        <w:rPr>
          <w:rFonts w:ascii="Segoe UI" w:hAnsi="Segoe UI" w:cs="Segoe UI"/>
          <w:sz w:val="24"/>
          <w:szCs w:val="24"/>
          <w:rtl/>
        </w:rPr>
      </w:pPr>
    </w:p>
    <w:p w14:paraId="32854369" w14:textId="77777777" w:rsidR="00B64886" w:rsidRDefault="00B64886">
      <w:pPr>
        <w:rPr>
          <w:rFonts w:ascii="Segoe UI" w:hAnsi="Segoe UI" w:cs="Segoe UI"/>
          <w:sz w:val="24"/>
          <w:szCs w:val="24"/>
          <w:rtl/>
        </w:rPr>
      </w:pPr>
    </w:p>
    <w:p w14:paraId="3B80C017" w14:textId="77777777" w:rsidR="00B64886" w:rsidRDefault="00B64886">
      <w:pPr>
        <w:rPr>
          <w:rFonts w:ascii="Segoe UI" w:hAnsi="Segoe UI" w:cs="Segoe UI"/>
          <w:sz w:val="24"/>
          <w:szCs w:val="24"/>
          <w:rtl/>
        </w:rPr>
      </w:pPr>
    </w:p>
    <w:p w14:paraId="6315B534" w14:textId="77777777" w:rsidR="00B64886" w:rsidRDefault="00B64886">
      <w:pPr>
        <w:rPr>
          <w:rFonts w:ascii="Segoe UI" w:hAnsi="Segoe UI" w:cs="Segoe UI"/>
          <w:sz w:val="24"/>
          <w:szCs w:val="24"/>
          <w:rtl/>
        </w:rPr>
      </w:pPr>
    </w:p>
    <w:p w14:paraId="60C35C0F" w14:textId="77777777" w:rsidR="00B64886" w:rsidRDefault="00B64886">
      <w:pPr>
        <w:rPr>
          <w:rFonts w:ascii="Segoe UI" w:hAnsi="Segoe UI" w:cs="Segoe UI"/>
          <w:sz w:val="24"/>
          <w:szCs w:val="24"/>
          <w:rtl/>
        </w:rPr>
      </w:pPr>
    </w:p>
    <w:p w14:paraId="08DDB3ED" w14:textId="77777777" w:rsidR="00B64886" w:rsidRDefault="00B64886">
      <w:pPr>
        <w:rPr>
          <w:rFonts w:ascii="Segoe UI" w:hAnsi="Segoe UI" w:cs="Segoe UI"/>
          <w:sz w:val="24"/>
          <w:szCs w:val="24"/>
          <w:rtl/>
        </w:rPr>
      </w:pPr>
    </w:p>
    <w:p w14:paraId="5279D10D" w14:textId="77777777" w:rsidR="00B64886" w:rsidRDefault="00B64886">
      <w:pPr>
        <w:rPr>
          <w:rFonts w:ascii="Segoe UI" w:hAnsi="Segoe UI" w:cs="Segoe UI"/>
          <w:sz w:val="24"/>
          <w:szCs w:val="24"/>
          <w:rtl/>
        </w:rPr>
      </w:pPr>
    </w:p>
    <w:p w14:paraId="4146C049" w14:textId="77777777" w:rsidR="00B64886" w:rsidRDefault="00B64886">
      <w:pPr>
        <w:rPr>
          <w:rFonts w:ascii="Segoe UI" w:hAnsi="Segoe UI" w:cs="Segoe UI"/>
          <w:sz w:val="24"/>
          <w:szCs w:val="24"/>
          <w:rtl/>
        </w:rPr>
      </w:pPr>
    </w:p>
    <w:p w14:paraId="667DC827" w14:textId="77777777" w:rsidR="00B64886" w:rsidRDefault="00B64886">
      <w:pPr>
        <w:rPr>
          <w:rFonts w:ascii="Segoe UI" w:hAnsi="Segoe UI" w:cs="Segoe UI"/>
          <w:sz w:val="24"/>
          <w:szCs w:val="24"/>
          <w:rtl/>
        </w:rPr>
      </w:pPr>
    </w:p>
    <w:p w14:paraId="67CCAC19" w14:textId="77777777" w:rsidR="004C7ED1" w:rsidRDefault="004C7ED1">
      <w:pPr>
        <w:rPr>
          <w:rFonts w:ascii="Segoe UI" w:hAnsi="Segoe UI" w:cs="Segoe UI"/>
          <w:sz w:val="24"/>
          <w:szCs w:val="24"/>
          <w:rtl/>
        </w:rPr>
      </w:pPr>
    </w:p>
    <w:p w14:paraId="22A1796D" w14:textId="77777777" w:rsidR="0033550C" w:rsidRDefault="0033550C" w:rsidP="00496C12">
      <w:pPr>
        <w:bidi/>
        <w:jc w:val="center"/>
        <w:rPr>
          <w:rFonts w:ascii="Segoe UI" w:hAnsi="Segoe UI" w:cs="Segoe UI"/>
          <w:sz w:val="24"/>
          <w:szCs w:val="24"/>
          <w:rtl/>
          <w:lang w:bidi="ar-SY"/>
        </w:rPr>
      </w:pPr>
    </w:p>
    <w:p w14:paraId="75B246AB" w14:textId="77777777" w:rsidR="0033550C" w:rsidRDefault="0033550C" w:rsidP="0033550C">
      <w:pPr>
        <w:bidi/>
        <w:jc w:val="center"/>
        <w:rPr>
          <w:rFonts w:ascii="Segoe UI" w:hAnsi="Segoe UI" w:cs="Noto Sans Arabic SemiBold"/>
          <w:sz w:val="28"/>
          <w:szCs w:val="28"/>
          <w:rtl/>
          <w:lang w:bidi="ar-SY"/>
        </w:rPr>
      </w:pPr>
    </w:p>
    <w:p w14:paraId="5094280A" w14:textId="27BC165A" w:rsidR="00B64886" w:rsidRPr="00496C12" w:rsidRDefault="00B64886" w:rsidP="0033550C">
      <w:pPr>
        <w:bidi/>
        <w:jc w:val="center"/>
        <w:rPr>
          <w:rFonts w:ascii="Segoe UI" w:hAnsi="Segoe UI" w:cs="Noto Sans Arabic SemiBold"/>
          <w:sz w:val="28"/>
          <w:szCs w:val="28"/>
          <w:rtl/>
          <w:lang w:bidi="ar-SY"/>
        </w:rPr>
      </w:pPr>
      <w:r w:rsidRPr="00B64886">
        <w:rPr>
          <w:rFonts w:ascii="Segoe UI" w:hAnsi="Segoe UI" w:cs="Noto Sans Arabic SemiBold" w:hint="eastAsia"/>
          <w:sz w:val="28"/>
          <w:szCs w:val="28"/>
          <w:rtl/>
          <w:lang w:bidi="ar-SY"/>
        </w:rPr>
        <w:lastRenderedPageBreak/>
        <w:t>الميزات</w:t>
      </w:r>
      <w:r w:rsidRPr="00B64886">
        <w:rPr>
          <w:rFonts w:ascii="Segoe UI" w:hAnsi="Segoe UI" w:cs="Noto Sans Arabic SemiBold"/>
          <w:sz w:val="28"/>
          <w:szCs w:val="28"/>
          <w:rtl/>
          <w:lang w:bidi="ar-SY"/>
        </w:rPr>
        <w:t xml:space="preserve"> </w:t>
      </w:r>
      <w:r w:rsidRPr="00B64886">
        <w:rPr>
          <w:rFonts w:ascii="Segoe UI" w:hAnsi="Segoe UI" w:cs="Noto Sans Arabic SemiBold" w:hint="eastAsia"/>
          <w:sz w:val="28"/>
          <w:szCs w:val="28"/>
          <w:rtl/>
          <w:lang w:bidi="ar-SY"/>
        </w:rPr>
        <w:t>التشغيلية</w:t>
      </w:r>
      <w:r w:rsidRPr="00B64886">
        <w:rPr>
          <w:rFonts w:ascii="Segoe UI" w:hAnsi="Segoe UI" w:cs="Noto Sans Arabic SemiBold"/>
          <w:sz w:val="28"/>
          <w:szCs w:val="28"/>
          <w:rtl/>
          <w:lang w:bidi="ar-SY"/>
        </w:rPr>
        <w:t xml:space="preserve"> </w:t>
      </w:r>
      <w:r w:rsidRPr="00B64886">
        <w:rPr>
          <w:rFonts w:ascii="Segoe UI" w:hAnsi="Segoe UI" w:cs="Noto Sans Arabic SemiBold" w:hint="eastAsia"/>
          <w:sz w:val="28"/>
          <w:szCs w:val="28"/>
          <w:rtl/>
          <w:lang w:bidi="ar-SY"/>
        </w:rPr>
        <w:t>لمصاعد</w:t>
      </w:r>
      <w:r w:rsidRPr="00B64886">
        <w:rPr>
          <w:rFonts w:ascii="Segoe UI" w:hAnsi="Segoe UI" w:cs="Noto Sans Arabic SemiBold"/>
          <w:sz w:val="28"/>
          <w:szCs w:val="28"/>
          <w:lang w:bidi="ar-SY"/>
        </w:rPr>
        <w:t xml:space="preserve"> SHARP</w:t>
      </w:r>
    </w:p>
    <w:tbl>
      <w:tblPr>
        <w:tblW w:w="10376" w:type="dxa"/>
        <w:tblInd w:w="90" w:type="dxa"/>
        <w:tblLook w:val="04A0" w:firstRow="1" w:lastRow="0" w:firstColumn="1" w:lastColumn="0" w:noHBand="0" w:noVBand="1"/>
      </w:tblPr>
      <w:tblGrid>
        <w:gridCol w:w="8730"/>
        <w:gridCol w:w="1646"/>
      </w:tblGrid>
      <w:tr w:rsidR="00496C12" w:rsidRPr="003929E3" w14:paraId="3EC89083" w14:textId="77777777" w:rsidTr="00DA291F">
        <w:trPr>
          <w:trHeight w:val="576"/>
        </w:trPr>
        <w:tc>
          <w:tcPr>
            <w:tcW w:w="10376"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5F0B7D0"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ميزات توفير الطاقة</w:t>
            </w:r>
          </w:p>
        </w:tc>
      </w:tr>
      <w:tr w:rsidR="00496C12" w:rsidRPr="003929E3" w14:paraId="22649135" w14:textId="77777777" w:rsidTr="00DA291F">
        <w:trPr>
          <w:trHeight w:val="1025"/>
        </w:trPr>
        <w:tc>
          <w:tcPr>
            <w:tcW w:w="87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5CC549" w14:textId="77777777" w:rsidR="00496C12" w:rsidRPr="001D6D3D" w:rsidRDefault="00496C12" w:rsidP="00DA291F">
            <w:pPr>
              <w:bidi/>
              <w:spacing w:after="0" w:line="240" w:lineRule="auto"/>
              <w:jc w:val="both"/>
              <w:rPr>
                <w:rFonts w:ascii="Cairo" w:hAnsi="Cairo" w:cs="Noto Sans Arabic Med"/>
                <w:sz w:val="28"/>
                <w:szCs w:val="28"/>
                <w:lang w:bidi="ar-SY"/>
              </w:rPr>
            </w:pPr>
            <w:r w:rsidRPr="001D6D3D">
              <w:rPr>
                <w:rFonts w:ascii="Cairo" w:hAnsi="Cairo" w:cs="Noto Sans Arabic Med"/>
                <w:sz w:val="28"/>
                <w:szCs w:val="28"/>
                <w:rtl/>
                <w:lang w:bidi="ar-SY"/>
              </w:rPr>
              <w:t>عند عدم طلب المصعد لمدة معينة يتم إطفاء مروحة التهوية والإضاءة ضمن الكبين أوتوماتيكياً لتوفير الطاقة الكهربائية.</w:t>
            </w:r>
          </w:p>
        </w:tc>
        <w:tc>
          <w:tcPr>
            <w:tcW w:w="1646" w:type="dxa"/>
            <w:tcBorders>
              <w:top w:val="nil"/>
              <w:left w:val="nil"/>
              <w:bottom w:val="single" w:sz="4" w:space="0" w:color="auto"/>
              <w:right w:val="single" w:sz="4" w:space="0" w:color="auto"/>
            </w:tcBorders>
            <w:shd w:val="clear" w:color="auto" w:fill="FFFFFF" w:themeFill="background1"/>
            <w:vAlign w:val="center"/>
            <w:hideMark/>
          </w:tcPr>
          <w:p w14:paraId="1509573E" w14:textId="77777777" w:rsidR="00496C12" w:rsidRPr="001D6D3D" w:rsidRDefault="00496C12" w:rsidP="00DA291F">
            <w:pPr>
              <w:bidi/>
              <w:spacing w:after="0" w:line="240" w:lineRule="auto"/>
              <w:ind w:left="14"/>
              <w:jc w:val="center"/>
              <w:rPr>
                <w:rFonts w:ascii="Cairo" w:hAnsi="Cairo" w:cs="Noto Sans Arabic Med"/>
                <w:b/>
                <w:bCs/>
                <w:sz w:val="28"/>
                <w:szCs w:val="28"/>
                <w:rtl/>
                <w:lang w:bidi="ar-SY"/>
              </w:rPr>
            </w:pPr>
            <w:r w:rsidRPr="001D6D3D">
              <w:rPr>
                <w:rFonts w:ascii="Cairo" w:hAnsi="Cairo" w:cs="Noto Sans Arabic Med"/>
                <w:b/>
                <w:bCs/>
                <w:sz w:val="28"/>
                <w:szCs w:val="28"/>
                <w:rtl/>
                <w:lang w:bidi="ar-SY"/>
              </w:rPr>
              <w:t>إطفاء المروحة والإضاءة</w:t>
            </w:r>
          </w:p>
        </w:tc>
      </w:tr>
      <w:tr w:rsidR="00496C12" w:rsidRPr="003929E3" w14:paraId="5DABA383" w14:textId="77777777" w:rsidTr="00DA291F">
        <w:trPr>
          <w:trHeight w:val="1152"/>
        </w:trPr>
        <w:tc>
          <w:tcPr>
            <w:tcW w:w="873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7237420" w14:textId="77777777" w:rsidR="00496C12" w:rsidRPr="001D6D3D" w:rsidRDefault="00496C12" w:rsidP="00DA291F">
            <w:pPr>
              <w:bidi/>
              <w:spacing w:after="0" w:line="240" w:lineRule="auto"/>
              <w:jc w:val="both"/>
              <w:rPr>
                <w:rFonts w:ascii="Cairo" w:hAnsi="Cairo" w:cs="Noto Sans Arabic Med"/>
                <w:sz w:val="28"/>
                <w:szCs w:val="28"/>
                <w:rtl/>
                <w:lang w:bidi="ar-SY"/>
              </w:rPr>
            </w:pPr>
            <w:r w:rsidRPr="001D6D3D">
              <w:rPr>
                <w:rFonts w:ascii="Cairo" w:hAnsi="Cairo" w:cs="Noto Sans Arabic Med"/>
                <w:sz w:val="28"/>
                <w:szCs w:val="28"/>
                <w:rtl/>
                <w:lang w:bidi="ar-SY"/>
              </w:rPr>
              <w:t>يمكن إخراج المصعد من الخدمة عن طريق مفتاح الحجز المتوضع في لوحة الطلب في الطابق الرئيسي. عند تفعيل مفتاح الحجز يعود المصعد إلى الطابق الرئيسي، بعد تلبية كافة الطلبات، ويتوقف عن الاستجابة للطلبات الخارجية ويلبي الطلبات الداخلية فقط.</w:t>
            </w:r>
          </w:p>
        </w:tc>
        <w:tc>
          <w:tcPr>
            <w:tcW w:w="1646" w:type="dxa"/>
            <w:tcBorders>
              <w:top w:val="nil"/>
              <w:left w:val="nil"/>
              <w:bottom w:val="single" w:sz="4" w:space="0" w:color="auto"/>
              <w:right w:val="single" w:sz="4" w:space="0" w:color="auto"/>
            </w:tcBorders>
            <w:shd w:val="clear" w:color="auto" w:fill="D9D9D9" w:themeFill="background1" w:themeFillShade="D9"/>
            <w:vAlign w:val="center"/>
            <w:hideMark/>
          </w:tcPr>
          <w:p w14:paraId="762AA93E" w14:textId="77777777" w:rsidR="00496C12" w:rsidRPr="001D6D3D" w:rsidRDefault="00496C12" w:rsidP="00DA291F">
            <w:pPr>
              <w:bidi/>
              <w:spacing w:after="0" w:line="240" w:lineRule="auto"/>
              <w:jc w:val="center"/>
              <w:rPr>
                <w:rFonts w:ascii="Cairo" w:hAnsi="Cairo" w:cs="Noto Sans Arabic Med"/>
                <w:b/>
                <w:bCs/>
                <w:sz w:val="28"/>
                <w:szCs w:val="28"/>
                <w:rtl/>
                <w:lang w:bidi="ar-SY"/>
              </w:rPr>
            </w:pPr>
            <w:r w:rsidRPr="001D6D3D">
              <w:rPr>
                <w:rFonts w:ascii="Cairo" w:hAnsi="Cairo" w:cs="Noto Sans Arabic Med"/>
                <w:b/>
                <w:bCs/>
                <w:sz w:val="28"/>
                <w:szCs w:val="28"/>
                <w:rtl/>
                <w:lang w:bidi="ar-SY"/>
              </w:rPr>
              <w:t>إخراج المصعد من الخدمة</w:t>
            </w:r>
          </w:p>
        </w:tc>
      </w:tr>
    </w:tbl>
    <w:p w14:paraId="75619393" w14:textId="77777777" w:rsidR="00496C12" w:rsidRPr="00B64886" w:rsidRDefault="00496C12" w:rsidP="00496C12">
      <w:pPr>
        <w:bidi/>
        <w:rPr>
          <w:rFonts w:ascii="Segoe UI" w:eastAsia="Times New Roman" w:hAnsi="Segoe UI" w:cs="Noto Sans Arabic SemiBold"/>
          <w:color w:val="71BC3F" w:themeColor="accent2"/>
          <w:sz w:val="24"/>
          <w:szCs w:val="24"/>
          <w:rtl/>
          <w:lang w:val="en-CA" w:eastAsia="zh-CN" w:bidi="ar-SY"/>
        </w:rPr>
      </w:pPr>
    </w:p>
    <w:tbl>
      <w:tblPr>
        <w:tblpPr w:leftFromText="180" w:rightFromText="180" w:vertAnchor="text" w:horzAnchor="margin" w:tblpX="90" w:tblpY="316"/>
        <w:tblW w:w="10440" w:type="dxa"/>
        <w:tblLook w:val="04A0" w:firstRow="1" w:lastRow="0" w:firstColumn="1" w:lastColumn="0" w:noHBand="0" w:noVBand="1"/>
      </w:tblPr>
      <w:tblGrid>
        <w:gridCol w:w="8010"/>
        <w:gridCol w:w="2430"/>
      </w:tblGrid>
      <w:tr w:rsidR="00496C12" w:rsidRPr="00347D49" w14:paraId="3CEFAAF7" w14:textId="77777777" w:rsidTr="00DA291F">
        <w:trPr>
          <w:trHeight w:val="576"/>
        </w:trPr>
        <w:tc>
          <w:tcPr>
            <w:tcW w:w="10440"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95E97BA"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ميـزات الطوارئ</w:t>
            </w:r>
          </w:p>
        </w:tc>
      </w:tr>
      <w:tr w:rsidR="00496C12" w:rsidRPr="00347D49" w14:paraId="521276AF" w14:textId="77777777" w:rsidTr="00DA291F">
        <w:trPr>
          <w:trHeight w:val="720"/>
        </w:trPr>
        <w:tc>
          <w:tcPr>
            <w:tcW w:w="8010" w:type="dxa"/>
            <w:tcBorders>
              <w:top w:val="nil"/>
              <w:left w:val="single" w:sz="4" w:space="0" w:color="auto"/>
              <w:bottom w:val="single" w:sz="4" w:space="0" w:color="auto"/>
              <w:right w:val="single" w:sz="4" w:space="0" w:color="auto"/>
            </w:tcBorders>
            <w:shd w:val="clear" w:color="auto" w:fill="FFFFFF" w:themeFill="background1"/>
            <w:vAlign w:val="center"/>
          </w:tcPr>
          <w:p w14:paraId="517E8AE3" w14:textId="77777777" w:rsidR="00496C12" w:rsidRPr="00D96F5B" w:rsidRDefault="00496C12" w:rsidP="00DA291F">
            <w:pPr>
              <w:bidi/>
              <w:spacing w:after="0" w:line="240" w:lineRule="auto"/>
              <w:rPr>
                <w:rFonts w:ascii="Cairo" w:hAnsi="Cairo" w:cs="Noto Sans Arabic Med"/>
                <w:sz w:val="28"/>
                <w:szCs w:val="28"/>
                <w:rtl/>
                <w:lang w:bidi="ar-SY"/>
              </w:rPr>
            </w:pPr>
            <w:r w:rsidRPr="00D96F5B">
              <w:rPr>
                <w:rFonts w:ascii="Cairo" w:hAnsi="Cairo" w:cs="Noto Sans Arabic Med"/>
                <w:sz w:val="28"/>
                <w:szCs w:val="28"/>
                <w:rtl/>
                <w:lang w:bidi="ar-SY"/>
              </w:rPr>
              <w:t>عند انقطاع التيار الكهربائي تضاء الصاعدة أوتوماتيكياً.</w:t>
            </w:r>
          </w:p>
        </w:tc>
        <w:tc>
          <w:tcPr>
            <w:tcW w:w="2430" w:type="dxa"/>
            <w:tcBorders>
              <w:top w:val="nil"/>
              <w:left w:val="nil"/>
              <w:bottom w:val="single" w:sz="4" w:space="0" w:color="auto"/>
              <w:right w:val="single" w:sz="4" w:space="0" w:color="auto"/>
            </w:tcBorders>
            <w:shd w:val="clear" w:color="auto" w:fill="FFFFFF" w:themeFill="background1"/>
            <w:vAlign w:val="center"/>
            <w:hideMark/>
          </w:tcPr>
          <w:p w14:paraId="7EA31967"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إضاءة الطوارئ</w:t>
            </w:r>
          </w:p>
        </w:tc>
      </w:tr>
      <w:tr w:rsidR="00496C12" w:rsidRPr="00347D49" w14:paraId="34072EE2" w14:textId="77777777" w:rsidTr="00DA291F">
        <w:trPr>
          <w:trHeight w:val="720"/>
        </w:trPr>
        <w:tc>
          <w:tcPr>
            <w:tcW w:w="801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295FF191"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عند دخول المصعد حالة الطوارئ الكهربائية يتحرك على السرعة البطيئة.</w:t>
            </w:r>
          </w:p>
        </w:tc>
        <w:tc>
          <w:tcPr>
            <w:tcW w:w="2430" w:type="dxa"/>
            <w:tcBorders>
              <w:top w:val="nil"/>
              <w:left w:val="nil"/>
              <w:bottom w:val="single" w:sz="4" w:space="0" w:color="auto"/>
              <w:right w:val="single" w:sz="4" w:space="0" w:color="auto"/>
            </w:tcBorders>
            <w:shd w:val="clear" w:color="auto" w:fill="D9D9D9" w:themeFill="background1" w:themeFillShade="D9"/>
            <w:vAlign w:val="center"/>
          </w:tcPr>
          <w:p w14:paraId="60C300EB"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السرعة البطيئة</w:t>
            </w:r>
          </w:p>
        </w:tc>
      </w:tr>
      <w:tr w:rsidR="00496C12" w:rsidRPr="00347D49" w14:paraId="3150D1F4" w14:textId="77777777" w:rsidTr="00DA291F">
        <w:trPr>
          <w:trHeight w:val="924"/>
        </w:trPr>
        <w:tc>
          <w:tcPr>
            <w:tcW w:w="8010" w:type="dxa"/>
            <w:tcBorders>
              <w:top w:val="nil"/>
              <w:left w:val="single" w:sz="4" w:space="0" w:color="auto"/>
              <w:bottom w:val="single" w:sz="4" w:space="0" w:color="auto"/>
              <w:right w:val="single" w:sz="4" w:space="0" w:color="auto"/>
            </w:tcBorders>
            <w:shd w:val="clear" w:color="auto" w:fill="FFFFFF" w:themeFill="background1"/>
            <w:vAlign w:val="center"/>
          </w:tcPr>
          <w:p w14:paraId="129E6314"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يزود المصعد بإنترفون للاتصال الداخلي موصول بخمس نقاط (داخل الصاعدة، فوق الصاعدة، الحفرة أسفل البئر، لوحة التحكم، غرفة المراقبة).</w:t>
            </w:r>
          </w:p>
        </w:tc>
        <w:tc>
          <w:tcPr>
            <w:tcW w:w="2430" w:type="dxa"/>
            <w:tcBorders>
              <w:top w:val="nil"/>
              <w:left w:val="nil"/>
              <w:bottom w:val="single" w:sz="4" w:space="0" w:color="auto"/>
              <w:right w:val="single" w:sz="4" w:space="0" w:color="auto"/>
            </w:tcBorders>
            <w:shd w:val="clear" w:color="auto" w:fill="FFFFFF" w:themeFill="background1"/>
            <w:vAlign w:val="center"/>
            <w:hideMark/>
          </w:tcPr>
          <w:p w14:paraId="614BBAF9"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نظام الاتصال الداخلي</w:t>
            </w:r>
          </w:p>
        </w:tc>
      </w:tr>
      <w:tr w:rsidR="00496C12" w:rsidRPr="00347D49" w14:paraId="5BA6D3AF" w14:textId="77777777" w:rsidTr="00DA291F">
        <w:trPr>
          <w:trHeight w:val="799"/>
        </w:trPr>
        <w:tc>
          <w:tcPr>
            <w:tcW w:w="801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04933BE9"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يمكن تشغيل جرس إنذار عند الطوارئ، من خلال الضغط على الزر المتوضع في لوحة التحكم داخل الصاعدة.</w:t>
            </w:r>
          </w:p>
        </w:tc>
        <w:tc>
          <w:tcPr>
            <w:tcW w:w="2430" w:type="dxa"/>
            <w:tcBorders>
              <w:top w:val="nil"/>
              <w:left w:val="nil"/>
              <w:bottom w:val="single" w:sz="4" w:space="0" w:color="auto"/>
              <w:right w:val="single" w:sz="4" w:space="0" w:color="auto"/>
            </w:tcBorders>
            <w:shd w:val="clear" w:color="auto" w:fill="D9D9D9" w:themeFill="background1" w:themeFillShade="D9"/>
            <w:vAlign w:val="center"/>
            <w:hideMark/>
          </w:tcPr>
          <w:p w14:paraId="1F6E0AF3"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الجرس</w:t>
            </w:r>
          </w:p>
        </w:tc>
      </w:tr>
      <w:tr w:rsidR="00496C12" w:rsidRPr="00347D49" w14:paraId="6B9C184E" w14:textId="77777777" w:rsidTr="00DA291F">
        <w:trPr>
          <w:trHeight w:val="1134"/>
        </w:trPr>
        <w:tc>
          <w:tcPr>
            <w:tcW w:w="80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13BE63"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عند انقطاع التيار الكهربائي، يتم تزويد المصعد بالطاقة الكهربائية عن طريق بطاريات قابلة لإعادة الشحن، ويتحرك المصعد إلى أقرب طابق ويفتح بابه، ويخرج من الخدمة لحين إعادة وصل التيار الكهربائي.</w:t>
            </w:r>
          </w:p>
        </w:tc>
        <w:tc>
          <w:tcPr>
            <w:tcW w:w="24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7B9F53"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الوصول لأقرب طابق</w:t>
            </w:r>
          </w:p>
        </w:tc>
      </w:tr>
      <w:tr w:rsidR="00496C12" w:rsidRPr="00347D49" w14:paraId="69C01B0C" w14:textId="77777777" w:rsidTr="00DA291F">
        <w:trPr>
          <w:trHeight w:val="1122"/>
        </w:trPr>
        <w:tc>
          <w:tcPr>
            <w:tcW w:w="80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D4A6A"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يوضع زر طوارئ الحريق في الطابق الرئيسي، عند حدوث حريق يتم تفعيل الميزة فيقوم المصعد فوراً بإلغاء كافة الطلبات ويتحرك لطابق النجاة ويفتح الباب أوتوماتيكياً.</w:t>
            </w:r>
          </w:p>
        </w:tc>
        <w:tc>
          <w:tcPr>
            <w:tcW w:w="243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BFCBBDF"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طوارئ الحريق</w:t>
            </w:r>
          </w:p>
        </w:tc>
      </w:tr>
      <w:tr w:rsidR="00496C12" w:rsidRPr="00347D49" w14:paraId="4072DBBE" w14:textId="77777777" w:rsidTr="00DA291F">
        <w:trPr>
          <w:trHeight w:val="968"/>
        </w:trPr>
        <w:tc>
          <w:tcPr>
            <w:tcW w:w="80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DA8EAD"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ويمكن استخدام المصعد من قبل رجال الإطفاء بالاستخدام المشترك لميزتي طوارئ الحريق ومفتاح الحجز</w:t>
            </w:r>
            <w:r w:rsidRPr="00D96F5B">
              <w:rPr>
                <w:rFonts w:ascii="Cairo" w:hAnsi="Cairo" w:cs="Noto Sans Arabic Med" w:hint="cs"/>
                <w:sz w:val="28"/>
                <w:szCs w:val="28"/>
                <w:rtl/>
                <w:lang w:bidi="ar-SY"/>
              </w:rPr>
              <w:t xml:space="preserve"> في حالة وجود نظام إطفاء حريق متكامل في المشروع.</w:t>
            </w:r>
          </w:p>
        </w:tc>
        <w:tc>
          <w:tcPr>
            <w:tcW w:w="2430" w:type="dxa"/>
            <w:tcBorders>
              <w:top w:val="single" w:sz="4" w:space="0" w:color="auto"/>
              <w:left w:val="nil"/>
              <w:bottom w:val="single" w:sz="4" w:space="0" w:color="auto"/>
              <w:right w:val="single" w:sz="4" w:space="0" w:color="auto"/>
            </w:tcBorders>
            <w:shd w:val="clear" w:color="auto" w:fill="FFFFFF" w:themeFill="background1"/>
            <w:vAlign w:val="center"/>
          </w:tcPr>
          <w:p w14:paraId="20A04B3B"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ميزة رجال الإطفاء</w:t>
            </w:r>
          </w:p>
        </w:tc>
      </w:tr>
    </w:tbl>
    <w:p w14:paraId="200F1FE4" w14:textId="77777777" w:rsidR="00B64886" w:rsidRDefault="00B64886" w:rsidP="00B64886">
      <w:pPr>
        <w:bidi/>
        <w:rPr>
          <w:rFonts w:ascii="Segoe UI" w:eastAsia="Times New Roman" w:hAnsi="Segoe UI" w:cs="Noto Sans Arabic Light"/>
          <w:b/>
          <w:bCs/>
          <w:color w:val="000000"/>
          <w:sz w:val="22"/>
          <w:rtl/>
          <w:lang w:val="en-CA" w:eastAsia="zh-CN" w:bidi="ar-SA"/>
        </w:rPr>
      </w:pPr>
    </w:p>
    <w:p w14:paraId="4323C780" w14:textId="77777777" w:rsidR="00B64886" w:rsidRDefault="00B64886" w:rsidP="00B64886">
      <w:pPr>
        <w:bidi/>
        <w:rPr>
          <w:rFonts w:ascii="Segoe UI" w:eastAsia="Times New Roman" w:hAnsi="Segoe UI" w:cs="Noto Sans Arabic Light"/>
          <w:b/>
          <w:bCs/>
          <w:color w:val="000000"/>
          <w:sz w:val="22"/>
          <w:rtl/>
          <w:lang w:val="en-CA" w:eastAsia="zh-CN" w:bidi="ar-SA"/>
        </w:rPr>
      </w:pPr>
    </w:p>
    <w:p w14:paraId="0D044E4C" w14:textId="77777777" w:rsidR="00891D93" w:rsidRPr="00347D49" w:rsidRDefault="00891D93" w:rsidP="00891D93">
      <w:pPr>
        <w:rPr>
          <w:rFonts w:ascii="Segoe UI" w:hAnsi="Segoe UI" w:cs="Segoe UI"/>
          <w:color w:val="auto"/>
          <w:sz w:val="24"/>
          <w:szCs w:val="24"/>
          <w:lang w:bidi="ar-SY"/>
        </w:rPr>
      </w:pPr>
    </w:p>
    <w:p w14:paraId="60F9FE76" w14:textId="77777777" w:rsidR="00891D93" w:rsidRPr="00347D49" w:rsidRDefault="00891D93" w:rsidP="00891D93">
      <w:pPr>
        <w:rPr>
          <w:rFonts w:ascii="Segoe UI" w:hAnsi="Segoe UI" w:cs="Segoe UI"/>
          <w:color w:val="auto"/>
          <w:sz w:val="24"/>
          <w:szCs w:val="24"/>
          <w:lang w:bidi="ar-SY"/>
        </w:rPr>
      </w:pPr>
    </w:p>
    <w:p w14:paraId="3276F07B" w14:textId="534E155E" w:rsidR="0092330E" w:rsidRPr="00347D49" w:rsidRDefault="0092330E">
      <w:pPr>
        <w:rPr>
          <w:rFonts w:ascii="Segoe UI" w:hAnsi="Segoe UI" w:cs="Segoe UI"/>
          <w:color w:val="auto"/>
          <w:sz w:val="24"/>
          <w:szCs w:val="24"/>
          <w:lang w:bidi="ar-SY"/>
        </w:rPr>
      </w:pPr>
    </w:p>
    <w:tbl>
      <w:tblPr>
        <w:tblW w:w="10522" w:type="dxa"/>
        <w:tblInd w:w="5" w:type="dxa"/>
        <w:tblLook w:val="04A0" w:firstRow="1" w:lastRow="0" w:firstColumn="1" w:lastColumn="0" w:noHBand="0" w:noVBand="1"/>
      </w:tblPr>
      <w:tblGrid>
        <w:gridCol w:w="8185"/>
        <w:gridCol w:w="2337"/>
      </w:tblGrid>
      <w:tr w:rsidR="00496C12" w:rsidRPr="00347D49" w14:paraId="3B32AEE5" w14:textId="77777777" w:rsidTr="00DA291F">
        <w:trPr>
          <w:trHeight w:val="576"/>
        </w:trPr>
        <w:tc>
          <w:tcPr>
            <w:tcW w:w="10522"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09264D2"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ميزات الأمان</w:t>
            </w:r>
          </w:p>
        </w:tc>
      </w:tr>
      <w:tr w:rsidR="00496C12" w:rsidRPr="00347D49" w14:paraId="0B07E9F9"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6C6288"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يزود باب الكبين بستارة ضوئية عاملة على الأشعة تحت الحمراء تعمل على منع الباب من الإغلاق وإعادة فتحه في حال مرور شخص أو عائق من خلالها.</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330CBEFE"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الستارة الضوئية</w:t>
            </w:r>
          </w:p>
        </w:tc>
      </w:tr>
      <w:tr w:rsidR="00496C12" w:rsidRPr="00347D49" w14:paraId="7660E389"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9A7A4D0"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إذا لم يتمكن المصعد من فتح الباب الطابقي لأي سبب كان يتحرك المصعد إلى الطابق الذي يليه ليفتح الباب.</w:t>
            </w:r>
          </w:p>
        </w:tc>
        <w:tc>
          <w:tcPr>
            <w:tcW w:w="2337" w:type="dxa"/>
            <w:tcBorders>
              <w:top w:val="nil"/>
              <w:left w:val="nil"/>
              <w:bottom w:val="single" w:sz="4" w:space="0" w:color="auto"/>
              <w:right w:val="single" w:sz="4" w:space="0" w:color="auto"/>
            </w:tcBorders>
            <w:shd w:val="clear" w:color="auto" w:fill="D9D9D9" w:themeFill="background1" w:themeFillShade="D9"/>
            <w:vAlign w:val="center"/>
            <w:hideMark/>
          </w:tcPr>
          <w:p w14:paraId="3F6A919C"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إعادة تعيين طابق التوقف</w:t>
            </w:r>
          </w:p>
        </w:tc>
      </w:tr>
      <w:tr w:rsidR="00496C12" w:rsidRPr="00347D49" w14:paraId="211F5E5C"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06051D"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في حال تجاوز الحمولة المسموحة بها ضمن المصعد يمتنع المصعد عن الحركة ويتم تشغيل إنذار صوتي مستمر حتى تخفيف الحمولة.</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47FF1D99"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التوقف عند زيادة الحمولة</w:t>
            </w:r>
          </w:p>
        </w:tc>
      </w:tr>
      <w:tr w:rsidR="00496C12" w:rsidRPr="00347D49" w14:paraId="3114736D"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B73B8DA"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يمتنع المصعد عن الحركة في حال انزلاق حبال الجر.</w:t>
            </w:r>
          </w:p>
        </w:tc>
        <w:tc>
          <w:tcPr>
            <w:tcW w:w="2337" w:type="dxa"/>
            <w:tcBorders>
              <w:top w:val="nil"/>
              <w:left w:val="nil"/>
              <w:bottom w:val="single" w:sz="4" w:space="0" w:color="auto"/>
              <w:right w:val="single" w:sz="4" w:space="0" w:color="auto"/>
            </w:tcBorders>
            <w:shd w:val="clear" w:color="auto" w:fill="D9D9D9" w:themeFill="background1" w:themeFillShade="D9"/>
            <w:vAlign w:val="center"/>
            <w:hideMark/>
          </w:tcPr>
          <w:p w14:paraId="31875D56"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حماية انزلاق حبال الجر</w:t>
            </w:r>
          </w:p>
        </w:tc>
      </w:tr>
      <w:tr w:rsidR="00496C12" w:rsidRPr="00347D49" w14:paraId="1E693F86"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9CE580"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إذا أقلع المصعد ولم يغادر الطابق في الوقت المحدد يتوقف عن العمل.</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361D5597"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حماية الإقلاع</w:t>
            </w:r>
          </w:p>
        </w:tc>
      </w:tr>
      <w:tr w:rsidR="00496C12" w:rsidRPr="00347D49" w14:paraId="517F49D6"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B6BDF6"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عند تشغيل المصعد على وضع الفحص والتفتيش تتحرك الصاعدة على السرعة البطيئة.</w:t>
            </w:r>
          </w:p>
        </w:tc>
        <w:tc>
          <w:tcPr>
            <w:tcW w:w="23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A26EBD"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عمليات الفحص والتفتيش</w:t>
            </w:r>
          </w:p>
        </w:tc>
      </w:tr>
      <w:tr w:rsidR="00496C12" w:rsidRPr="00347D49" w14:paraId="739D628D"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407647"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 xml:space="preserve">تستطيع وحدة المعالجة والتحكم تسجيل </w:t>
            </w:r>
            <w:r w:rsidRPr="00577110">
              <w:rPr>
                <w:rFonts w:ascii="Cairo" w:hAnsi="Cairo" w:cs="Noto Sans Arabic Med"/>
                <w:sz w:val="28"/>
                <w:szCs w:val="28"/>
                <w:lang w:bidi="ar-SY"/>
              </w:rPr>
              <w:t>62</w:t>
            </w:r>
            <w:r w:rsidRPr="00577110">
              <w:rPr>
                <w:rFonts w:ascii="Cairo" w:hAnsi="Cairo" w:cs="Noto Sans Arabic Med"/>
                <w:sz w:val="28"/>
                <w:szCs w:val="28"/>
                <w:rtl/>
                <w:lang w:bidi="ar-SY"/>
              </w:rPr>
              <w:t xml:space="preserve"> عطلاً، مما يمكنها من تصحيح الأعطال سريعاً وإعادة تشغيل المصعد.</w:t>
            </w:r>
          </w:p>
        </w:tc>
        <w:tc>
          <w:tcPr>
            <w:tcW w:w="23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064BFA"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التشخيص الذاتي للأعطال</w:t>
            </w:r>
          </w:p>
        </w:tc>
      </w:tr>
      <w:tr w:rsidR="00496C12" w:rsidRPr="00347D49" w14:paraId="435377E9"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DAA5EB"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عند وجود أي عائق يمنع الباب من الإغلاق، فإن الباب يعيد الفتح والإغلاق حتى التخلص من العائق.</w:t>
            </w:r>
          </w:p>
        </w:tc>
        <w:tc>
          <w:tcPr>
            <w:tcW w:w="23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A1C1B63"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إعادة إغلاق الباب</w:t>
            </w:r>
          </w:p>
        </w:tc>
      </w:tr>
      <w:tr w:rsidR="00496C12" w:rsidRPr="00347D49" w14:paraId="5E3CD30B" w14:textId="77777777" w:rsidTr="00DA291F">
        <w:trPr>
          <w:trHeight w:val="1203"/>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2C0267"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في حال خروج المصعد عن السيطرة والتحكم، تمنع حمايات نهاية الشوط المصعد من تجاوز الشوط في الصعود ومن الاصطدام بقعر الجورة في النزول، بما يحقق الأمان للمستخدمين.</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576524AD"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حمايات نهاية الشوط</w:t>
            </w:r>
          </w:p>
        </w:tc>
      </w:tr>
    </w:tbl>
    <w:p w14:paraId="53603314" w14:textId="77777777" w:rsidR="00891D93" w:rsidRDefault="00891D93" w:rsidP="00891D93">
      <w:pPr>
        <w:bidi/>
        <w:rPr>
          <w:rFonts w:ascii="Segoe UI" w:hAnsi="Segoe UI" w:cs="Segoe UI"/>
          <w:color w:val="auto"/>
          <w:sz w:val="24"/>
          <w:szCs w:val="24"/>
          <w:rtl/>
          <w:lang w:bidi="ar-SY"/>
        </w:rPr>
      </w:pPr>
    </w:p>
    <w:p w14:paraId="76EA7301" w14:textId="77777777" w:rsidR="00496C12" w:rsidRDefault="00496C12" w:rsidP="00496C12">
      <w:pPr>
        <w:bidi/>
        <w:rPr>
          <w:rFonts w:ascii="Segoe UI" w:hAnsi="Segoe UI" w:cs="Segoe UI"/>
          <w:color w:val="auto"/>
          <w:sz w:val="24"/>
          <w:szCs w:val="24"/>
          <w:rtl/>
          <w:lang w:bidi="ar-SY"/>
        </w:rPr>
      </w:pPr>
    </w:p>
    <w:p w14:paraId="247A4625" w14:textId="77777777" w:rsidR="00496C12" w:rsidRDefault="00496C12" w:rsidP="00496C12">
      <w:pPr>
        <w:bidi/>
        <w:rPr>
          <w:rFonts w:ascii="Segoe UI" w:hAnsi="Segoe UI" w:cs="Segoe UI"/>
          <w:color w:val="auto"/>
          <w:sz w:val="24"/>
          <w:szCs w:val="24"/>
          <w:rtl/>
          <w:lang w:bidi="ar-SY"/>
        </w:rPr>
      </w:pPr>
    </w:p>
    <w:p w14:paraId="4ECF6A33" w14:textId="77777777" w:rsidR="00496C12" w:rsidRDefault="00496C12" w:rsidP="00496C12">
      <w:pPr>
        <w:bidi/>
        <w:rPr>
          <w:rFonts w:ascii="Segoe UI" w:hAnsi="Segoe UI" w:cs="Segoe UI"/>
          <w:color w:val="auto"/>
          <w:sz w:val="24"/>
          <w:szCs w:val="24"/>
          <w:rtl/>
          <w:lang w:bidi="ar-SY"/>
        </w:rPr>
      </w:pPr>
    </w:p>
    <w:p w14:paraId="1500D774" w14:textId="77777777" w:rsidR="00496C12" w:rsidRDefault="00496C12" w:rsidP="00496C12">
      <w:pPr>
        <w:bidi/>
        <w:rPr>
          <w:rFonts w:ascii="Segoe UI" w:hAnsi="Segoe UI" w:cs="Segoe UI"/>
          <w:color w:val="auto"/>
          <w:sz w:val="24"/>
          <w:szCs w:val="24"/>
          <w:rtl/>
          <w:lang w:bidi="ar-SY"/>
        </w:rPr>
      </w:pPr>
    </w:p>
    <w:p w14:paraId="7531856D" w14:textId="77777777" w:rsidR="00496C12" w:rsidRDefault="00496C12" w:rsidP="00496C12">
      <w:pPr>
        <w:bidi/>
        <w:rPr>
          <w:rFonts w:ascii="Segoe UI" w:hAnsi="Segoe UI" w:cs="Segoe UI"/>
          <w:color w:val="auto"/>
          <w:sz w:val="24"/>
          <w:szCs w:val="24"/>
          <w:rtl/>
          <w:lang w:bidi="ar-SY"/>
        </w:rPr>
      </w:pPr>
    </w:p>
    <w:p w14:paraId="1A0E800E" w14:textId="77777777" w:rsidR="00496C12" w:rsidRDefault="00496C12" w:rsidP="00496C12">
      <w:pPr>
        <w:bidi/>
        <w:rPr>
          <w:rFonts w:ascii="Segoe UI" w:hAnsi="Segoe UI" w:cs="Segoe UI"/>
          <w:color w:val="auto"/>
          <w:sz w:val="24"/>
          <w:szCs w:val="24"/>
          <w:rtl/>
          <w:lang w:bidi="ar-SY"/>
        </w:rPr>
      </w:pPr>
    </w:p>
    <w:p w14:paraId="4D25910B" w14:textId="77777777" w:rsidR="00496C12" w:rsidRDefault="00496C12" w:rsidP="00496C12">
      <w:pPr>
        <w:bidi/>
        <w:rPr>
          <w:rFonts w:ascii="Segoe UI" w:hAnsi="Segoe UI" w:cs="Segoe UI"/>
          <w:color w:val="auto"/>
          <w:sz w:val="24"/>
          <w:szCs w:val="24"/>
          <w:rtl/>
          <w:lang w:bidi="ar-SY"/>
        </w:rPr>
      </w:pPr>
    </w:p>
    <w:p w14:paraId="135B44FA" w14:textId="77777777" w:rsidR="00496C12" w:rsidRDefault="00496C12" w:rsidP="00496C12">
      <w:pPr>
        <w:bidi/>
        <w:rPr>
          <w:rFonts w:ascii="Segoe UI" w:hAnsi="Segoe UI" w:cs="Segoe UI"/>
          <w:color w:val="auto"/>
          <w:sz w:val="24"/>
          <w:szCs w:val="24"/>
          <w:rtl/>
          <w:lang w:bidi="ar-SY"/>
        </w:rPr>
      </w:pPr>
    </w:p>
    <w:p w14:paraId="41E7D310" w14:textId="77777777" w:rsidR="00496C12" w:rsidRPr="00347D49" w:rsidRDefault="00496C12" w:rsidP="00496C12">
      <w:pPr>
        <w:bidi/>
        <w:rPr>
          <w:rFonts w:ascii="Segoe UI" w:hAnsi="Segoe UI" w:cs="Segoe UI"/>
          <w:color w:val="auto"/>
          <w:sz w:val="24"/>
          <w:szCs w:val="24"/>
          <w:rtl/>
          <w:lang w:bidi="ar-SY"/>
        </w:rPr>
      </w:pPr>
    </w:p>
    <w:p w14:paraId="54C18BC3" w14:textId="42BE0B1B" w:rsidR="0092330E" w:rsidRPr="00B64886" w:rsidRDefault="00DF2A7B" w:rsidP="00B64886">
      <w:pPr>
        <w:bidi/>
        <w:jc w:val="center"/>
        <w:rPr>
          <w:rFonts w:ascii="Segoe UI" w:eastAsia="Times New Roman" w:hAnsi="Segoe UI" w:cs="Noto Sans Arabic SemiBold"/>
          <w:color w:val="71BC3F" w:themeColor="accent2"/>
          <w:sz w:val="24"/>
          <w:szCs w:val="24"/>
          <w:lang w:val="en-CA" w:eastAsia="zh-CN" w:bidi="ar-SY"/>
        </w:rPr>
      </w:pPr>
      <w:r w:rsidRPr="00B64886">
        <w:rPr>
          <w:rFonts w:ascii="Segoe UI" w:eastAsia="Times New Roman" w:hAnsi="Segoe UI" w:cs="Noto Sans Arabic SemiBold" w:hint="cs"/>
          <w:color w:val="71BC3F" w:themeColor="accent2"/>
          <w:sz w:val="24"/>
          <w:szCs w:val="24"/>
          <w:rtl/>
          <w:lang w:val="en-CA" w:eastAsia="zh-CN" w:bidi="ar-SY"/>
        </w:rPr>
        <w:t xml:space="preserve">لمحة </w:t>
      </w:r>
      <w:r w:rsidR="003F51AC" w:rsidRPr="00B64886">
        <w:rPr>
          <w:rFonts w:ascii="Segoe UI" w:eastAsia="Times New Roman" w:hAnsi="Segoe UI" w:cs="Noto Sans Arabic SemiBold"/>
          <w:color w:val="71BC3F" w:themeColor="accent2"/>
          <w:sz w:val="24"/>
          <w:szCs w:val="24"/>
          <w:rtl/>
          <w:lang w:val="en-CA" w:eastAsia="zh-CN" w:bidi="ar-SY"/>
        </w:rPr>
        <w:t xml:space="preserve">عن شركة </w:t>
      </w:r>
      <w:r w:rsidR="003F51AC" w:rsidRPr="00B64886">
        <w:rPr>
          <w:rFonts w:ascii="Segoe UI" w:eastAsia="Times New Roman" w:hAnsi="Segoe UI" w:cs="Noto Sans Arabic SemiBold"/>
          <w:color w:val="71BC3F" w:themeColor="accent2"/>
          <w:sz w:val="24"/>
          <w:szCs w:val="24"/>
          <w:lang w:val="en-CA" w:eastAsia="zh-CN" w:bidi="ar-SY"/>
        </w:rPr>
        <w:t>SHARP</w:t>
      </w:r>
    </w:p>
    <w:p w14:paraId="110F0C60" w14:textId="7F4D3A2C" w:rsidR="003F51AC" w:rsidRPr="00B64886" w:rsidRDefault="00CC6A67"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b/>
          <w:bCs/>
          <w:color w:val="auto"/>
          <w:sz w:val="22"/>
          <w:rtl/>
          <w:lang w:bidi="ar-SY"/>
        </w:rPr>
        <w:t>مقر الشركة</w:t>
      </w:r>
      <w:r w:rsidRPr="00B64886">
        <w:rPr>
          <w:rFonts w:ascii="Segoe UI" w:hAnsi="Segoe UI" w:cs="Noto Sans Arabic Light"/>
          <w:color w:val="auto"/>
          <w:sz w:val="22"/>
          <w:rtl/>
          <w:lang w:bidi="ar-SY"/>
        </w:rPr>
        <w:t>: هونغ كونغ</w:t>
      </w:r>
    </w:p>
    <w:p w14:paraId="180E5B90" w14:textId="60F789B2" w:rsidR="00CC6A67" w:rsidRPr="00B64886" w:rsidRDefault="00CC6A67" w:rsidP="00B64886">
      <w:pPr>
        <w:shd w:val="clear" w:color="auto" w:fill="FFFFFF"/>
        <w:bidi/>
        <w:spacing w:line="240" w:lineRule="auto"/>
        <w:ind w:left="29" w:right="168"/>
        <w:jc w:val="both"/>
        <w:rPr>
          <w:rFonts w:ascii="Segoe UI" w:hAnsi="Segoe UI" w:cs="Noto Sans Arabic Light"/>
          <w:color w:val="auto"/>
          <w:sz w:val="22"/>
          <w:lang w:bidi="ar-SY"/>
        </w:rPr>
      </w:pPr>
      <w:r w:rsidRPr="00B64886">
        <w:rPr>
          <w:rFonts w:ascii="Segoe UI" w:hAnsi="Segoe UI" w:cs="Noto Sans Arabic Light"/>
          <w:b/>
          <w:bCs/>
          <w:color w:val="auto"/>
          <w:sz w:val="22"/>
          <w:rtl/>
          <w:lang w:bidi="ar-SY"/>
        </w:rPr>
        <w:t>بلد المصنع والمنشأ لكامل المنتج</w:t>
      </w:r>
      <w:r w:rsidRPr="00B64886">
        <w:rPr>
          <w:rFonts w:ascii="Segoe UI" w:hAnsi="Segoe UI" w:cs="Noto Sans Arabic Light"/>
          <w:color w:val="auto"/>
          <w:sz w:val="22"/>
          <w:rtl/>
          <w:lang w:bidi="ar-SY"/>
        </w:rPr>
        <w:t>: جمهورية الصين الشعبية</w:t>
      </w:r>
    </w:p>
    <w:p w14:paraId="095A8C6E" w14:textId="31D0D7E2"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تأسست شركة شارب للمصاعد</w:t>
      </w:r>
      <w:r w:rsidRPr="00B64886">
        <w:rPr>
          <w:rFonts w:ascii="Segoe UI" w:hAnsi="Segoe UI" w:cs="Noto Sans Arabic Light"/>
          <w:color w:val="auto"/>
          <w:sz w:val="22"/>
          <w:lang w:bidi="ar-SY"/>
        </w:rPr>
        <w:t xml:space="preserve"> SHARP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هونغ</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كونغ</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 xml:space="preserve">نهاية الثمانينيات، ودخلت عالم المصاعد من </w:t>
      </w:r>
      <w:r w:rsidR="00DF2A7B" w:rsidRPr="00B64886">
        <w:rPr>
          <w:rFonts w:ascii="Segoe UI" w:hAnsi="Segoe UI" w:cs="Noto Sans Arabic Light" w:hint="cs"/>
          <w:color w:val="auto"/>
          <w:sz w:val="22"/>
          <w:rtl/>
          <w:lang w:bidi="ar-SY"/>
        </w:rPr>
        <w:t>أوسع</w:t>
      </w:r>
      <w:r w:rsidRPr="00B64886">
        <w:rPr>
          <w:rFonts w:ascii="Segoe UI" w:hAnsi="Segoe UI" w:cs="Noto Sans Arabic Light"/>
          <w:color w:val="auto"/>
          <w:sz w:val="22"/>
          <w:rtl/>
          <w:lang w:bidi="ar-SY"/>
        </w:rPr>
        <w:t xml:space="preserve"> </w:t>
      </w:r>
      <w:r w:rsidR="00DF2A7B" w:rsidRPr="00B64886">
        <w:rPr>
          <w:rFonts w:ascii="Segoe UI" w:hAnsi="Segoe UI" w:cs="Noto Sans Arabic Light" w:hint="cs"/>
          <w:color w:val="auto"/>
          <w:sz w:val="22"/>
          <w:rtl/>
          <w:lang w:bidi="ar-SY"/>
        </w:rPr>
        <w:t>أبوابه وذلك</w:t>
      </w:r>
      <w:r w:rsidRPr="00B64886">
        <w:rPr>
          <w:rFonts w:ascii="Segoe UI" w:hAnsi="Segoe UI" w:cs="Noto Sans Arabic Light"/>
          <w:color w:val="auto"/>
          <w:sz w:val="22"/>
          <w:rtl/>
          <w:lang w:bidi="ar-SY"/>
        </w:rPr>
        <w:t xml:space="preserve"> بتقديم طيف واسع من المنتجات التي تغطي كافة الاحتياجات وتخدم مختلف المباني، من مصاعد الأشخاص والمصاعد المنزلية إلى مصاعد الحمولة مروراً بمصاعد الطعام والسيارات والمشافي والمصاعد البانورامية إضافة إلى الأدراج الكهربائية والسيور ذاتية الحركة. </w:t>
      </w:r>
    </w:p>
    <w:p w14:paraId="71CA0B5C" w14:textId="77777777" w:rsidR="003F51AC" w:rsidRPr="00B64886" w:rsidRDefault="003F51AC" w:rsidP="00B64886">
      <w:pPr>
        <w:shd w:val="clear" w:color="auto" w:fill="FFFFFF"/>
        <w:bidi/>
        <w:spacing w:line="240" w:lineRule="auto"/>
        <w:ind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وطورت شارب منتجها الخاص من خلال ملكيتها لمصنعين أحدهما في الصين والآخر في كوريا الجنوبية، اعتماداً على أفضل تكنولوجيا موجودة في عالم المصاعد الكهربائية، واستطاعت إنتاج مصاعد بحمولات تصل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10 </w:t>
      </w:r>
      <w:r w:rsidRPr="00B64886">
        <w:rPr>
          <w:rFonts w:ascii="Segoe UI" w:hAnsi="Segoe UI" w:cs="Noto Sans Arabic Light"/>
          <w:color w:val="auto"/>
          <w:sz w:val="22"/>
          <w:rtl/>
          <w:lang w:bidi="ar-SY"/>
        </w:rPr>
        <w:t>أطنان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وبسرعات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تتجاوز</w:t>
      </w:r>
      <w:r w:rsidRPr="00B64886">
        <w:rPr>
          <w:rFonts w:ascii="Segoe UI" w:hAnsi="Segoe UI" w:cs="Noto Sans Arabic Light"/>
          <w:color w:val="auto"/>
          <w:sz w:val="22"/>
          <w:rtl/>
        </w:rPr>
        <w:t xml:space="preserve"> </w:t>
      </w:r>
      <w:r w:rsidRPr="00B64886">
        <w:rPr>
          <w:rFonts w:ascii="Segoe UI" w:hAnsi="Segoe UI" w:cs="Noto Sans Arabic Light"/>
          <w:color w:val="auto"/>
          <w:sz w:val="22"/>
          <w:lang w:bidi="ar-SY"/>
        </w:rPr>
        <w:t>4</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أمتار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الثانية.</w:t>
      </w:r>
    </w:p>
    <w:p w14:paraId="6F22B97C"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 xml:space="preserve">وتعتمد الشركة في منتجاتها المواصفات القياسية الأوربية الخاصة بالمصاعد والأدراج الكهربائية </w:t>
      </w:r>
      <w:r w:rsidRPr="00B64886">
        <w:rPr>
          <w:rFonts w:ascii="Segoe UI" w:hAnsi="Segoe UI" w:cs="Noto Sans Arabic Light"/>
          <w:color w:val="auto"/>
          <w:sz w:val="22"/>
          <w:lang w:bidi="ar-SY"/>
        </w:rPr>
        <w:t>EN</w:t>
      </w:r>
      <w:r w:rsidRPr="00B64886">
        <w:rPr>
          <w:rFonts w:ascii="Segoe UI" w:hAnsi="Segoe UI" w:cs="Noto Sans Arabic Light"/>
          <w:color w:val="auto"/>
          <w:sz w:val="22"/>
          <w:rtl/>
          <w:lang w:bidi="ar-SY"/>
        </w:rPr>
        <w:t xml:space="preserve"> ووفق علامة المطابقة الأوربية </w:t>
      </w:r>
      <w:r w:rsidRPr="00B64886">
        <w:rPr>
          <w:rFonts w:ascii="Segoe UI" w:hAnsi="Segoe UI" w:cs="Noto Sans Arabic Light"/>
          <w:color w:val="auto"/>
          <w:sz w:val="22"/>
          <w:lang w:bidi="ar-SY"/>
        </w:rPr>
        <w:t>CE</w:t>
      </w:r>
      <w:r w:rsidRPr="00B64886">
        <w:rPr>
          <w:rFonts w:ascii="Segoe UI" w:hAnsi="Segoe UI" w:cs="Noto Sans Arabic Light"/>
          <w:color w:val="auto"/>
          <w:sz w:val="22"/>
          <w:rtl/>
          <w:lang w:bidi="ar-SY"/>
        </w:rPr>
        <w:t xml:space="preserve"> والتي تضمن الجودة والسلامة والمعايير البيئية. وتطبق شارب معايير الجودة العالمية التي أهلتها للحصول على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شهادات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الجودة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العالمية</w:t>
      </w:r>
      <w:r w:rsidRPr="00B64886">
        <w:rPr>
          <w:rFonts w:ascii="Segoe UI" w:hAnsi="Segoe UI" w:cs="Noto Sans Arabic Light"/>
          <w:color w:val="auto"/>
          <w:sz w:val="22"/>
          <w:rtl/>
        </w:rPr>
        <w:t xml:space="preserve"> </w:t>
      </w:r>
      <w:r w:rsidRPr="00B64886">
        <w:rPr>
          <w:rFonts w:ascii="Segoe UI" w:hAnsi="Segoe UI" w:cs="Noto Sans Arabic Light"/>
          <w:color w:val="auto"/>
          <w:sz w:val="22"/>
          <w:lang w:bidi="ar-SY"/>
        </w:rPr>
        <w:t>ISO9001</w:t>
      </w:r>
      <w:r w:rsidRPr="00B64886">
        <w:rPr>
          <w:rFonts w:ascii="Segoe UI" w:hAnsi="Segoe UI" w:cs="Noto Sans Arabic Light"/>
          <w:color w:val="auto"/>
          <w:sz w:val="22"/>
          <w:rtl/>
          <w:lang w:bidi="ar-SY"/>
        </w:rPr>
        <w:t xml:space="preserve"> و</w:t>
      </w:r>
      <w:r w:rsidRPr="00B64886">
        <w:rPr>
          <w:rFonts w:ascii="Segoe UI" w:hAnsi="Segoe UI" w:cs="Noto Sans Arabic Light"/>
          <w:color w:val="auto"/>
          <w:sz w:val="22"/>
          <w:lang w:bidi="ar-SY"/>
        </w:rPr>
        <w:t>ISO14001</w:t>
      </w:r>
      <w:r w:rsidRPr="00B64886">
        <w:rPr>
          <w:rFonts w:ascii="Segoe UI" w:hAnsi="Segoe UI" w:cs="Noto Sans Arabic Light"/>
          <w:color w:val="auto"/>
          <w:sz w:val="22"/>
          <w:rtl/>
          <w:lang w:bidi="ar-SY"/>
        </w:rPr>
        <w:t>.</w:t>
      </w:r>
    </w:p>
    <w:p w14:paraId="2232CDFF"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lang w:bidi="ar-SY"/>
        </w:rPr>
      </w:pPr>
      <w:r w:rsidRPr="00B64886">
        <w:rPr>
          <w:rFonts w:ascii="Segoe UI" w:hAnsi="Segoe UI" w:cs="Noto Sans Arabic Light"/>
          <w:color w:val="auto"/>
          <w:sz w:val="22"/>
          <w:rtl/>
          <w:lang w:bidi="ar-SY"/>
        </w:rPr>
        <w:t>أدى اعتماد منتج ذو جودة عالية بتصميم هندسي بديع وجميل يرضي كل الأذواق إلى انتشار مصاعد شارب 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أكثر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خمسين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دولة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قارات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العالم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الخمس،</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بما فيها دول المنطقة.</w:t>
      </w:r>
    </w:p>
    <w:p w14:paraId="12158489"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تعمل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شركة فات للهندسة (وكيل مصاعد شارب) بالاستناد إلى تاريخ عريق من الخبرة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التقنية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المجالات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الهندسية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وخاصة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قطاع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المصاعد، متجاوزة كافة الصعوبات لتقديم منتج ذي جودة عالية وتصميم هندسي راقٍ يرضي جميع الأذواق، مع خدمة ما بعد البيع من صيانة وإصلاح، وقد أهلّها ذلك لكسب ثقة شركائها في النجاح.</w:t>
      </w:r>
      <w:r w:rsidRPr="00B64886">
        <w:rPr>
          <w:rFonts w:ascii="Segoe UI" w:hAnsi="Segoe UI" w:cs="Noto Sans Arabic Light"/>
          <w:color w:val="auto"/>
          <w:sz w:val="22"/>
          <w:rtl/>
        </w:rPr>
        <w:t xml:space="preserve"> </w:t>
      </w:r>
    </w:p>
    <w:p w14:paraId="5E8A2787" w14:textId="040893C4"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rPr>
      </w:pPr>
      <w:r w:rsidRPr="00B64886">
        <w:rPr>
          <w:rFonts w:ascii="Segoe UI" w:hAnsi="Segoe UI" w:cs="Noto Sans Arabic Light"/>
          <w:color w:val="auto"/>
          <w:sz w:val="22"/>
          <w:rtl/>
          <w:lang w:bidi="ar-SY"/>
        </w:rPr>
        <w:t>الرجاء</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عدم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التردد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الاتصال</w:t>
      </w:r>
      <w:r w:rsidR="00DF2A7B" w:rsidRPr="00B64886">
        <w:rPr>
          <w:rFonts w:ascii="Segoe UI" w:hAnsi="Segoe UI" w:cs="Noto Sans Arabic Light"/>
          <w:color w:val="auto"/>
          <w:sz w:val="22"/>
        </w:rPr>
        <w:t xml:space="preserve"> </w:t>
      </w:r>
      <w:r w:rsidR="00DF2A7B" w:rsidRPr="00B64886">
        <w:rPr>
          <w:rFonts w:ascii="Segoe UI" w:hAnsi="Segoe UI" w:cs="Noto Sans Arabic Light" w:hint="cs"/>
          <w:color w:val="auto"/>
          <w:sz w:val="22"/>
          <w:rtl/>
          <w:lang w:bidi="ar-SY"/>
        </w:rPr>
        <w:t xml:space="preserve">على الرقم </w:t>
      </w:r>
      <w:r w:rsidR="00DF2A7B" w:rsidRPr="00B64886">
        <w:rPr>
          <w:rFonts w:ascii="Segoe UI" w:hAnsi="Segoe UI" w:cs="Noto Sans Arabic Light"/>
          <w:color w:val="auto"/>
          <w:sz w:val="22"/>
          <w:lang w:bidi="ar-SY"/>
        </w:rPr>
        <w:t>0958586680</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بنا</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وجود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استفسار</w:t>
      </w:r>
      <w:r w:rsidRPr="00B64886">
        <w:rPr>
          <w:rFonts w:ascii="Segoe UI" w:hAnsi="Segoe UI" w:cs="Noto Sans Arabic Light"/>
          <w:color w:val="auto"/>
          <w:sz w:val="22"/>
          <w:rtl/>
        </w:rPr>
        <w:t>.</w:t>
      </w:r>
    </w:p>
    <w:p w14:paraId="79F6EDD5" w14:textId="77777777" w:rsidR="003F51AC" w:rsidRPr="00347D49" w:rsidRDefault="003F51AC" w:rsidP="003F51AC">
      <w:pPr>
        <w:bidi/>
        <w:rPr>
          <w:rFonts w:ascii="Segoe UI" w:hAnsi="Segoe UI" w:cs="Segoe UI"/>
          <w:color w:val="auto"/>
          <w:sz w:val="24"/>
          <w:szCs w:val="24"/>
          <w:rtl/>
          <w:lang w:bidi="ar-SY"/>
        </w:rPr>
      </w:pPr>
    </w:p>
    <w:p w14:paraId="72FD8AA6" w14:textId="40E9FD0A" w:rsidR="003F51AC" w:rsidRDefault="003F51AC">
      <w:pPr>
        <w:rPr>
          <w:rFonts w:ascii="Segoe UI" w:hAnsi="Segoe UI" w:cs="Segoe UI"/>
          <w:color w:val="auto"/>
          <w:sz w:val="24"/>
          <w:szCs w:val="24"/>
          <w:rtl/>
          <w:lang w:bidi="ar-SY"/>
        </w:rPr>
      </w:pPr>
    </w:p>
    <w:p w14:paraId="0B5C6A03" w14:textId="77777777" w:rsidR="00B64886" w:rsidRDefault="00B64886">
      <w:pPr>
        <w:rPr>
          <w:rFonts w:ascii="Segoe UI" w:hAnsi="Segoe UI" w:cs="Segoe UI"/>
          <w:color w:val="auto"/>
          <w:sz w:val="24"/>
          <w:szCs w:val="24"/>
          <w:rtl/>
          <w:lang w:bidi="ar-SY"/>
        </w:rPr>
      </w:pPr>
    </w:p>
    <w:p w14:paraId="1E479562" w14:textId="77777777" w:rsidR="00B64886" w:rsidRDefault="00B64886">
      <w:pPr>
        <w:rPr>
          <w:rFonts w:ascii="Segoe UI" w:hAnsi="Segoe UI" w:cs="Segoe UI"/>
          <w:color w:val="auto"/>
          <w:sz w:val="24"/>
          <w:szCs w:val="24"/>
          <w:rtl/>
          <w:lang w:bidi="ar-SY"/>
        </w:rPr>
      </w:pPr>
    </w:p>
    <w:p w14:paraId="056F230B" w14:textId="77777777" w:rsidR="003F51AC" w:rsidRPr="00347D49" w:rsidRDefault="003F51AC" w:rsidP="003F51AC">
      <w:pPr>
        <w:bidi/>
        <w:rPr>
          <w:rFonts w:ascii="Segoe UI" w:hAnsi="Segoe UI" w:cs="Segoe UI"/>
          <w:color w:val="auto"/>
          <w:sz w:val="24"/>
          <w:szCs w:val="24"/>
          <w:lang w:bidi="ar-SY"/>
        </w:rPr>
      </w:pPr>
    </w:p>
    <w:p w14:paraId="30B97B12" w14:textId="77777777" w:rsidR="00F035C6" w:rsidRDefault="00F035C6" w:rsidP="00F035C6">
      <w:pPr>
        <w:tabs>
          <w:tab w:val="left" w:pos="323"/>
        </w:tabs>
        <w:jc w:val="center"/>
        <w:rPr>
          <w:rFonts w:ascii="Segoe UI" w:hAnsi="Segoe UI" w:cs="Segoe UI"/>
          <w:color w:val="auto"/>
          <w:sz w:val="24"/>
          <w:szCs w:val="24"/>
          <w:lang w:bidi="ar-SY"/>
        </w:rPr>
      </w:pPr>
    </w:p>
    <w:p w14:paraId="231F3656" w14:textId="79B85C4A" w:rsidR="00A106F8" w:rsidRPr="00F035C6" w:rsidRDefault="00F035C6" w:rsidP="00F035C6">
      <w:pPr>
        <w:tabs>
          <w:tab w:val="left" w:pos="323"/>
        </w:tabs>
        <w:jc w:val="center"/>
        <w:rPr>
          <w:rFonts w:ascii="Segoe UI" w:hAnsi="Segoe UI" w:cs="Noto Sans Arabic SemiBold" w:hint="cs"/>
          <w:sz w:val="28"/>
          <w:szCs w:val="28"/>
          <w:lang w:bidi="ar-SY"/>
        </w:rPr>
      </w:pPr>
      <w:r w:rsidRPr="00F035C6">
        <w:rPr>
          <w:rFonts w:ascii="Segoe UI" w:hAnsi="Segoe UI" w:cs="Segoe UI"/>
          <w:color w:val="auto"/>
          <w:sz w:val="24"/>
          <w:szCs w:val="24"/>
          <w:lang w:bidi="ar-SY"/>
        </w:rPr>
        <w:drawing>
          <wp:anchor distT="0" distB="0" distL="114300" distR="114300" simplePos="0" relativeHeight="251780096" behindDoc="0" locked="0" layoutInCell="1" allowOverlap="1" wp14:anchorId="52EDC5F4" wp14:editId="15F04B6E">
            <wp:simplePos x="0" y="0"/>
            <wp:positionH relativeFrom="margin">
              <wp:align>right</wp:align>
            </wp:positionH>
            <wp:positionV relativeFrom="paragraph">
              <wp:posOffset>435934</wp:posOffset>
            </wp:positionV>
            <wp:extent cx="6592570" cy="7878445"/>
            <wp:effectExtent l="0" t="0" r="0" b="8255"/>
            <wp:wrapSquare wrapText="bothSides"/>
            <wp:docPr id="18890902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0236" name=""/>
                    <pic:cNvPicPr/>
                  </pic:nvPicPr>
                  <pic:blipFill rotWithShape="1">
                    <a:blip r:embed="rId11">
                      <a:extLst>
                        <a:ext uri="{28A0092B-C50C-407E-A947-70E740481C1C}">
                          <a14:useLocalDpi xmlns:a14="http://schemas.microsoft.com/office/drawing/2010/main" val="0"/>
                        </a:ext>
                      </a:extLst>
                    </a:blip>
                    <a:srcRect l="800" t="531" b="996"/>
                    <a:stretch/>
                  </pic:blipFill>
                  <pic:spPr bwMode="auto">
                    <a:xfrm>
                      <a:off x="0" y="0"/>
                      <a:ext cx="6592570" cy="787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F8" w:rsidRPr="00B64886">
        <w:rPr>
          <w:rFonts w:ascii="Segoe UI" w:hAnsi="Segoe UI" w:cs="Noto Sans Arabic SemiBold"/>
          <w:sz w:val="28"/>
          <w:szCs w:val="28"/>
          <w:rtl/>
          <w:lang w:bidi="ar-SY"/>
        </w:rPr>
        <w:t>شهادة توكيل صادرة عن شركة شارب لشركة فات للهندسة</w:t>
      </w:r>
    </w:p>
    <w:p w14:paraId="30D53BEE" w14:textId="5836AB0F" w:rsidR="00A106F8" w:rsidRPr="00347D49" w:rsidRDefault="00A106F8" w:rsidP="00496C12">
      <w:pPr>
        <w:rPr>
          <w:rFonts w:ascii="Segoe UI" w:hAnsi="Segoe UI" w:cs="Segoe UI"/>
          <w:color w:val="auto"/>
          <w:sz w:val="24"/>
          <w:szCs w:val="24"/>
          <w:lang w:bidi="ar-SY"/>
        </w:rPr>
      </w:pPr>
      <w:r w:rsidRPr="00347D49">
        <w:rPr>
          <w:rFonts w:ascii="Segoe UI" w:hAnsi="Segoe UI" w:cs="Segoe UI"/>
          <w:color w:val="auto"/>
          <w:sz w:val="24"/>
          <w:szCs w:val="24"/>
          <w:rtl/>
          <w:lang w:bidi="ar-SY"/>
        </w:rPr>
        <w:br w:type="page"/>
      </w:r>
    </w:p>
    <w:p w14:paraId="057A1C4E" w14:textId="613242A0" w:rsidR="00A106F8" w:rsidRPr="005B280D" w:rsidRDefault="00A106F8" w:rsidP="00B64886">
      <w:pPr>
        <w:tabs>
          <w:tab w:val="left" w:pos="7530"/>
        </w:tabs>
        <w:bidi/>
        <w:spacing w:line="240" w:lineRule="auto"/>
        <w:jc w:val="center"/>
        <w:rPr>
          <w:rFonts w:ascii="Segoe UI" w:hAnsi="Segoe UI" w:cs="Segoe UI"/>
          <w:b/>
          <w:bCs/>
          <w:color w:val="auto"/>
          <w:sz w:val="28"/>
          <w:szCs w:val="28"/>
          <w:rtl/>
          <w:lang w:bidi="ar-SY"/>
        </w:rPr>
      </w:pPr>
      <w:r w:rsidRPr="00B64886">
        <w:rPr>
          <w:rFonts w:ascii="Segoe UI" w:hAnsi="Segoe UI" w:cs="Noto Sans Arabic SemiBold"/>
          <w:noProof/>
          <w:sz w:val="28"/>
          <w:szCs w:val="28"/>
          <w:lang w:bidi="ar-SY"/>
        </w:rPr>
        <w:lastRenderedPageBreak/>
        <w:drawing>
          <wp:anchor distT="0" distB="0" distL="114300" distR="114300" simplePos="0" relativeHeight="251678720" behindDoc="0" locked="0" layoutInCell="1" allowOverlap="1" wp14:anchorId="4B395175" wp14:editId="4144E71A">
            <wp:simplePos x="0" y="0"/>
            <wp:positionH relativeFrom="column">
              <wp:posOffset>39370</wp:posOffset>
            </wp:positionH>
            <wp:positionV relativeFrom="paragraph">
              <wp:posOffset>652780</wp:posOffset>
            </wp:positionV>
            <wp:extent cx="6616065" cy="7806055"/>
            <wp:effectExtent l="19050" t="19050" r="13335" b="23495"/>
            <wp:wrapTopAndBottom/>
            <wp:docPr id="137" name="Picture 1"/>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6616065" cy="7806055"/>
                    </a:xfrm>
                    <a:prstGeom prst="rect">
                      <a:avLst/>
                    </a:prstGeom>
                    <a:ln>
                      <a:solidFill>
                        <a:srgbClr val="FF0000"/>
                      </a:solidFill>
                    </a:ln>
                  </pic:spPr>
                </pic:pic>
              </a:graphicData>
            </a:graphic>
            <wp14:sizeRelV relativeFrom="margin">
              <wp14:pctHeight>0</wp14:pctHeight>
            </wp14:sizeRelV>
          </wp:anchor>
        </w:drawing>
      </w:r>
      <w:r w:rsidRPr="00B64886">
        <w:rPr>
          <w:rFonts w:ascii="Segoe UI" w:hAnsi="Segoe UI" w:cs="Noto Sans Arabic SemiBold"/>
          <w:sz w:val="28"/>
          <w:szCs w:val="28"/>
          <w:rtl/>
          <w:lang w:bidi="ar-SY"/>
        </w:rPr>
        <w:t xml:space="preserve">شهادة مطابقة مع الكود الأوربي </w:t>
      </w:r>
      <w:r w:rsidRPr="00B64886">
        <w:rPr>
          <w:rFonts w:ascii="Segoe UI" w:hAnsi="Segoe UI" w:cs="Noto Sans Arabic SemiBold"/>
          <w:sz w:val="28"/>
          <w:szCs w:val="28"/>
          <w:lang w:bidi="ar-SY"/>
        </w:rPr>
        <w:t>EN81</w:t>
      </w:r>
      <w:r w:rsidRPr="00B64886">
        <w:rPr>
          <w:rFonts w:ascii="Segoe UI" w:hAnsi="Segoe UI" w:cs="Noto Sans Arabic SemiBold"/>
          <w:sz w:val="28"/>
          <w:szCs w:val="28"/>
          <w:rtl/>
          <w:lang w:bidi="ar-SY"/>
        </w:rPr>
        <w:t xml:space="preserve"> (مصعد </w:t>
      </w:r>
      <w:r w:rsidRPr="00B64886">
        <w:rPr>
          <w:rFonts w:ascii="Segoe UI" w:hAnsi="Segoe UI" w:cs="Noto Sans Arabic SemiBold"/>
          <w:sz w:val="28"/>
          <w:szCs w:val="28"/>
          <w:lang w:bidi="ar-SY"/>
        </w:rPr>
        <w:t>SHARP</w:t>
      </w:r>
      <w:r w:rsidRPr="00B64886">
        <w:rPr>
          <w:rFonts w:ascii="Segoe UI" w:hAnsi="Segoe UI" w:cs="Noto Sans Arabic SemiBold"/>
          <w:sz w:val="28"/>
          <w:szCs w:val="28"/>
          <w:rtl/>
          <w:lang w:bidi="ar-SY"/>
        </w:rPr>
        <w:t xml:space="preserve"> بدون غرفة محركات)</w:t>
      </w:r>
    </w:p>
    <w:p w14:paraId="0B2E2CD2" w14:textId="24E10DDE" w:rsidR="00A106F8" w:rsidRPr="00347D49" w:rsidRDefault="00A106F8" w:rsidP="00A106F8">
      <w:pPr>
        <w:bidi/>
        <w:rPr>
          <w:rFonts w:ascii="Segoe UI" w:hAnsi="Segoe UI" w:cs="Segoe UI"/>
          <w:color w:val="auto"/>
          <w:sz w:val="24"/>
          <w:szCs w:val="24"/>
          <w:rtl/>
          <w:lang w:bidi="ar-SY"/>
        </w:rPr>
      </w:pPr>
    </w:p>
    <w:sectPr w:rsidR="00A106F8" w:rsidRPr="00347D49" w:rsidSect="009C3B7B">
      <w:headerReference w:type="default" r:id="rId13"/>
      <w:footerReference w:type="default" r:id="rId14"/>
      <w:headerReference w:type="first" r:id="rId15"/>
      <w:footerReference w:type="first" r:id="rId16"/>
      <w:pgSz w:w="11906" w:h="16838" w:code="9"/>
      <w:pgMar w:top="1440" w:right="720" w:bottom="810" w:left="720" w:header="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153F7" w14:textId="77777777" w:rsidR="00251CAC" w:rsidRDefault="00251CAC" w:rsidP="00FB3B30">
      <w:pPr>
        <w:spacing w:after="0" w:line="240" w:lineRule="auto"/>
      </w:pPr>
      <w:r>
        <w:separator/>
      </w:r>
    </w:p>
  </w:endnote>
  <w:endnote w:type="continuationSeparator" w:id="0">
    <w:p w14:paraId="47945545" w14:textId="77777777" w:rsidR="00251CAC" w:rsidRDefault="00251CAC" w:rsidP="00FB3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Noto Sans Arabic Medium">
    <w:altName w:val="Arial"/>
    <w:panose1 w:val="00000000000000000000"/>
    <w:charset w:val="B2"/>
    <w:family w:val="auto"/>
    <w:pitch w:val="variable"/>
    <w:sig w:usb0="80002043" w:usb1="80002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Noto Sans">
    <w:charset w:val="00"/>
    <w:family w:val="swiss"/>
    <w:pitch w:val="variable"/>
    <w:sig w:usb0="E00082FF" w:usb1="400078FF" w:usb2="00000021" w:usb3="00000000" w:csb0="0000019F" w:csb1="00000000"/>
  </w:font>
  <w:font w:name="Quattrocento Sans">
    <w:charset w:val="00"/>
    <w:family w:val="swiss"/>
    <w:pitch w:val="variable"/>
    <w:sig w:usb0="800000BF" w:usb1="4000005B" w:usb2="00000000" w:usb3="00000000" w:csb0="00000001" w:csb1="00000000"/>
  </w:font>
  <w:font w:name="Noto Sans Arabic Light">
    <w:altName w:val="Calibri"/>
    <w:panose1 w:val="00000000000000000000"/>
    <w:charset w:val="B2"/>
    <w:family w:val="auto"/>
    <w:pitch w:val="variable"/>
    <w:sig w:usb0="80002043" w:usb1="80002000" w:usb2="00000008" w:usb3="00000000" w:csb0="00000040" w:csb1="00000000"/>
  </w:font>
  <w:font w:name="Roboto">
    <w:charset w:val="00"/>
    <w:family w:val="auto"/>
    <w:pitch w:val="variable"/>
    <w:sig w:usb0="E0000AFF" w:usb1="5000217F" w:usb2="00000021" w:usb3="00000000" w:csb0="0000019F" w:csb1="00000000"/>
  </w:font>
  <w:font w:name="Noto Sans Arabic">
    <w:altName w:val="Calibri"/>
    <w:panose1 w:val="00000000000000000000"/>
    <w:charset w:val="B2"/>
    <w:family w:val="auto"/>
    <w:pitch w:val="variable"/>
    <w:sig w:usb0="80002043" w:usb1="80002000" w:usb2="00000008" w:usb3="00000000" w:csb0="00000040" w:csb1="00000000"/>
  </w:font>
  <w:font w:name="Roboto Light">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Noto Sans Arabic SemiBold">
    <w:altName w:val="Arial"/>
    <w:panose1 w:val="00000000000000000000"/>
    <w:charset w:val="B2"/>
    <w:family w:val="auto"/>
    <w:pitch w:val="variable"/>
    <w:sig w:usb0="80002043" w:usb1="80002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iro">
    <w:altName w:val="Times New Roman"/>
    <w:panose1 w:val="00000500000000000000"/>
    <w:charset w:val="00"/>
    <w:family w:val="auto"/>
    <w:pitch w:val="variable"/>
    <w:sig w:usb0="00002007" w:usb1="00000001" w:usb2="00000008" w:usb3="00000000" w:csb0="000000D3" w:csb1="00000000"/>
  </w:font>
  <w:font w:name="Noto Sans Arabic Med">
    <w:altName w:val="Calibri"/>
    <w:charset w:val="01"/>
    <w:family w:val="swiss"/>
    <w:pitch w:val="variable"/>
    <w:sig w:usb0="80002043" w:usb1="80002000" w:usb2="00000008"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50BFA" w14:textId="2C56D624" w:rsidR="00251CAC" w:rsidRPr="00347D49" w:rsidRDefault="00196391" w:rsidP="00C94320">
    <w:pPr>
      <w:spacing w:after="0" w:line="240" w:lineRule="auto"/>
      <w:jc w:val="center"/>
      <w:rPr>
        <w:rFonts w:ascii="Segoe UI" w:hAnsi="Segoe UI" w:cs="Segoe UI"/>
        <w:b/>
        <w:bCs/>
        <w:color w:val="000000" w:themeColor="text1"/>
        <w:sz w:val="24"/>
        <w:szCs w:val="24"/>
      </w:rPr>
    </w:pPr>
    <w:r>
      <w:rPr>
        <w:noProof/>
      </w:rPr>
      <w:drawing>
        <wp:anchor distT="0" distB="0" distL="114300" distR="114300" simplePos="0" relativeHeight="251661312" behindDoc="1" locked="0" layoutInCell="1" allowOverlap="1" wp14:anchorId="1A61FBCC" wp14:editId="043475B5">
          <wp:simplePos x="0" y="0"/>
          <wp:positionH relativeFrom="margin">
            <wp:align>center</wp:align>
          </wp:positionH>
          <wp:positionV relativeFrom="paragraph">
            <wp:posOffset>-295910</wp:posOffset>
          </wp:positionV>
          <wp:extent cx="5281930" cy="452120"/>
          <wp:effectExtent l="0" t="0" r="0" b="5080"/>
          <wp:wrapTight wrapText="bothSides">
            <wp:wrapPolygon edited="0">
              <wp:start x="0" y="0"/>
              <wp:lineTo x="0" y="20933"/>
              <wp:lineTo x="21501" y="20933"/>
              <wp:lineTo x="21501" y="0"/>
              <wp:lineTo x="0" y="0"/>
            </wp:wrapPolygon>
          </wp:wrapTight>
          <wp:docPr id="20834934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3489"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281930" cy="45212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6CF31" w14:textId="0E7C3EFA" w:rsidR="00251CAC" w:rsidRPr="00C94320" w:rsidRDefault="00251CAC" w:rsidP="00C94320">
    <w:pPr>
      <w:pStyle w:val="af6"/>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B621B" w14:textId="77777777" w:rsidR="00251CAC" w:rsidRDefault="00251CAC" w:rsidP="00FB3B30">
      <w:pPr>
        <w:spacing w:after="0" w:line="240" w:lineRule="auto"/>
      </w:pPr>
      <w:r>
        <w:separator/>
      </w:r>
    </w:p>
  </w:footnote>
  <w:footnote w:type="continuationSeparator" w:id="0">
    <w:p w14:paraId="7C2D78B9" w14:textId="77777777" w:rsidR="00251CAC" w:rsidRDefault="00251CAC" w:rsidP="00FB3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E041C" w14:textId="77777777" w:rsidR="00196391" w:rsidRDefault="00196391" w:rsidP="00196391">
    <w:pPr>
      <w:pStyle w:val="af6"/>
      <w:tabs>
        <w:tab w:val="clear" w:pos="4680"/>
        <w:tab w:val="clear" w:pos="9360"/>
        <w:tab w:val="center" w:pos="1800"/>
        <w:tab w:val="right" w:pos="8640"/>
      </w:tabs>
      <w:ind w:left="-360" w:right="7496"/>
      <w:jc w:val="center"/>
      <w:rPr>
        <w:rFonts w:ascii="Cairo" w:hAnsi="Cairo" w:cs="Cairo"/>
        <w:szCs w:val="18"/>
        <w:rtl/>
        <w:lang w:bidi="ar-SY"/>
      </w:rPr>
    </w:pPr>
  </w:p>
  <w:p w14:paraId="3D608F5F" w14:textId="77777777" w:rsidR="00196391" w:rsidRPr="00251CAC" w:rsidRDefault="00196391" w:rsidP="00196391">
    <w:pPr>
      <w:pStyle w:val="af6"/>
      <w:tabs>
        <w:tab w:val="clear" w:pos="4680"/>
        <w:tab w:val="clear" w:pos="9360"/>
        <w:tab w:val="center" w:pos="1800"/>
        <w:tab w:val="right" w:pos="8640"/>
      </w:tabs>
      <w:ind w:left="-360" w:right="7496"/>
      <w:jc w:val="center"/>
      <w:rPr>
        <w:rFonts w:asciiTheme="majorBidi" w:hAnsiTheme="majorBidi" w:cstheme="majorBidi"/>
        <w:szCs w:val="18"/>
        <w:lang w:bidi="ar-SY"/>
      </w:rPr>
    </w:pPr>
    <w:r>
      <w:rPr>
        <w:noProof/>
      </w:rPr>
      <w:drawing>
        <wp:anchor distT="0" distB="0" distL="114300" distR="114300" simplePos="0" relativeHeight="251659264" behindDoc="0" locked="0" layoutInCell="1" allowOverlap="1" wp14:anchorId="24BB11D1" wp14:editId="37A74D3A">
          <wp:simplePos x="0" y="0"/>
          <wp:positionH relativeFrom="margin">
            <wp:align>right</wp:align>
          </wp:positionH>
          <wp:positionV relativeFrom="paragraph">
            <wp:posOffset>9843</wp:posOffset>
          </wp:positionV>
          <wp:extent cx="6624320" cy="447675"/>
          <wp:effectExtent l="0" t="0" r="5080" b="9525"/>
          <wp:wrapNone/>
          <wp:docPr id="1597278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8718"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624320" cy="447675"/>
                  </a:xfrm>
                  <a:prstGeom prst="rect">
                    <a:avLst/>
                  </a:prstGeom>
                </pic:spPr>
              </pic:pic>
            </a:graphicData>
          </a:graphic>
          <wp14:sizeRelH relativeFrom="margin">
            <wp14:pctWidth>0</wp14:pctWidth>
          </wp14:sizeRelH>
          <wp14:sizeRelV relativeFrom="margin">
            <wp14:pctHeight>0</wp14:pctHeight>
          </wp14:sizeRelV>
        </wp:anchor>
      </w:drawing>
    </w:r>
    <w:r w:rsidRPr="00251CAC">
      <w:rPr>
        <w:rFonts w:asciiTheme="majorBidi" w:hAnsiTheme="majorBidi" w:cstheme="majorBidi"/>
        <w:b/>
        <w:bCs/>
        <w:sz w:val="20"/>
        <w:szCs w:val="20"/>
        <w:lang w:bidi="ar-SY"/>
      </w:rPr>
      <w:t xml:space="preserve"> </w:t>
    </w:r>
    <w:r w:rsidRPr="00251CAC">
      <w:rPr>
        <w:rFonts w:asciiTheme="majorBidi" w:hAnsiTheme="majorBidi" w:cstheme="majorBidi"/>
        <w:szCs w:val="18"/>
        <w:rtl/>
        <w:lang w:bidi="ar-SY"/>
      </w:rPr>
      <w:t xml:space="preserve"> </w:t>
    </w:r>
  </w:p>
  <w:p w14:paraId="3C690A40" w14:textId="77777777" w:rsidR="00196391" w:rsidRDefault="00196391" w:rsidP="00196391">
    <w:pPr>
      <w:pStyle w:val="af6"/>
      <w:jc w:val="right"/>
    </w:pPr>
    <w:r w:rsidRPr="00701ED6">
      <w:rPr>
        <w:rFonts w:ascii="Cairo" w:hAnsi="Cairo" w:cs="Cairo" w:hint="cs"/>
        <w:color w:val="auto"/>
        <w:szCs w:val="18"/>
        <w:rtl/>
        <w:lang w:bidi="ar-SY"/>
      </w:rPr>
      <w:t xml:space="preserve">        </w:t>
    </w:r>
    <w:r w:rsidRPr="00E33377">
      <w:rPr>
        <w:rFonts w:ascii="Cairo" w:hAnsi="Cairo" w:cs="Cairo"/>
        <w:szCs w:val="18"/>
        <w:rtl/>
        <w:lang w:bidi="ar-SY"/>
      </w:rPr>
      <w:tab/>
    </w:r>
    <w:r w:rsidRPr="00701ED6">
      <w:rPr>
        <w:rFonts w:ascii="Cairo" w:hAnsi="Cairo" w:cs="Cairo" w:hint="cs"/>
        <w:color w:val="auto"/>
        <w:szCs w:val="18"/>
        <w:rtl/>
        <w:lang w:bidi="ar-SY"/>
      </w:rPr>
      <w:t xml:space="preserve">                             </w:t>
    </w:r>
    <w:sdt>
      <w:sdtPr>
        <w:id w:val="-963195742"/>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7</w:t>
        </w:r>
        <w:r>
          <w:rPr>
            <w:b/>
            <w:bCs/>
            <w:sz w:val="24"/>
            <w:szCs w:val="24"/>
          </w:rPr>
          <w:fldChar w:fldCharType="end"/>
        </w:r>
      </w:sdtContent>
    </w:sdt>
  </w:p>
  <w:p w14:paraId="4995AE1C" w14:textId="5CB693A9" w:rsidR="00251CAC" w:rsidRPr="0027036A" w:rsidRDefault="00251CAC" w:rsidP="0027036A">
    <w:pPr>
      <w:pStyle w:val="af6"/>
      <w:tabs>
        <w:tab w:val="clear" w:pos="4680"/>
        <w:tab w:val="clear" w:pos="9360"/>
        <w:tab w:val="center" w:pos="1800"/>
        <w:tab w:val="right" w:pos="8640"/>
      </w:tabs>
      <w:ind w:right="7496"/>
      <w:rPr>
        <w:rFonts w:ascii="Cairo" w:hAnsi="Cairo" w:cs="Cairo"/>
        <w:szCs w:val="18"/>
        <w:lang w:bidi="ar-SY"/>
      </w:rPr>
    </w:pPr>
    <w:r w:rsidRPr="00701ED6">
      <w:rPr>
        <w:rFonts w:ascii="Cairo" w:hAnsi="Cairo" w:cs="Cairo" w:hint="cs"/>
        <w:color w:val="auto"/>
        <w:szCs w:val="18"/>
        <w:rtl/>
        <w:lang w:bidi="ar-SY"/>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B8E87" w14:textId="6153147A" w:rsidR="00B64886" w:rsidRDefault="00B64886">
    <w:pPr>
      <w:pStyle w:val="af5"/>
    </w:pPr>
    <w:r>
      <w:rPr>
        <w:noProof/>
      </w:rPr>
      <w:drawing>
        <wp:anchor distT="0" distB="0" distL="114300" distR="114300" simplePos="0" relativeHeight="251663360" behindDoc="0" locked="0" layoutInCell="1" allowOverlap="1" wp14:anchorId="4B456FF9" wp14:editId="09E20EDE">
          <wp:simplePos x="0" y="0"/>
          <wp:positionH relativeFrom="margin">
            <wp:align>center</wp:align>
          </wp:positionH>
          <wp:positionV relativeFrom="paragraph">
            <wp:posOffset>233362</wp:posOffset>
          </wp:positionV>
          <wp:extent cx="6624320" cy="447675"/>
          <wp:effectExtent l="0" t="0" r="5080" b="9525"/>
          <wp:wrapNone/>
          <wp:docPr id="1901712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8718"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624320" cy="4476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3324"/>
    <w:multiLevelType w:val="singleLevel"/>
    <w:tmpl w:val="052CB7CC"/>
    <w:lvl w:ilvl="0">
      <w:start w:val="13"/>
      <w:numFmt w:val="bullet"/>
      <w:lvlText w:val="-"/>
      <w:lvlJc w:val="left"/>
      <w:pPr>
        <w:tabs>
          <w:tab w:val="num" w:pos="6368"/>
        </w:tabs>
        <w:ind w:right="360" w:hanging="360"/>
      </w:pPr>
      <w:rPr>
        <w:rFonts w:ascii="Times New Roman" w:hAnsi="Times New Roman" w:cs="Times New Roman" w:hint="default"/>
      </w:rPr>
    </w:lvl>
  </w:abstractNum>
  <w:abstractNum w:abstractNumId="1" w15:restartNumberingAfterBreak="0">
    <w:nsid w:val="06DF3EA5"/>
    <w:multiLevelType w:val="hybridMultilevel"/>
    <w:tmpl w:val="2514C412"/>
    <w:lvl w:ilvl="0" w:tplc="04090001">
      <w:start w:val="1"/>
      <w:numFmt w:val="bullet"/>
      <w:lvlText w:val=""/>
      <w:lvlJc w:val="left"/>
      <w:pPr>
        <w:tabs>
          <w:tab w:val="num" w:pos="360"/>
        </w:tabs>
        <w:ind w:left="360" w:hanging="360"/>
      </w:pPr>
      <w:rPr>
        <w:rFonts w:ascii="Symbol" w:hAnsi="Symbol" w:hint="default"/>
        <w:b/>
        <w:bCs w:val="0"/>
      </w:rPr>
    </w:lvl>
    <w:lvl w:ilvl="1" w:tplc="DD9AF9B8">
      <w:start w:val="1"/>
      <w:numFmt w:val="bullet"/>
      <w:lvlText w:val=""/>
      <w:lvlJc w:val="left"/>
      <w:pPr>
        <w:tabs>
          <w:tab w:val="num" w:pos="1440"/>
        </w:tabs>
        <w:ind w:left="1440" w:hanging="360"/>
      </w:pPr>
      <w:rPr>
        <w:rFonts w:ascii="Symbol" w:hAnsi="Symbol" w:hint="default"/>
        <w:b/>
        <w:bCs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222EB0"/>
    <w:multiLevelType w:val="hybridMultilevel"/>
    <w:tmpl w:val="9530D318"/>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15:restartNumberingAfterBreak="0">
    <w:nsid w:val="08500366"/>
    <w:multiLevelType w:val="hybridMultilevel"/>
    <w:tmpl w:val="2E4C8C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B6E3789"/>
    <w:multiLevelType w:val="singleLevel"/>
    <w:tmpl w:val="4934A0E2"/>
    <w:lvl w:ilvl="0">
      <w:start w:val="13"/>
      <w:numFmt w:val="bullet"/>
      <w:lvlText w:val="-"/>
      <w:lvlJc w:val="left"/>
      <w:pPr>
        <w:tabs>
          <w:tab w:val="num" w:pos="360"/>
        </w:tabs>
        <w:ind w:right="360" w:hanging="360"/>
      </w:pPr>
      <w:rPr>
        <w:rFonts w:ascii="Times New Roman" w:hAnsi="Times New Roman" w:cs="Times New Roman" w:hint="default"/>
        <w:b/>
        <w:bCs w:val="0"/>
      </w:rPr>
    </w:lvl>
  </w:abstractNum>
  <w:abstractNum w:abstractNumId="5" w15:restartNumberingAfterBreak="0">
    <w:nsid w:val="0CCA6148"/>
    <w:multiLevelType w:val="hybridMultilevel"/>
    <w:tmpl w:val="A06CF18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080AA8"/>
    <w:multiLevelType w:val="singleLevel"/>
    <w:tmpl w:val="052CB7CC"/>
    <w:lvl w:ilvl="0">
      <w:start w:val="13"/>
      <w:numFmt w:val="bullet"/>
      <w:lvlText w:val="-"/>
      <w:lvlJc w:val="left"/>
      <w:pPr>
        <w:tabs>
          <w:tab w:val="num" w:pos="360"/>
        </w:tabs>
        <w:ind w:right="360" w:hanging="360"/>
      </w:pPr>
      <w:rPr>
        <w:rFonts w:ascii="Times New Roman" w:hAnsi="Times New Roman" w:cs="Times New Roman" w:hint="default"/>
      </w:rPr>
    </w:lvl>
  </w:abstractNum>
  <w:abstractNum w:abstractNumId="7" w15:restartNumberingAfterBreak="0">
    <w:nsid w:val="14BA6242"/>
    <w:multiLevelType w:val="hybridMultilevel"/>
    <w:tmpl w:val="6D8E3E8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214E70"/>
    <w:multiLevelType w:val="multilevel"/>
    <w:tmpl w:val="D2905B1A"/>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305"/>
        </w:tabs>
        <w:ind w:left="1305" w:hanging="360"/>
      </w:pPr>
    </w:lvl>
    <w:lvl w:ilvl="2">
      <w:start w:val="1"/>
      <w:numFmt w:val="lowerRoman"/>
      <w:lvlText w:val="%3."/>
      <w:lvlJc w:val="right"/>
      <w:pPr>
        <w:tabs>
          <w:tab w:val="num" w:pos="2025"/>
        </w:tabs>
        <w:ind w:left="2025" w:hanging="180"/>
      </w:pPr>
    </w:lvl>
    <w:lvl w:ilvl="3">
      <w:start w:val="1"/>
      <w:numFmt w:val="decimal"/>
      <w:lvlText w:val="%4."/>
      <w:lvlJc w:val="left"/>
      <w:pPr>
        <w:tabs>
          <w:tab w:val="num" w:pos="2745"/>
        </w:tabs>
        <w:ind w:left="2745" w:hanging="360"/>
      </w:pPr>
    </w:lvl>
    <w:lvl w:ilvl="4">
      <w:start w:val="1"/>
      <w:numFmt w:val="lowerLetter"/>
      <w:lvlText w:val="%5."/>
      <w:lvlJc w:val="left"/>
      <w:pPr>
        <w:tabs>
          <w:tab w:val="num" w:pos="3465"/>
        </w:tabs>
        <w:ind w:left="3465" w:hanging="360"/>
      </w:pPr>
    </w:lvl>
    <w:lvl w:ilvl="5">
      <w:start w:val="1"/>
      <w:numFmt w:val="lowerRoman"/>
      <w:lvlText w:val="%6."/>
      <w:lvlJc w:val="right"/>
      <w:pPr>
        <w:tabs>
          <w:tab w:val="num" w:pos="4185"/>
        </w:tabs>
        <w:ind w:left="4185" w:hanging="180"/>
      </w:pPr>
    </w:lvl>
    <w:lvl w:ilvl="6">
      <w:start w:val="1"/>
      <w:numFmt w:val="decimal"/>
      <w:lvlText w:val="%7."/>
      <w:lvlJc w:val="left"/>
      <w:pPr>
        <w:tabs>
          <w:tab w:val="num" w:pos="4905"/>
        </w:tabs>
        <w:ind w:left="4905" w:hanging="360"/>
      </w:pPr>
    </w:lvl>
    <w:lvl w:ilvl="7">
      <w:start w:val="1"/>
      <w:numFmt w:val="lowerLetter"/>
      <w:lvlText w:val="%8."/>
      <w:lvlJc w:val="left"/>
      <w:pPr>
        <w:tabs>
          <w:tab w:val="num" w:pos="5625"/>
        </w:tabs>
        <w:ind w:left="5625" w:hanging="360"/>
      </w:pPr>
    </w:lvl>
    <w:lvl w:ilvl="8">
      <w:start w:val="1"/>
      <w:numFmt w:val="lowerRoman"/>
      <w:lvlText w:val="%9."/>
      <w:lvlJc w:val="right"/>
      <w:pPr>
        <w:tabs>
          <w:tab w:val="num" w:pos="6345"/>
        </w:tabs>
        <w:ind w:left="6345" w:hanging="180"/>
      </w:pPr>
    </w:lvl>
  </w:abstractNum>
  <w:abstractNum w:abstractNumId="9" w15:restartNumberingAfterBreak="0">
    <w:nsid w:val="18B05227"/>
    <w:multiLevelType w:val="hybridMultilevel"/>
    <w:tmpl w:val="B39CD452"/>
    <w:lvl w:ilvl="0" w:tplc="3B6AA090">
      <w:numFmt w:val="bullet"/>
      <w:lvlText w:val="-"/>
      <w:lvlJc w:val="left"/>
      <w:pPr>
        <w:tabs>
          <w:tab w:val="num" w:pos="0"/>
        </w:tabs>
        <w:ind w:left="0" w:firstLine="0"/>
      </w:pPr>
      <w:rPr>
        <w:rFonts w:ascii="Arial" w:eastAsia="Times New Roman"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4F0897"/>
    <w:multiLevelType w:val="hybridMultilevel"/>
    <w:tmpl w:val="7E923E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5782B61"/>
    <w:multiLevelType w:val="hybridMultilevel"/>
    <w:tmpl w:val="D2905B1A"/>
    <w:lvl w:ilvl="0" w:tplc="3440DF5E">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305"/>
        </w:tabs>
        <w:ind w:left="1305" w:hanging="360"/>
      </w:pPr>
    </w:lvl>
    <w:lvl w:ilvl="2" w:tplc="0409001B" w:tentative="1">
      <w:start w:val="1"/>
      <w:numFmt w:val="lowerRoman"/>
      <w:lvlText w:val="%3."/>
      <w:lvlJc w:val="right"/>
      <w:pPr>
        <w:tabs>
          <w:tab w:val="num" w:pos="2025"/>
        </w:tabs>
        <w:ind w:left="2025" w:hanging="180"/>
      </w:pPr>
    </w:lvl>
    <w:lvl w:ilvl="3" w:tplc="0409000F" w:tentative="1">
      <w:start w:val="1"/>
      <w:numFmt w:val="decimal"/>
      <w:lvlText w:val="%4."/>
      <w:lvlJc w:val="left"/>
      <w:pPr>
        <w:tabs>
          <w:tab w:val="num" w:pos="2745"/>
        </w:tabs>
        <w:ind w:left="2745" w:hanging="360"/>
      </w:pPr>
    </w:lvl>
    <w:lvl w:ilvl="4" w:tplc="04090019" w:tentative="1">
      <w:start w:val="1"/>
      <w:numFmt w:val="lowerLetter"/>
      <w:lvlText w:val="%5."/>
      <w:lvlJc w:val="left"/>
      <w:pPr>
        <w:tabs>
          <w:tab w:val="num" w:pos="3465"/>
        </w:tabs>
        <w:ind w:left="3465" w:hanging="360"/>
      </w:pPr>
    </w:lvl>
    <w:lvl w:ilvl="5" w:tplc="0409001B" w:tentative="1">
      <w:start w:val="1"/>
      <w:numFmt w:val="lowerRoman"/>
      <w:lvlText w:val="%6."/>
      <w:lvlJc w:val="right"/>
      <w:pPr>
        <w:tabs>
          <w:tab w:val="num" w:pos="4185"/>
        </w:tabs>
        <w:ind w:left="4185" w:hanging="180"/>
      </w:pPr>
    </w:lvl>
    <w:lvl w:ilvl="6" w:tplc="0409000F" w:tentative="1">
      <w:start w:val="1"/>
      <w:numFmt w:val="decimal"/>
      <w:lvlText w:val="%7."/>
      <w:lvlJc w:val="left"/>
      <w:pPr>
        <w:tabs>
          <w:tab w:val="num" w:pos="4905"/>
        </w:tabs>
        <w:ind w:left="4905" w:hanging="360"/>
      </w:pPr>
    </w:lvl>
    <w:lvl w:ilvl="7" w:tplc="04090019" w:tentative="1">
      <w:start w:val="1"/>
      <w:numFmt w:val="lowerLetter"/>
      <w:lvlText w:val="%8."/>
      <w:lvlJc w:val="left"/>
      <w:pPr>
        <w:tabs>
          <w:tab w:val="num" w:pos="5625"/>
        </w:tabs>
        <w:ind w:left="5625" w:hanging="360"/>
      </w:pPr>
    </w:lvl>
    <w:lvl w:ilvl="8" w:tplc="0409001B" w:tentative="1">
      <w:start w:val="1"/>
      <w:numFmt w:val="lowerRoman"/>
      <w:lvlText w:val="%9."/>
      <w:lvlJc w:val="right"/>
      <w:pPr>
        <w:tabs>
          <w:tab w:val="num" w:pos="6345"/>
        </w:tabs>
        <w:ind w:left="6345" w:hanging="180"/>
      </w:pPr>
    </w:lvl>
  </w:abstractNum>
  <w:abstractNum w:abstractNumId="12" w15:restartNumberingAfterBreak="0">
    <w:nsid w:val="25ED3B84"/>
    <w:multiLevelType w:val="multilevel"/>
    <w:tmpl w:val="B3204FEA"/>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70D5B86"/>
    <w:multiLevelType w:val="hybridMultilevel"/>
    <w:tmpl w:val="DDC46140"/>
    <w:lvl w:ilvl="0" w:tplc="4934A0E2">
      <w:start w:val="13"/>
      <w:numFmt w:val="bullet"/>
      <w:lvlText w:val="-"/>
      <w:lvlJc w:val="left"/>
      <w:pPr>
        <w:tabs>
          <w:tab w:val="num" w:pos="360"/>
        </w:tabs>
        <w:ind w:right="360" w:hanging="360"/>
      </w:pPr>
      <w:rPr>
        <w:rFonts w:ascii="Times New Roman" w:hAnsi="Times New Roman" w:cs="Times New Roman"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E24B74"/>
    <w:multiLevelType w:val="hybridMultilevel"/>
    <w:tmpl w:val="20C8D8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3A7587"/>
    <w:multiLevelType w:val="multilevel"/>
    <w:tmpl w:val="1B82D046"/>
    <w:lvl w:ilvl="0">
      <w:start w:val="1"/>
      <w:numFmt w:val="decimal"/>
      <w:lvlText w:val="%1-"/>
      <w:lvlJc w:val="left"/>
      <w:pPr>
        <w:tabs>
          <w:tab w:val="num" w:pos="1800"/>
        </w:tabs>
        <w:ind w:left="1080" w:firstLine="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DED2048"/>
    <w:multiLevelType w:val="hybridMultilevel"/>
    <w:tmpl w:val="F976EF58"/>
    <w:lvl w:ilvl="0" w:tplc="9DA8E1C4">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01250E5"/>
    <w:multiLevelType w:val="hybridMultilevel"/>
    <w:tmpl w:val="3A90F00C"/>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537FEC"/>
    <w:multiLevelType w:val="hybridMultilevel"/>
    <w:tmpl w:val="AE28BCD6"/>
    <w:lvl w:ilvl="0" w:tplc="9F8C2800">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50B34CA"/>
    <w:multiLevelType w:val="hybridMultilevel"/>
    <w:tmpl w:val="FF6C897C"/>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737714A"/>
    <w:multiLevelType w:val="hybridMultilevel"/>
    <w:tmpl w:val="3AD804EA"/>
    <w:lvl w:ilvl="0" w:tplc="E020E11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B420D2"/>
    <w:multiLevelType w:val="multilevel"/>
    <w:tmpl w:val="D302AC5A"/>
    <w:lvl w:ilvl="0">
      <w:start w:val="1"/>
      <w:numFmt w:val="decimal"/>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85B3F0A"/>
    <w:multiLevelType w:val="hybridMultilevel"/>
    <w:tmpl w:val="2E640D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96D5BD2"/>
    <w:multiLevelType w:val="multilevel"/>
    <w:tmpl w:val="2ED6170E"/>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CF67B80"/>
    <w:multiLevelType w:val="multilevel"/>
    <w:tmpl w:val="D302AC5A"/>
    <w:lvl w:ilvl="0">
      <w:start w:val="1"/>
      <w:numFmt w:val="decimal"/>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6A60657"/>
    <w:multiLevelType w:val="hybridMultilevel"/>
    <w:tmpl w:val="47781CAE"/>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1A72B9"/>
    <w:multiLevelType w:val="multilevel"/>
    <w:tmpl w:val="DDC46140"/>
    <w:lvl w:ilvl="0">
      <w:start w:val="13"/>
      <w:numFmt w:val="bullet"/>
      <w:lvlText w:val="-"/>
      <w:lvlJc w:val="left"/>
      <w:pPr>
        <w:tabs>
          <w:tab w:val="num" w:pos="360"/>
        </w:tabs>
        <w:ind w:right="360" w:hanging="360"/>
      </w:pPr>
      <w:rPr>
        <w:rFonts w:ascii="Times New Roman" w:hAnsi="Times New Roman" w:cs="Times New Roman" w:hint="default"/>
        <w:b/>
        <w:bCs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890644"/>
    <w:multiLevelType w:val="hybridMultilevel"/>
    <w:tmpl w:val="2DF2278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8942AF4"/>
    <w:multiLevelType w:val="hybridMultilevel"/>
    <w:tmpl w:val="2466AFC6"/>
    <w:lvl w:ilvl="0" w:tplc="F984F6A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D235A"/>
    <w:multiLevelType w:val="hybridMultilevel"/>
    <w:tmpl w:val="BC687B56"/>
    <w:lvl w:ilvl="0" w:tplc="4FE4367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D255114"/>
    <w:multiLevelType w:val="multilevel"/>
    <w:tmpl w:val="F1C01A96"/>
    <w:lvl w:ilvl="0">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2E01373"/>
    <w:multiLevelType w:val="hybridMultilevel"/>
    <w:tmpl w:val="D302AC5A"/>
    <w:lvl w:ilvl="0" w:tplc="6DF60CEC">
      <w:start w:val="1"/>
      <w:numFmt w:val="decimal"/>
      <w:lvlText w:val="%1-"/>
      <w:lvlJc w:val="left"/>
      <w:pPr>
        <w:tabs>
          <w:tab w:val="num" w:pos="1080"/>
        </w:tabs>
        <w:ind w:left="1080" w:hanging="72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2FF3F66"/>
    <w:multiLevelType w:val="hybridMultilevel"/>
    <w:tmpl w:val="463E3DE8"/>
    <w:lvl w:ilvl="0" w:tplc="CEC03066">
      <w:start w:val="1"/>
      <w:numFmt w:val="arabicAlpha"/>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0774D"/>
    <w:multiLevelType w:val="hybridMultilevel"/>
    <w:tmpl w:val="85069E6A"/>
    <w:lvl w:ilvl="0" w:tplc="B2249EDC">
      <w:start w:val="1"/>
      <w:numFmt w:val="decimal"/>
      <w:lvlText w:val="%1-"/>
      <w:lvlJc w:val="left"/>
      <w:pPr>
        <w:tabs>
          <w:tab w:val="num" w:pos="1800"/>
        </w:tabs>
        <w:ind w:left="1080" w:firstLine="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C073A6D"/>
    <w:multiLevelType w:val="multilevel"/>
    <w:tmpl w:val="7E923E8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D8F75AA"/>
    <w:multiLevelType w:val="hybridMultilevel"/>
    <w:tmpl w:val="37340E9C"/>
    <w:lvl w:ilvl="0" w:tplc="80C44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1917F4"/>
    <w:multiLevelType w:val="hybridMultilevel"/>
    <w:tmpl w:val="A3EAEADE"/>
    <w:lvl w:ilvl="0" w:tplc="ED58E8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4C173D"/>
    <w:multiLevelType w:val="hybridMultilevel"/>
    <w:tmpl w:val="88B648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79931E7"/>
    <w:multiLevelType w:val="multilevel"/>
    <w:tmpl w:val="2DF2278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E5803CE"/>
    <w:multiLevelType w:val="multilevel"/>
    <w:tmpl w:val="53FEB1E0"/>
    <w:lvl w:ilvl="0">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EB321D8"/>
    <w:multiLevelType w:val="hybridMultilevel"/>
    <w:tmpl w:val="3CC80E66"/>
    <w:lvl w:ilvl="0" w:tplc="F5988858">
      <w:start w:val="1"/>
      <w:numFmt w:val="decimal"/>
      <w:lvlText w:val="%1-"/>
      <w:lvlJc w:val="left"/>
      <w:pPr>
        <w:tabs>
          <w:tab w:val="num" w:pos="360"/>
        </w:tabs>
        <w:ind w:left="36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FD0491F"/>
    <w:multiLevelType w:val="hybridMultilevel"/>
    <w:tmpl w:val="F61EA3FC"/>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42" w15:restartNumberingAfterBreak="0">
    <w:nsid w:val="70512B52"/>
    <w:multiLevelType w:val="multilevel"/>
    <w:tmpl w:val="85069E6A"/>
    <w:lvl w:ilvl="0">
      <w:start w:val="1"/>
      <w:numFmt w:val="decimal"/>
      <w:lvlText w:val="%1-"/>
      <w:lvlJc w:val="left"/>
      <w:pPr>
        <w:tabs>
          <w:tab w:val="num" w:pos="1800"/>
        </w:tabs>
        <w:ind w:left="1080" w:firstLine="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A696CA4"/>
    <w:multiLevelType w:val="hybridMultilevel"/>
    <w:tmpl w:val="20C8D8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D74F41"/>
    <w:multiLevelType w:val="multilevel"/>
    <w:tmpl w:val="F74E007E"/>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FAA67F9"/>
    <w:multiLevelType w:val="hybridMultilevel"/>
    <w:tmpl w:val="A9E8BBEC"/>
    <w:lvl w:ilvl="0" w:tplc="BE765312">
      <w:start w:val="1"/>
      <w:numFmt w:val="arabicAlpha"/>
      <w:lvlText w:val="%1-"/>
      <w:lvlJc w:val="left"/>
      <w:pPr>
        <w:tabs>
          <w:tab w:val="num" w:pos="1800"/>
        </w:tabs>
        <w:ind w:left="1080" w:firstLine="0"/>
      </w:pPr>
      <w:rPr>
        <w:rFonts w:ascii="Times New Roman" w:hAnsi="Times New Roman" w:cs="Times New Roman" w:hint="default"/>
        <w:b w:val="0"/>
        <w:bCs w:val="0"/>
        <w:sz w:val="28"/>
        <w:szCs w:val="28"/>
      </w:rPr>
    </w:lvl>
    <w:lvl w:ilvl="1" w:tplc="0409000F">
      <w:start w:val="1"/>
      <w:numFmt w:val="decimal"/>
      <w:lvlText w:val="%2."/>
      <w:lvlJc w:val="left"/>
      <w:pPr>
        <w:tabs>
          <w:tab w:val="num" w:pos="1440"/>
        </w:tabs>
        <w:ind w:left="1440" w:hanging="360"/>
      </w:pPr>
      <w:rPr>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799034819">
    <w:abstractNumId w:val="36"/>
  </w:num>
  <w:num w:numId="2" w16cid:durableId="136999993">
    <w:abstractNumId w:val="20"/>
  </w:num>
  <w:num w:numId="3" w16cid:durableId="312103091">
    <w:abstractNumId w:val="22"/>
  </w:num>
  <w:num w:numId="4" w16cid:durableId="557479437">
    <w:abstractNumId w:val="27"/>
  </w:num>
  <w:num w:numId="5" w16cid:durableId="1456370665">
    <w:abstractNumId w:val="3"/>
  </w:num>
  <w:num w:numId="6" w16cid:durableId="549612020">
    <w:abstractNumId w:val="5"/>
  </w:num>
  <w:num w:numId="7" w16cid:durableId="2143114190">
    <w:abstractNumId w:val="6"/>
  </w:num>
  <w:num w:numId="8" w16cid:durableId="2141341504">
    <w:abstractNumId w:val="0"/>
  </w:num>
  <w:num w:numId="9" w16cid:durableId="1931429530">
    <w:abstractNumId w:val="4"/>
  </w:num>
  <w:num w:numId="10" w16cid:durableId="803619229">
    <w:abstractNumId w:val="11"/>
  </w:num>
  <w:num w:numId="11" w16cid:durableId="1317029055">
    <w:abstractNumId w:val="9"/>
  </w:num>
  <w:num w:numId="12" w16cid:durableId="1361935651">
    <w:abstractNumId w:val="31"/>
  </w:num>
  <w:num w:numId="13" w16cid:durableId="815953573">
    <w:abstractNumId w:val="24"/>
  </w:num>
  <w:num w:numId="14" w16cid:durableId="1712415222">
    <w:abstractNumId w:val="10"/>
  </w:num>
  <w:num w:numId="15" w16cid:durableId="2098402695">
    <w:abstractNumId w:val="34"/>
  </w:num>
  <w:num w:numId="16" w16cid:durableId="137303838">
    <w:abstractNumId w:val="16"/>
  </w:num>
  <w:num w:numId="17" w16cid:durableId="1053383663">
    <w:abstractNumId w:val="13"/>
  </w:num>
  <w:num w:numId="18" w16cid:durableId="1262028014">
    <w:abstractNumId w:val="26"/>
  </w:num>
  <w:num w:numId="19" w16cid:durableId="690498010">
    <w:abstractNumId w:val="1"/>
  </w:num>
  <w:num w:numId="20" w16cid:durableId="211695400">
    <w:abstractNumId w:val="8"/>
  </w:num>
  <w:num w:numId="21" w16cid:durableId="259685552">
    <w:abstractNumId w:val="40"/>
  </w:num>
  <w:num w:numId="22" w16cid:durableId="1344279724">
    <w:abstractNumId w:val="21"/>
  </w:num>
  <w:num w:numId="23" w16cid:durableId="2000645319">
    <w:abstractNumId w:val="33"/>
  </w:num>
  <w:num w:numId="24" w16cid:durableId="1781028553">
    <w:abstractNumId w:val="38"/>
  </w:num>
  <w:num w:numId="25" w16cid:durableId="100344629">
    <w:abstractNumId w:val="18"/>
  </w:num>
  <w:num w:numId="26" w16cid:durableId="1109084545">
    <w:abstractNumId w:val="42"/>
  </w:num>
  <w:num w:numId="27" w16cid:durableId="473377524">
    <w:abstractNumId w:val="7"/>
  </w:num>
  <w:num w:numId="28" w16cid:durableId="844443113">
    <w:abstractNumId w:val="19"/>
  </w:num>
  <w:num w:numId="29" w16cid:durableId="667826825">
    <w:abstractNumId w:val="15"/>
  </w:num>
  <w:num w:numId="30" w16cid:durableId="619608620">
    <w:abstractNumId w:val="23"/>
  </w:num>
  <w:num w:numId="31" w16cid:durableId="1092436570">
    <w:abstractNumId w:val="12"/>
  </w:num>
  <w:num w:numId="32" w16cid:durableId="246119369">
    <w:abstractNumId w:val="44"/>
  </w:num>
  <w:num w:numId="33" w16cid:durableId="1185093680">
    <w:abstractNumId w:val="30"/>
  </w:num>
  <w:num w:numId="34" w16cid:durableId="335495137">
    <w:abstractNumId w:val="39"/>
  </w:num>
  <w:num w:numId="35" w16cid:durableId="1203665351">
    <w:abstractNumId w:val="2"/>
  </w:num>
  <w:num w:numId="36" w16cid:durableId="666716562">
    <w:abstractNumId w:val="35"/>
  </w:num>
  <w:num w:numId="37" w16cid:durableId="2016035203">
    <w:abstractNumId w:val="41"/>
  </w:num>
  <w:num w:numId="38" w16cid:durableId="1928146025">
    <w:abstractNumId w:val="29"/>
  </w:num>
  <w:num w:numId="39" w16cid:durableId="1266772443">
    <w:abstractNumId w:val="17"/>
  </w:num>
  <w:num w:numId="40" w16cid:durableId="1208108847">
    <w:abstractNumId w:val="25"/>
  </w:num>
  <w:num w:numId="41" w16cid:durableId="1210875642">
    <w:abstractNumId w:val="32"/>
  </w:num>
  <w:num w:numId="42" w16cid:durableId="106197640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8820196">
    <w:abstractNumId w:val="28"/>
  </w:num>
  <w:num w:numId="44" w16cid:durableId="1307471548">
    <w:abstractNumId w:val="37"/>
  </w:num>
  <w:num w:numId="45" w16cid:durableId="404836123">
    <w:abstractNumId w:val="43"/>
  </w:num>
  <w:num w:numId="46" w16cid:durableId="20303332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mailMerge>
    <w:mainDocumentType w:val="formLetters"/>
    <w:linkToQuery/>
    <w:dataType w:val="native"/>
    <w:connectString w:val="Provider=Microsoft.ACE.OLEDB.12.0;User ID=Admin;Data Source=C:\Users\UCG\Desktop\Faateng\faatengproposal\عقد تقديم وتركيب وتشغيل مصعد.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ورقة2$`"/>
    <w:viewMergedData/>
    <w:odso>
      <w:udl w:val="Provider=Microsoft.ACE.OLEDB.12.0;User ID=Admin;Data Source=C:\Users\UCG\Desktop\Faateng\faatengproposal\عقد تقديم وتركيب وتشغيل مصعد.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ورقة2$"/>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المدينة"/>
        <w:mappedName w:val="City"/>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334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7B7"/>
    <w:rsid w:val="0000012D"/>
    <w:rsid w:val="00000C7C"/>
    <w:rsid w:val="00003D4E"/>
    <w:rsid w:val="000055D5"/>
    <w:rsid w:val="000055F0"/>
    <w:rsid w:val="00005604"/>
    <w:rsid w:val="000059DB"/>
    <w:rsid w:val="00005E28"/>
    <w:rsid w:val="00006C2A"/>
    <w:rsid w:val="00010362"/>
    <w:rsid w:val="00010438"/>
    <w:rsid w:val="0001210D"/>
    <w:rsid w:val="00013678"/>
    <w:rsid w:val="00013B1E"/>
    <w:rsid w:val="000158EC"/>
    <w:rsid w:val="0001679E"/>
    <w:rsid w:val="00020AED"/>
    <w:rsid w:val="00021EF8"/>
    <w:rsid w:val="0002212E"/>
    <w:rsid w:val="00022273"/>
    <w:rsid w:val="00023631"/>
    <w:rsid w:val="00023D3E"/>
    <w:rsid w:val="00024ECA"/>
    <w:rsid w:val="0002548F"/>
    <w:rsid w:val="00027029"/>
    <w:rsid w:val="0002728E"/>
    <w:rsid w:val="0002746E"/>
    <w:rsid w:val="00030956"/>
    <w:rsid w:val="00031CEB"/>
    <w:rsid w:val="000320B1"/>
    <w:rsid w:val="00032D0A"/>
    <w:rsid w:val="00032D21"/>
    <w:rsid w:val="00034BC0"/>
    <w:rsid w:val="000379BF"/>
    <w:rsid w:val="000402C8"/>
    <w:rsid w:val="00041282"/>
    <w:rsid w:val="00041660"/>
    <w:rsid w:val="00042C1B"/>
    <w:rsid w:val="00042E8F"/>
    <w:rsid w:val="00042F7F"/>
    <w:rsid w:val="00043036"/>
    <w:rsid w:val="00043B16"/>
    <w:rsid w:val="0004482E"/>
    <w:rsid w:val="000465EA"/>
    <w:rsid w:val="000465FF"/>
    <w:rsid w:val="000467B4"/>
    <w:rsid w:val="00046E9B"/>
    <w:rsid w:val="00046ED0"/>
    <w:rsid w:val="00047324"/>
    <w:rsid w:val="000477DF"/>
    <w:rsid w:val="00050502"/>
    <w:rsid w:val="00050CB8"/>
    <w:rsid w:val="0005329A"/>
    <w:rsid w:val="00053B07"/>
    <w:rsid w:val="00054DDB"/>
    <w:rsid w:val="00055942"/>
    <w:rsid w:val="00055C53"/>
    <w:rsid w:val="00056838"/>
    <w:rsid w:val="00056EDA"/>
    <w:rsid w:val="00057E68"/>
    <w:rsid w:val="00057F54"/>
    <w:rsid w:val="000602F5"/>
    <w:rsid w:val="00060797"/>
    <w:rsid w:val="000611D1"/>
    <w:rsid w:val="00062DA3"/>
    <w:rsid w:val="00065017"/>
    <w:rsid w:val="00065085"/>
    <w:rsid w:val="00065116"/>
    <w:rsid w:val="000676A5"/>
    <w:rsid w:val="000676EC"/>
    <w:rsid w:val="000708E7"/>
    <w:rsid w:val="00071E0D"/>
    <w:rsid w:val="0007267A"/>
    <w:rsid w:val="000727FC"/>
    <w:rsid w:val="00073A86"/>
    <w:rsid w:val="00073F43"/>
    <w:rsid w:val="00074868"/>
    <w:rsid w:val="000748F5"/>
    <w:rsid w:val="00074FA7"/>
    <w:rsid w:val="000754DC"/>
    <w:rsid w:val="00076003"/>
    <w:rsid w:val="00077B4A"/>
    <w:rsid w:val="0008190C"/>
    <w:rsid w:val="000819F6"/>
    <w:rsid w:val="00082356"/>
    <w:rsid w:val="00082FDE"/>
    <w:rsid w:val="00085DAA"/>
    <w:rsid w:val="0008682C"/>
    <w:rsid w:val="00086DF8"/>
    <w:rsid w:val="00090301"/>
    <w:rsid w:val="00091B0B"/>
    <w:rsid w:val="00092478"/>
    <w:rsid w:val="00092AC6"/>
    <w:rsid w:val="00092ED5"/>
    <w:rsid w:val="00093B20"/>
    <w:rsid w:val="00094EA5"/>
    <w:rsid w:val="00095021"/>
    <w:rsid w:val="000955EB"/>
    <w:rsid w:val="000971F4"/>
    <w:rsid w:val="00097611"/>
    <w:rsid w:val="000A0862"/>
    <w:rsid w:val="000A2962"/>
    <w:rsid w:val="000A32E9"/>
    <w:rsid w:val="000A3339"/>
    <w:rsid w:val="000A485F"/>
    <w:rsid w:val="000A5215"/>
    <w:rsid w:val="000A536E"/>
    <w:rsid w:val="000A5BD1"/>
    <w:rsid w:val="000A6B19"/>
    <w:rsid w:val="000A7C25"/>
    <w:rsid w:val="000B0FE5"/>
    <w:rsid w:val="000B1A9F"/>
    <w:rsid w:val="000B2504"/>
    <w:rsid w:val="000B3C5E"/>
    <w:rsid w:val="000B502A"/>
    <w:rsid w:val="000B76DA"/>
    <w:rsid w:val="000B7CDB"/>
    <w:rsid w:val="000B7F2D"/>
    <w:rsid w:val="000C197F"/>
    <w:rsid w:val="000C1E54"/>
    <w:rsid w:val="000C2BFC"/>
    <w:rsid w:val="000C349E"/>
    <w:rsid w:val="000C4A54"/>
    <w:rsid w:val="000C4EA0"/>
    <w:rsid w:val="000C5510"/>
    <w:rsid w:val="000C5E3C"/>
    <w:rsid w:val="000C6CA4"/>
    <w:rsid w:val="000D1768"/>
    <w:rsid w:val="000D1FA4"/>
    <w:rsid w:val="000D3118"/>
    <w:rsid w:val="000D4492"/>
    <w:rsid w:val="000D4577"/>
    <w:rsid w:val="000D55D2"/>
    <w:rsid w:val="000D574A"/>
    <w:rsid w:val="000E0701"/>
    <w:rsid w:val="000E0B8D"/>
    <w:rsid w:val="000E0E99"/>
    <w:rsid w:val="000E2F8B"/>
    <w:rsid w:val="000E37C2"/>
    <w:rsid w:val="000E3E44"/>
    <w:rsid w:val="000E4BEF"/>
    <w:rsid w:val="000E6CCD"/>
    <w:rsid w:val="000E7731"/>
    <w:rsid w:val="000F11DA"/>
    <w:rsid w:val="000F1521"/>
    <w:rsid w:val="000F1744"/>
    <w:rsid w:val="000F1B11"/>
    <w:rsid w:val="000F1E87"/>
    <w:rsid w:val="000F3474"/>
    <w:rsid w:val="000F3C10"/>
    <w:rsid w:val="000F5B90"/>
    <w:rsid w:val="00100623"/>
    <w:rsid w:val="00102AEF"/>
    <w:rsid w:val="00103C90"/>
    <w:rsid w:val="001042E4"/>
    <w:rsid w:val="00104D01"/>
    <w:rsid w:val="001052E0"/>
    <w:rsid w:val="00105462"/>
    <w:rsid w:val="001055F5"/>
    <w:rsid w:val="0010565A"/>
    <w:rsid w:val="00110D43"/>
    <w:rsid w:val="001112D3"/>
    <w:rsid w:val="00113041"/>
    <w:rsid w:val="001134B5"/>
    <w:rsid w:val="00116621"/>
    <w:rsid w:val="001174AD"/>
    <w:rsid w:val="00117831"/>
    <w:rsid w:val="001207F3"/>
    <w:rsid w:val="00121C6E"/>
    <w:rsid w:val="00122072"/>
    <w:rsid w:val="00122279"/>
    <w:rsid w:val="001234BD"/>
    <w:rsid w:val="001246DD"/>
    <w:rsid w:val="001274EC"/>
    <w:rsid w:val="00130BBC"/>
    <w:rsid w:val="00130F3C"/>
    <w:rsid w:val="00131246"/>
    <w:rsid w:val="00131B3E"/>
    <w:rsid w:val="00132358"/>
    <w:rsid w:val="00132AC0"/>
    <w:rsid w:val="00132EF0"/>
    <w:rsid w:val="00134043"/>
    <w:rsid w:val="001348DD"/>
    <w:rsid w:val="00136EAE"/>
    <w:rsid w:val="0013768B"/>
    <w:rsid w:val="001402AB"/>
    <w:rsid w:val="001403D8"/>
    <w:rsid w:val="0014188A"/>
    <w:rsid w:val="001443CF"/>
    <w:rsid w:val="001447A7"/>
    <w:rsid w:val="00144EFB"/>
    <w:rsid w:val="001451BA"/>
    <w:rsid w:val="00145574"/>
    <w:rsid w:val="001466BC"/>
    <w:rsid w:val="00146C0F"/>
    <w:rsid w:val="001504F7"/>
    <w:rsid w:val="001505A1"/>
    <w:rsid w:val="00150D70"/>
    <w:rsid w:val="00150FC0"/>
    <w:rsid w:val="00151648"/>
    <w:rsid w:val="00152166"/>
    <w:rsid w:val="001526A4"/>
    <w:rsid w:val="00153678"/>
    <w:rsid w:val="00153EDD"/>
    <w:rsid w:val="00155A1D"/>
    <w:rsid w:val="00155C37"/>
    <w:rsid w:val="00160B34"/>
    <w:rsid w:val="00161371"/>
    <w:rsid w:val="00162B95"/>
    <w:rsid w:val="0016337C"/>
    <w:rsid w:val="0016440E"/>
    <w:rsid w:val="00165069"/>
    <w:rsid w:val="00165181"/>
    <w:rsid w:val="0016604A"/>
    <w:rsid w:val="00166825"/>
    <w:rsid w:val="001678B3"/>
    <w:rsid w:val="00170CC4"/>
    <w:rsid w:val="0017421F"/>
    <w:rsid w:val="00175AB3"/>
    <w:rsid w:val="001760C2"/>
    <w:rsid w:val="00176C12"/>
    <w:rsid w:val="00177588"/>
    <w:rsid w:val="001777F1"/>
    <w:rsid w:val="00177CB8"/>
    <w:rsid w:val="00180C74"/>
    <w:rsid w:val="00180CEE"/>
    <w:rsid w:val="00181173"/>
    <w:rsid w:val="0018146D"/>
    <w:rsid w:val="00181B8F"/>
    <w:rsid w:val="00181D71"/>
    <w:rsid w:val="001832B0"/>
    <w:rsid w:val="00183A9D"/>
    <w:rsid w:val="001857E7"/>
    <w:rsid w:val="001861C0"/>
    <w:rsid w:val="0018645C"/>
    <w:rsid w:val="001871E5"/>
    <w:rsid w:val="001874AC"/>
    <w:rsid w:val="00190589"/>
    <w:rsid w:val="001905FD"/>
    <w:rsid w:val="001909F2"/>
    <w:rsid w:val="0019153C"/>
    <w:rsid w:val="0019168B"/>
    <w:rsid w:val="00191CEB"/>
    <w:rsid w:val="00192F05"/>
    <w:rsid w:val="00194DA4"/>
    <w:rsid w:val="00195045"/>
    <w:rsid w:val="00196391"/>
    <w:rsid w:val="001A04B1"/>
    <w:rsid w:val="001A082C"/>
    <w:rsid w:val="001A1D41"/>
    <w:rsid w:val="001A233B"/>
    <w:rsid w:val="001A331F"/>
    <w:rsid w:val="001A3474"/>
    <w:rsid w:val="001A44E5"/>
    <w:rsid w:val="001A5011"/>
    <w:rsid w:val="001B0BE7"/>
    <w:rsid w:val="001B289C"/>
    <w:rsid w:val="001B294D"/>
    <w:rsid w:val="001B2E04"/>
    <w:rsid w:val="001B309B"/>
    <w:rsid w:val="001B3F9B"/>
    <w:rsid w:val="001B4823"/>
    <w:rsid w:val="001B6A33"/>
    <w:rsid w:val="001B6CFE"/>
    <w:rsid w:val="001B7D1B"/>
    <w:rsid w:val="001C0743"/>
    <w:rsid w:val="001C2442"/>
    <w:rsid w:val="001C2DF9"/>
    <w:rsid w:val="001C3428"/>
    <w:rsid w:val="001C42D4"/>
    <w:rsid w:val="001C42D7"/>
    <w:rsid w:val="001D116E"/>
    <w:rsid w:val="001D2A01"/>
    <w:rsid w:val="001D31FB"/>
    <w:rsid w:val="001D4574"/>
    <w:rsid w:val="001D53B6"/>
    <w:rsid w:val="001D7501"/>
    <w:rsid w:val="001D7654"/>
    <w:rsid w:val="001D7AFB"/>
    <w:rsid w:val="001E097A"/>
    <w:rsid w:val="001E1115"/>
    <w:rsid w:val="001E2163"/>
    <w:rsid w:val="001E2B99"/>
    <w:rsid w:val="001E2E44"/>
    <w:rsid w:val="001E44F3"/>
    <w:rsid w:val="001E503A"/>
    <w:rsid w:val="001E5E21"/>
    <w:rsid w:val="001E5EDD"/>
    <w:rsid w:val="001E60BB"/>
    <w:rsid w:val="001E6C7B"/>
    <w:rsid w:val="001E78DD"/>
    <w:rsid w:val="001F18F9"/>
    <w:rsid w:val="001F30EE"/>
    <w:rsid w:val="001F3DDF"/>
    <w:rsid w:val="001F6A26"/>
    <w:rsid w:val="001F6DBC"/>
    <w:rsid w:val="002031CA"/>
    <w:rsid w:val="0020327C"/>
    <w:rsid w:val="00203CB3"/>
    <w:rsid w:val="00203E4A"/>
    <w:rsid w:val="0020507A"/>
    <w:rsid w:val="002055F4"/>
    <w:rsid w:val="00205774"/>
    <w:rsid w:val="00206214"/>
    <w:rsid w:val="002070E9"/>
    <w:rsid w:val="0021095A"/>
    <w:rsid w:val="00211B3A"/>
    <w:rsid w:val="002130C9"/>
    <w:rsid w:val="00215A4C"/>
    <w:rsid w:val="0021681C"/>
    <w:rsid w:val="00216947"/>
    <w:rsid w:val="0021752E"/>
    <w:rsid w:val="00217DDA"/>
    <w:rsid w:val="00220075"/>
    <w:rsid w:val="002208D8"/>
    <w:rsid w:val="00222AF1"/>
    <w:rsid w:val="0022371D"/>
    <w:rsid w:val="002243D1"/>
    <w:rsid w:val="00226621"/>
    <w:rsid w:val="00226A98"/>
    <w:rsid w:val="00227E79"/>
    <w:rsid w:val="00230C24"/>
    <w:rsid w:val="0023254B"/>
    <w:rsid w:val="002358C5"/>
    <w:rsid w:val="00236D66"/>
    <w:rsid w:val="002378C2"/>
    <w:rsid w:val="00241B29"/>
    <w:rsid w:val="00243FEF"/>
    <w:rsid w:val="002443FA"/>
    <w:rsid w:val="0024477A"/>
    <w:rsid w:val="00244A4B"/>
    <w:rsid w:val="0024531A"/>
    <w:rsid w:val="002462CC"/>
    <w:rsid w:val="0024662B"/>
    <w:rsid w:val="00246BFF"/>
    <w:rsid w:val="00250D7C"/>
    <w:rsid w:val="00251CAC"/>
    <w:rsid w:val="00251F00"/>
    <w:rsid w:val="00252049"/>
    <w:rsid w:val="00252D4D"/>
    <w:rsid w:val="00253B30"/>
    <w:rsid w:val="00254A69"/>
    <w:rsid w:val="0025695F"/>
    <w:rsid w:val="00257172"/>
    <w:rsid w:val="00261B92"/>
    <w:rsid w:val="00262A10"/>
    <w:rsid w:val="00262D47"/>
    <w:rsid w:val="00263A4B"/>
    <w:rsid w:val="002648C3"/>
    <w:rsid w:val="00264CC7"/>
    <w:rsid w:val="00264D21"/>
    <w:rsid w:val="00265E55"/>
    <w:rsid w:val="0026628E"/>
    <w:rsid w:val="0026656B"/>
    <w:rsid w:val="00266D3D"/>
    <w:rsid w:val="00267090"/>
    <w:rsid w:val="0027036A"/>
    <w:rsid w:val="00270DCD"/>
    <w:rsid w:val="00271F97"/>
    <w:rsid w:val="002723E1"/>
    <w:rsid w:val="0027312F"/>
    <w:rsid w:val="00274C08"/>
    <w:rsid w:val="00274CF0"/>
    <w:rsid w:val="00276263"/>
    <w:rsid w:val="0028079A"/>
    <w:rsid w:val="002823F3"/>
    <w:rsid w:val="002829E9"/>
    <w:rsid w:val="0028434B"/>
    <w:rsid w:val="00285554"/>
    <w:rsid w:val="002867BE"/>
    <w:rsid w:val="00286AF3"/>
    <w:rsid w:val="00295A19"/>
    <w:rsid w:val="002A088C"/>
    <w:rsid w:val="002A0FE7"/>
    <w:rsid w:val="002A1FD2"/>
    <w:rsid w:val="002A3BE2"/>
    <w:rsid w:val="002A6398"/>
    <w:rsid w:val="002B007A"/>
    <w:rsid w:val="002B0498"/>
    <w:rsid w:val="002B0B3C"/>
    <w:rsid w:val="002B3142"/>
    <w:rsid w:val="002B3687"/>
    <w:rsid w:val="002B4790"/>
    <w:rsid w:val="002B4AF9"/>
    <w:rsid w:val="002B70C7"/>
    <w:rsid w:val="002B71DC"/>
    <w:rsid w:val="002B788D"/>
    <w:rsid w:val="002B7ABB"/>
    <w:rsid w:val="002C0873"/>
    <w:rsid w:val="002C0B70"/>
    <w:rsid w:val="002C0D8F"/>
    <w:rsid w:val="002C253E"/>
    <w:rsid w:val="002C43FF"/>
    <w:rsid w:val="002C471E"/>
    <w:rsid w:val="002C4AC3"/>
    <w:rsid w:val="002C4BA3"/>
    <w:rsid w:val="002C53CE"/>
    <w:rsid w:val="002C59E3"/>
    <w:rsid w:val="002C5D49"/>
    <w:rsid w:val="002C6A8C"/>
    <w:rsid w:val="002C6B48"/>
    <w:rsid w:val="002D0CD8"/>
    <w:rsid w:val="002D4815"/>
    <w:rsid w:val="002D587A"/>
    <w:rsid w:val="002D6065"/>
    <w:rsid w:val="002D6D76"/>
    <w:rsid w:val="002D716A"/>
    <w:rsid w:val="002E0AB5"/>
    <w:rsid w:val="002E237C"/>
    <w:rsid w:val="002E5C14"/>
    <w:rsid w:val="002E6C2D"/>
    <w:rsid w:val="002E6D79"/>
    <w:rsid w:val="002E6F13"/>
    <w:rsid w:val="002E731C"/>
    <w:rsid w:val="002E7F16"/>
    <w:rsid w:val="002F0464"/>
    <w:rsid w:val="002F050C"/>
    <w:rsid w:val="002F0BFD"/>
    <w:rsid w:val="002F205F"/>
    <w:rsid w:val="002F2A04"/>
    <w:rsid w:val="002F42E5"/>
    <w:rsid w:val="002F4E08"/>
    <w:rsid w:val="002F51F8"/>
    <w:rsid w:val="002F6D3C"/>
    <w:rsid w:val="002F70EF"/>
    <w:rsid w:val="0030159B"/>
    <w:rsid w:val="0030206E"/>
    <w:rsid w:val="00305DEE"/>
    <w:rsid w:val="00307883"/>
    <w:rsid w:val="00307B22"/>
    <w:rsid w:val="00310FC5"/>
    <w:rsid w:val="00310FE0"/>
    <w:rsid w:val="003118AB"/>
    <w:rsid w:val="00311E60"/>
    <w:rsid w:val="00311FE2"/>
    <w:rsid w:val="00312569"/>
    <w:rsid w:val="00312CAB"/>
    <w:rsid w:val="00313916"/>
    <w:rsid w:val="0031454F"/>
    <w:rsid w:val="00315523"/>
    <w:rsid w:val="003227E8"/>
    <w:rsid w:val="003229A6"/>
    <w:rsid w:val="00323C76"/>
    <w:rsid w:val="00324F34"/>
    <w:rsid w:val="00325044"/>
    <w:rsid w:val="0032639C"/>
    <w:rsid w:val="00326418"/>
    <w:rsid w:val="00326A80"/>
    <w:rsid w:val="00327DAB"/>
    <w:rsid w:val="0033007D"/>
    <w:rsid w:val="003315B0"/>
    <w:rsid w:val="0033225B"/>
    <w:rsid w:val="00332BC7"/>
    <w:rsid w:val="00332EC9"/>
    <w:rsid w:val="00333D09"/>
    <w:rsid w:val="0033550C"/>
    <w:rsid w:val="00336D3D"/>
    <w:rsid w:val="003375DE"/>
    <w:rsid w:val="00341F5E"/>
    <w:rsid w:val="00343219"/>
    <w:rsid w:val="003433F6"/>
    <w:rsid w:val="00345362"/>
    <w:rsid w:val="00345366"/>
    <w:rsid w:val="00345810"/>
    <w:rsid w:val="00345B77"/>
    <w:rsid w:val="00346DF4"/>
    <w:rsid w:val="00347128"/>
    <w:rsid w:val="00347BAE"/>
    <w:rsid w:val="00347D49"/>
    <w:rsid w:val="003501B6"/>
    <w:rsid w:val="003504ED"/>
    <w:rsid w:val="00350DA1"/>
    <w:rsid w:val="003519CA"/>
    <w:rsid w:val="00351F10"/>
    <w:rsid w:val="00352CB7"/>
    <w:rsid w:val="00353570"/>
    <w:rsid w:val="00354024"/>
    <w:rsid w:val="003546C2"/>
    <w:rsid w:val="0035582D"/>
    <w:rsid w:val="003558CA"/>
    <w:rsid w:val="00355A3F"/>
    <w:rsid w:val="00356000"/>
    <w:rsid w:val="003561D6"/>
    <w:rsid w:val="00356F3D"/>
    <w:rsid w:val="00361F1F"/>
    <w:rsid w:val="00363371"/>
    <w:rsid w:val="00363AD9"/>
    <w:rsid w:val="00365F3E"/>
    <w:rsid w:val="00367EED"/>
    <w:rsid w:val="00371B26"/>
    <w:rsid w:val="003748B1"/>
    <w:rsid w:val="003751DA"/>
    <w:rsid w:val="00375547"/>
    <w:rsid w:val="00376767"/>
    <w:rsid w:val="00376D37"/>
    <w:rsid w:val="0037732E"/>
    <w:rsid w:val="00377577"/>
    <w:rsid w:val="00380DF2"/>
    <w:rsid w:val="00380E70"/>
    <w:rsid w:val="003817B1"/>
    <w:rsid w:val="00383991"/>
    <w:rsid w:val="00383C14"/>
    <w:rsid w:val="00384FA9"/>
    <w:rsid w:val="00385C87"/>
    <w:rsid w:val="003860E1"/>
    <w:rsid w:val="003863E0"/>
    <w:rsid w:val="0038663D"/>
    <w:rsid w:val="00387F70"/>
    <w:rsid w:val="003910A5"/>
    <w:rsid w:val="003918CA"/>
    <w:rsid w:val="0039199A"/>
    <w:rsid w:val="003929E3"/>
    <w:rsid w:val="00392F85"/>
    <w:rsid w:val="0039304F"/>
    <w:rsid w:val="0039415E"/>
    <w:rsid w:val="003946FC"/>
    <w:rsid w:val="00395B87"/>
    <w:rsid w:val="00395E1D"/>
    <w:rsid w:val="00396BEE"/>
    <w:rsid w:val="00397A39"/>
    <w:rsid w:val="003A15C6"/>
    <w:rsid w:val="003A18C1"/>
    <w:rsid w:val="003A3A16"/>
    <w:rsid w:val="003A523C"/>
    <w:rsid w:val="003A6CA8"/>
    <w:rsid w:val="003A79E8"/>
    <w:rsid w:val="003B1444"/>
    <w:rsid w:val="003B1B0D"/>
    <w:rsid w:val="003B2E48"/>
    <w:rsid w:val="003B2EF0"/>
    <w:rsid w:val="003B3A28"/>
    <w:rsid w:val="003B477D"/>
    <w:rsid w:val="003B6460"/>
    <w:rsid w:val="003B7EAE"/>
    <w:rsid w:val="003C0A64"/>
    <w:rsid w:val="003C1612"/>
    <w:rsid w:val="003C18DC"/>
    <w:rsid w:val="003C255B"/>
    <w:rsid w:val="003C299A"/>
    <w:rsid w:val="003C2D68"/>
    <w:rsid w:val="003C3DF4"/>
    <w:rsid w:val="003C4320"/>
    <w:rsid w:val="003C57FC"/>
    <w:rsid w:val="003C5B6F"/>
    <w:rsid w:val="003C657D"/>
    <w:rsid w:val="003C69E2"/>
    <w:rsid w:val="003C7048"/>
    <w:rsid w:val="003C7222"/>
    <w:rsid w:val="003D433B"/>
    <w:rsid w:val="003D5080"/>
    <w:rsid w:val="003D5310"/>
    <w:rsid w:val="003D693F"/>
    <w:rsid w:val="003D6DF5"/>
    <w:rsid w:val="003E21FD"/>
    <w:rsid w:val="003E2910"/>
    <w:rsid w:val="003E47BB"/>
    <w:rsid w:val="003E5291"/>
    <w:rsid w:val="003E563C"/>
    <w:rsid w:val="003E7061"/>
    <w:rsid w:val="003E7455"/>
    <w:rsid w:val="003F0062"/>
    <w:rsid w:val="003F11EC"/>
    <w:rsid w:val="003F19DF"/>
    <w:rsid w:val="003F2AD6"/>
    <w:rsid w:val="003F3B9D"/>
    <w:rsid w:val="003F4266"/>
    <w:rsid w:val="003F4F11"/>
    <w:rsid w:val="003F51AC"/>
    <w:rsid w:val="003F52E4"/>
    <w:rsid w:val="003F57B7"/>
    <w:rsid w:val="003F5BA0"/>
    <w:rsid w:val="003F5D10"/>
    <w:rsid w:val="00402341"/>
    <w:rsid w:val="00402F22"/>
    <w:rsid w:val="00403D7A"/>
    <w:rsid w:val="004063CA"/>
    <w:rsid w:val="004069DF"/>
    <w:rsid w:val="00406E53"/>
    <w:rsid w:val="004104F9"/>
    <w:rsid w:val="004113C3"/>
    <w:rsid w:val="004117D1"/>
    <w:rsid w:val="00412455"/>
    <w:rsid w:val="00412C68"/>
    <w:rsid w:val="0041324F"/>
    <w:rsid w:val="00413B6C"/>
    <w:rsid w:val="00413BD4"/>
    <w:rsid w:val="00413F91"/>
    <w:rsid w:val="00414103"/>
    <w:rsid w:val="00414247"/>
    <w:rsid w:val="00414FC6"/>
    <w:rsid w:val="0041672D"/>
    <w:rsid w:val="004167C9"/>
    <w:rsid w:val="00417637"/>
    <w:rsid w:val="00420822"/>
    <w:rsid w:val="00420A81"/>
    <w:rsid w:val="00421C86"/>
    <w:rsid w:val="00422E73"/>
    <w:rsid w:val="00423102"/>
    <w:rsid w:val="0042336F"/>
    <w:rsid w:val="004265E8"/>
    <w:rsid w:val="004309B0"/>
    <w:rsid w:val="0043115E"/>
    <w:rsid w:val="004313D4"/>
    <w:rsid w:val="00431445"/>
    <w:rsid w:val="004317D9"/>
    <w:rsid w:val="00431E5C"/>
    <w:rsid w:val="004341CB"/>
    <w:rsid w:val="0043633F"/>
    <w:rsid w:val="00436E76"/>
    <w:rsid w:val="004413E2"/>
    <w:rsid w:val="00443047"/>
    <w:rsid w:val="004430A6"/>
    <w:rsid w:val="00444A1B"/>
    <w:rsid w:val="00444CBA"/>
    <w:rsid w:val="004453E3"/>
    <w:rsid w:val="004455C7"/>
    <w:rsid w:val="004462EC"/>
    <w:rsid w:val="00446761"/>
    <w:rsid w:val="00447AF5"/>
    <w:rsid w:val="00447E72"/>
    <w:rsid w:val="00450F21"/>
    <w:rsid w:val="00451183"/>
    <w:rsid w:val="004524DD"/>
    <w:rsid w:val="0045252D"/>
    <w:rsid w:val="004527B2"/>
    <w:rsid w:val="004527BD"/>
    <w:rsid w:val="00453109"/>
    <w:rsid w:val="00455296"/>
    <w:rsid w:val="004554AA"/>
    <w:rsid w:val="00455DF7"/>
    <w:rsid w:val="0046086E"/>
    <w:rsid w:val="004618F2"/>
    <w:rsid w:val="00462E65"/>
    <w:rsid w:val="00466E1F"/>
    <w:rsid w:val="00467F05"/>
    <w:rsid w:val="004703E0"/>
    <w:rsid w:val="00471516"/>
    <w:rsid w:val="0047297C"/>
    <w:rsid w:val="0047410A"/>
    <w:rsid w:val="004763F9"/>
    <w:rsid w:val="00480504"/>
    <w:rsid w:val="0048117B"/>
    <w:rsid w:val="00482661"/>
    <w:rsid w:val="00482BD4"/>
    <w:rsid w:val="00482DA1"/>
    <w:rsid w:val="00482F91"/>
    <w:rsid w:val="00484CD3"/>
    <w:rsid w:val="00485137"/>
    <w:rsid w:val="00485268"/>
    <w:rsid w:val="0048711E"/>
    <w:rsid w:val="00487C7A"/>
    <w:rsid w:val="00491718"/>
    <w:rsid w:val="00492803"/>
    <w:rsid w:val="00494CB1"/>
    <w:rsid w:val="004952C2"/>
    <w:rsid w:val="00496C12"/>
    <w:rsid w:val="00497C97"/>
    <w:rsid w:val="004A0201"/>
    <w:rsid w:val="004A0389"/>
    <w:rsid w:val="004A0466"/>
    <w:rsid w:val="004A0710"/>
    <w:rsid w:val="004A1374"/>
    <w:rsid w:val="004A1472"/>
    <w:rsid w:val="004A17DB"/>
    <w:rsid w:val="004A3D3F"/>
    <w:rsid w:val="004A3DC1"/>
    <w:rsid w:val="004A4BFE"/>
    <w:rsid w:val="004A5CDF"/>
    <w:rsid w:val="004A65B0"/>
    <w:rsid w:val="004B0908"/>
    <w:rsid w:val="004B1619"/>
    <w:rsid w:val="004B4D38"/>
    <w:rsid w:val="004B62B3"/>
    <w:rsid w:val="004B639C"/>
    <w:rsid w:val="004B69B1"/>
    <w:rsid w:val="004B6E00"/>
    <w:rsid w:val="004B7721"/>
    <w:rsid w:val="004C011A"/>
    <w:rsid w:val="004C155B"/>
    <w:rsid w:val="004C27A4"/>
    <w:rsid w:val="004C2F5A"/>
    <w:rsid w:val="004C388A"/>
    <w:rsid w:val="004C7950"/>
    <w:rsid w:val="004C7ED1"/>
    <w:rsid w:val="004C7F53"/>
    <w:rsid w:val="004D1DDB"/>
    <w:rsid w:val="004D3780"/>
    <w:rsid w:val="004D3E11"/>
    <w:rsid w:val="004D4A55"/>
    <w:rsid w:val="004D6173"/>
    <w:rsid w:val="004D68D1"/>
    <w:rsid w:val="004D7B76"/>
    <w:rsid w:val="004E1831"/>
    <w:rsid w:val="004E3F94"/>
    <w:rsid w:val="004E45BB"/>
    <w:rsid w:val="004E4EFB"/>
    <w:rsid w:val="004F02BC"/>
    <w:rsid w:val="004F036E"/>
    <w:rsid w:val="004F091D"/>
    <w:rsid w:val="004F0C53"/>
    <w:rsid w:val="004F2323"/>
    <w:rsid w:val="004F28F4"/>
    <w:rsid w:val="004F30BA"/>
    <w:rsid w:val="004F3B3C"/>
    <w:rsid w:val="004F4802"/>
    <w:rsid w:val="004F4EE4"/>
    <w:rsid w:val="004F519E"/>
    <w:rsid w:val="004F522F"/>
    <w:rsid w:val="004F602C"/>
    <w:rsid w:val="004F6918"/>
    <w:rsid w:val="004F7F66"/>
    <w:rsid w:val="005004EE"/>
    <w:rsid w:val="0050120F"/>
    <w:rsid w:val="0050275E"/>
    <w:rsid w:val="00503B0D"/>
    <w:rsid w:val="00505162"/>
    <w:rsid w:val="0050671A"/>
    <w:rsid w:val="00507AAF"/>
    <w:rsid w:val="005129EB"/>
    <w:rsid w:val="0051445A"/>
    <w:rsid w:val="005162C7"/>
    <w:rsid w:val="0051748D"/>
    <w:rsid w:val="00526B18"/>
    <w:rsid w:val="005277A3"/>
    <w:rsid w:val="00530378"/>
    <w:rsid w:val="00530BE1"/>
    <w:rsid w:val="00531F95"/>
    <w:rsid w:val="005345A4"/>
    <w:rsid w:val="00536C47"/>
    <w:rsid w:val="00537221"/>
    <w:rsid w:val="00537DA5"/>
    <w:rsid w:val="00537E61"/>
    <w:rsid w:val="00540A3E"/>
    <w:rsid w:val="00541694"/>
    <w:rsid w:val="0054172D"/>
    <w:rsid w:val="005433B3"/>
    <w:rsid w:val="00543E36"/>
    <w:rsid w:val="00544169"/>
    <w:rsid w:val="00547313"/>
    <w:rsid w:val="0054783C"/>
    <w:rsid w:val="00547EB8"/>
    <w:rsid w:val="0055398E"/>
    <w:rsid w:val="00553EDF"/>
    <w:rsid w:val="0055511A"/>
    <w:rsid w:val="00555DAB"/>
    <w:rsid w:val="005563B6"/>
    <w:rsid w:val="0055749F"/>
    <w:rsid w:val="00557D1D"/>
    <w:rsid w:val="0056027C"/>
    <w:rsid w:val="00560BAA"/>
    <w:rsid w:val="00560EF2"/>
    <w:rsid w:val="00561179"/>
    <w:rsid w:val="0056135D"/>
    <w:rsid w:val="00561E1A"/>
    <w:rsid w:val="00565165"/>
    <w:rsid w:val="0056628F"/>
    <w:rsid w:val="00566D43"/>
    <w:rsid w:val="00567010"/>
    <w:rsid w:val="0057004B"/>
    <w:rsid w:val="00570642"/>
    <w:rsid w:val="00572B5B"/>
    <w:rsid w:val="00573210"/>
    <w:rsid w:val="00576A2D"/>
    <w:rsid w:val="00580C1B"/>
    <w:rsid w:val="005811EE"/>
    <w:rsid w:val="00581A51"/>
    <w:rsid w:val="00582176"/>
    <w:rsid w:val="0058255F"/>
    <w:rsid w:val="005825BF"/>
    <w:rsid w:val="005842B9"/>
    <w:rsid w:val="00584358"/>
    <w:rsid w:val="00584A72"/>
    <w:rsid w:val="005851A4"/>
    <w:rsid w:val="00585B7D"/>
    <w:rsid w:val="00585E8F"/>
    <w:rsid w:val="00586220"/>
    <w:rsid w:val="00586364"/>
    <w:rsid w:val="00590D52"/>
    <w:rsid w:val="00591925"/>
    <w:rsid w:val="005919D9"/>
    <w:rsid w:val="00591CC2"/>
    <w:rsid w:val="00591E4F"/>
    <w:rsid w:val="005927E8"/>
    <w:rsid w:val="005A2EE1"/>
    <w:rsid w:val="005A3329"/>
    <w:rsid w:val="005A3E38"/>
    <w:rsid w:val="005A693C"/>
    <w:rsid w:val="005A7EF4"/>
    <w:rsid w:val="005B05B1"/>
    <w:rsid w:val="005B0690"/>
    <w:rsid w:val="005B08D3"/>
    <w:rsid w:val="005B1112"/>
    <w:rsid w:val="005B1A34"/>
    <w:rsid w:val="005B27A5"/>
    <w:rsid w:val="005B280D"/>
    <w:rsid w:val="005B5DDA"/>
    <w:rsid w:val="005B64A9"/>
    <w:rsid w:val="005C0460"/>
    <w:rsid w:val="005C17BD"/>
    <w:rsid w:val="005C2CC0"/>
    <w:rsid w:val="005C3827"/>
    <w:rsid w:val="005C44EE"/>
    <w:rsid w:val="005C5E19"/>
    <w:rsid w:val="005D05F6"/>
    <w:rsid w:val="005D0C00"/>
    <w:rsid w:val="005D103E"/>
    <w:rsid w:val="005D1E86"/>
    <w:rsid w:val="005D4C96"/>
    <w:rsid w:val="005D6A0C"/>
    <w:rsid w:val="005E0064"/>
    <w:rsid w:val="005E0382"/>
    <w:rsid w:val="005E091A"/>
    <w:rsid w:val="005E0C02"/>
    <w:rsid w:val="005E0EDF"/>
    <w:rsid w:val="005E25FE"/>
    <w:rsid w:val="005E2CA9"/>
    <w:rsid w:val="005E3ABF"/>
    <w:rsid w:val="005E40F9"/>
    <w:rsid w:val="005E425F"/>
    <w:rsid w:val="005E50F0"/>
    <w:rsid w:val="005E5532"/>
    <w:rsid w:val="005E568F"/>
    <w:rsid w:val="005E6BC8"/>
    <w:rsid w:val="005E7048"/>
    <w:rsid w:val="005E745E"/>
    <w:rsid w:val="005E7FA6"/>
    <w:rsid w:val="005F262D"/>
    <w:rsid w:val="005F2C46"/>
    <w:rsid w:val="005F4F3B"/>
    <w:rsid w:val="005F5235"/>
    <w:rsid w:val="005F7394"/>
    <w:rsid w:val="0060015C"/>
    <w:rsid w:val="00601BEF"/>
    <w:rsid w:val="006051D0"/>
    <w:rsid w:val="00605C77"/>
    <w:rsid w:val="0060627E"/>
    <w:rsid w:val="006066FF"/>
    <w:rsid w:val="00607B30"/>
    <w:rsid w:val="0061029E"/>
    <w:rsid w:val="006105B6"/>
    <w:rsid w:val="00610A13"/>
    <w:rsid w:val="00610B8F"/>
    <w:rsid w:val="006125D3"/>
    <w:rsid w:val="006126CC"/>
    <w:rsid w:val="0061423E"/>
    <w:rsid w:val="006146A2"/>
    <w:rsid w:val="0061510F"/>
    <w:rsid w:val="006158D4"/>
    <w:rsid w:val="00615AB0"/>
    <w:rsid w:val="0061693F"/>
    <w:rsid w:val="00621118"/>
    <w:rsid w:val="0062127D"/>
    <w:rsid w:val="0062193B"/>
    <w:rsid w:val="00622BC8"/>
    <w:rsid w:val="00625267"/>
    <w:rsid w:val="00625F09"/>
    <w:rsid w:val="006305A0"/>
    <w:rsid w:val="00631375"/>
    <w:rsid w:val="00632136"/>
    <w:rsid w:val="00632B1F"/>
    <w:rsid w:val="006335E9"/>
    <w:rsid w:val="00633972"/>
    <w:rsid w:val="00633AA0"/>
    <w:rsid w:val="00633EC4"/>
    <w:rsid w:val="00634FA7"/>
    <w:rsid w:val="00636540"/>
    <w:rsid w:val="00636DAD"/>
    <w:rsid w:val="00636E9C"/>
    <w:rsid w:val="006400C3"/>
    <w:rsid w:val="006408E3"/>
    <w:rsid w:val="00641551"/>
    <w:rsid w:val="006454D1"/>
    <w:rsid w:val="00645F0F"/>
    <w:rsid w:val="00650280"/>
    <w:rsid w:val="00651559"/>
    <w:rsid w:val="00651C07"/>
    <w:rsid w:val="00653BF3"/>
    <w:rsid w:val="00653F3F"/>
    <w:rsid w:val="006549AD"/>
    <w:rsid w:val="00655944"/>
    <w:rsid w:val="006573DF"/>
    <w:rsid w:val="00661669"/>
    <w:rsid w:val="006619BF"/>
    <w:rsid w:val="00661EA4"/>
    <w:rsid w:val="00662A73"/>
    <w:rsid w:val="00662BAB"/>
    <w:rsid w:val="0066517A"/>
    <w:rsid w:val="00665DF0"/>
    <w:rsid w:val="0067138A"/>
    <w:rsid w:val="0067198A"/>
    <w:rsid w:val="00671C65"/>
    <w:rsid w:val="00671FE0"/>
    <w:rsid w:val="0067236E"/>
    <w:rsid w:val="00672A78"/>
    <w:rsid w:val="00673189"/>
    <w:rsid w:val="0067338A"/>
    <w:rsid w:val="00673FCF"/>
    <w:rsid w:val="0067467F"/>
    <w:rsid w:val="00676C21"/>
    <w:rsid w:val="0068048C"/>
    <w:rsid w:val="00680DAF"/>
    <w:rsid w:val="00682625"/>
    <w:rsid w:val="006833FA"/>
    <w:rsid w:val="00685981"/>
    <w:rsid w:val="00686B4D"/>
    <w:rsid w:val="00690045"/>
    <w:rsid w:val="006914E7"/>
    <w:rsid w:val="0069399B"/>
    <w:rsid w:val="0069479F"/>
    <w:rsid w:val="006949A0"/>
    <w:rsid w:val="0069744D"/>
    <w:rsid w:val="00697C7C"/>
    <w:rsid w:val="006A1306"/>
    <w:rsid w:val="006A1366"/>
    <w:rsid w:val="006A176E"/>
    <w:rsid w:val="006A17B8"/>
    <w:rsid w:val="006A25BB"/>
    <w:rsid w:val="006A264F"/>
    <w:rsid w:val="006A2F4A"/>
    <w:rsid w:val="006A34FA"/>
    <w:rsid w:val="006A3C55"/>
    <w:rsid w:val="006A5418"/>
    <w:rsid w:val="006A564C"/>
    <w:rsid w:val="006A58AD"/>
    <w:rsid w:val="006A5AE8"/>
    <w:rsid w:val="006A5FB8"/>
    <w:rsid w:val="006A63A2"/>
    <w:rsid w:val="006A6BBF"/>
    <w:rsid w:val="006A7641"/>
    <w:rsid w:val="006A79F6"/>
    <w:rsid w:val="006B0705"/>
    <w:rsid w:val="006B0BB9"/>
    <w:rsid w:val="006B2464"/>
    <w:rsid w:val="006B5243"/>
    <w:rsid w:val="006B6C0B"/>
    <w:rsid w:val="006B767B"/>
    <w:rsid w:val="006B7C7C"/>
    <w:rsid w:val="006C1A9C"/>
    <w:rsid w:val="006C24BD"/>
    <w:rsid w:val="006C42A5"/>
    <w:rsid w:val="006C45BB"/>
    <w:rsid w:val="006C4B20"/>
    <w:rsid w:val="006C644E"/>
    <w:rsid w:val="006C6A75"/>
    <w:rsid w:val="006C76A9"/>
    <w:rsid w:val="006C7906"/>
    <w:rsid w:val="006D05FB"/>
    <w:rsid w:val="006D0878"/>
    <w:rsid w:val="006D15FB"/>
    <w:rsid w:val="006D16CB"/>
    <w:rsid w:val="006D1BC9"/>
    <w:rsid w:val="006D3212"/>
    <w:rsid w:val="006D34D6"/>
    <w:rsid w:val="006D356E"/>
    <w:rsid w:val="006D40C6"/>
    <w:rsid w:val="006D445B"/>
    <w:rsid w:val="006D4557"/>
    <w:rsid w:val="006D5170"/>
    <w:rsid w:val="006D5E88"/>
    <w:rsid w:val="006D613D"/>
    <w:rsid w:val="006D6DDB"/>
    <w:rsid w:val="006E0191"/>
    <w:rsid w:val="006E02A0"/>
    <w:rsid w:val="006E370D"/>
    <w:rsid w:val="006E4494"/>
    <w:rsid w:val="006E6142"/>
    <w:rsid w:val="006E7171"/>
    <w:rsid w:val="006F1A06"/>
    <w:rsid w:val="006F1E33"/>
    <w:rsid w:val="006F2BA6"/>
    <w:rsid w:val="006F34E5"/>
    <w:rsid w:val="006F442C"/>
    <w:rsid w:val="006F44A7"/>
    <w:rsid w:val="006F44D6"/>
    <w:rsid w:val="006F4FCC"/>
    <w:rsid w:val="006F54AD"/>
    <w:rsid w:val="006F6C33"/>
    <w:rsid w:val="00700253"/>
    <w:rsid w:val="00701473"/>
    <w:rsid w:val="007014F3"/>
    <w:rsid w:val="00701ED6"/>
    <w:rsid w:val="00702924"/>
    <w:rsid w:val="00702F8C"/>
    <w:rsid w:val="007038D5"/>
    <w:rsid w:val="0070478A"/>
    <w:rsid w:val="007047C7"/>
    <w:rsid w:val="00704965"/>
    <w:rsid w:val="00704F15"/>
    <w:rsid w:val="00704FF1"/>
    <w:rsid w:val="007057D9"/>
    <w:rsid w:val="00706458"/>
    <w:rsid w:val="00707389"/>
    <w:rsid w:val="00714CA4"/>
    <w:rsid w:val="007151C6"/>
    <w:rsid w:val="00717309"/>
    <w:rsid w:val="00717906"/>
    <w:rsid w:val="00717DD2"/>
    <w:rsid w:val="00721AD4"/>
    <w:rsid w:val="00722815"/>
    <w:rsid w:val="00723ED1"/>
    <w:rsid w:val="00724CC2"/>
    <w:rsid w:val="007266A8"/>
    <w:rsid w:val="00726F03"/>
    <w:rsid w:val="007274D4"/>
    <w:rsid w:val="0072768F"/>
    <w:rsid w:val="007279C8"/>
    <w:rsid w:val="00732063"/>
    <w:rsid w:val="00733E0C"/>
    <w:rsid w:val="00736559"/>
    <w:rsid w:val="007367AB"/>
    <w:rsid w:val="0073781A"/>
    <w:rsid w:val="007401F8"/>
    <w:rsid w:val="00740871"/>
    <w:rsid w:val="007415C0"/>
    <w:rsid w:val="0074161D"/>
    <w:rsid w:val="00741D40"/>
    <w:rsid w:val="00742C62"/>
    <w:rsid w:val="00743136"/>
    <w:rsid w:val="00743290"/>
    <w:rsid w:val="007441F2"/>
    <w:rsid w:val="00744426"/>
    <w:rsid w:val="00745BC4"/>
    <w:rsid w:val="00746364"/>
    <w:rsid w:val="007463E0"/>
    <w:rsid w:val="00746BD6"/>
    <w:rsid w:val="00750F1C"/>
    <w:rsid w:val="00751760"/>
    <w:rsid w:val="00752520"/>
    <w:rsid w:val="00752E28"/>
    <w:rsid w:val="007544DE"/>
    <w:rsid w:val="007554D9"/>
    <w:rsid w:val="007556B2"/>
    <w:rsid w:val="00755FE0"/>
    <w:rsid w:val="007564EB"/>
    <w:rsid w:val="00757C19"/>
    <w:rsid w:val="0076082B"/>
    <w:rsid w:val="00760B9F"/>
    <w:rsid w:val="00760ED0"/>
    <w:rsid w:val="00761035"/>
    <w:rsid w:val="007616CF"/>
    <w:rsid w:val="00762BF2"/>
    <w:rsid w:val="00762DC9"/>
    <w:rsid w:val="00763F31"/>
    <w:rsid w:val="00764FD0"/>
    <w:rsid w:val="00766322"/>
    <w:rsid w:val="00766B4D"/>
    <w:rsid w:val="00767445"/>
    <w:rsid w:val="00767927"/>
    <w:rsid w:val="00770412"/>
    <w:rsid w:val="0077176A"/>
    <w:rsid w:val="00772894"/>
    <w:rsid w:val="007731BD"/>
    <w:rsid w:val="00773725"/>
    <w:rsid w:val="007743BA"/>
    <w:rsid w:val="00775936"/>
    <w:rsid w:val="00775B23"/>
    <w:rsid w:val="00777302"/>
    <w:rsid w:val="007776DF"/>
    <w:rsid w:val="007777D8"/>
    <w:rsid w:val="00777862"/>
    <w:rsid w:val="00777C07"/>
    <w:rsid w:val="007804DE"/>
    <w:rsid w:val="00780578"/>
    <w:rsid w:val="00780F77"/>
    <w:rsid w:val="00781AA4"/>
    <w:rsid w:val="007835F0"/>
    <w:rsid w:val="00783837"/>
    <w:rsid w:val="00784A29"/>
    <w:rsid w:val="00785418"/>
    <w:rsid w:val="00785AC7"/>
    <w:rsid w:val="0078606F"/>
    <w:rsid w:val="0078687E"/>
    <w:rsid w:val="00786A0D"/>
    <w:rsid w:val="00786F20"/>
    <w:rsid w:val="00786F77"/>
    <w:rsid w:val="00787C01"/>
    <w:rsid w:val="00792F95"/>
    <w:rsid w:val="0079437D"/>
    <w:rsid w:val="00794EC5"/>
    <w:rsid w:val="00794F1C"/>
    <w:rsid w:val="0079681F"/>
    <w:rsid w:val="007970AC"/>
    <w:rsid w:val="00797142"/>
    <w:rsid w:val="007A0690"/>
    <w:rsid w:val="007A35BA"/>
    <w:rsid w:val="007A46A3"/>
    <w:rsid w:val="007A5060"/>
    <w:rsid w:val="007A6435"/>
    <w:rsid w:val="007A711E"/>
    <w:rsid w:val="007A7451"/>
    <w:rsid w:val="007A764F"/>
    <w:rsid w:val="007A7EA4"/>
    <w:rsid w:val="007B03BA"/>
    <w:rsid w:val="007B042D"/>
    <w:rsid w:val="007B1B1D"/>
    <w:rsid w:val="007B38B5"/>
    <w:rsid w:val="007B3966"/>
    <w:rsid w:val="007B41BA"/>
    <w:rsid w:val="007B49A4"/>
    <w:rsid w:val="007B4B74"/>
    <w:rsid w:val="007B52A7"/>
    <w:rsid w:val="007B64CE"/>
    <w:rsid w:val="007C0D8D"/>
    <w:rsid w:val="007C18A6"/>
    <w:rsid w:val="007C2C86"/>
    <w:rsid w:val="007C2CFA"/>
    <w:rsid w:val="007C32DF"/>
    <w:rsid w:val="007C343D"/>
    <w:rsid w:val="007C37BF"/>
    <w:rsid w:val="007C47BA"/>
    <w:rsid w:val="007C5A67"/>
    <w:rsid w:val="007C6341"/>
    <w:rsid w:val="007C6D53"/>
    <w:rsid w:val="007D060D"/>
    <w:rsid w:val="007D14A4"/>
    <w:rsid w:val="007D1ABE"/>
    <w:rsid w:val="007D29C1"/>
    <w:rsid w:val="007D681D"/>
    <w:rsid w:val="007D6BF4"/>
    <w:rsid w:val="007D7789"/>
    <w:rsid w:val="007E0AA8"/>
    <w:rsid w:val="007E11CA"/>
    <w:rsid w:val="007E12D1"/>
    <w:rsid w:val="007E173D"/>
    <w:rsid w:val="007E1766"/>
    <w:rsid w:val="007E17B5"/>
    <w:rsid w:val="007E31AB"/>
    <w:rsid w:val="007E410E"/>
    <w:rsid w:val="007E41C1"/>
    <w:rsid w:val="007E471B"/>
    <w:rsid w:val="007E60ED"/>
    <w:rsid w:val="007E6693"/>
    <w:rsid w:val="007E6CFE"/>
    <w:rsid w:val="007E70D7"/>
    <w:rsid w:val="007E7618"/>
    <w:rsid w:val="007F182F"/>
    <w:rsid w:val="007F1B3B"/>
    <w:rsid w:val="007F1DF4"/>
    <w:rsid w:val="007F272B"/>
    <w:rsid w:val="007F4790"/>
    <w:rsid w:val="007F4B0B"/>
    <w:rsid w:val="007F55BF"/>
    <w:rsid w:val="007F6A63"/>
    <w:rsid w:val="007F6D6A"/>
    <w:rsid w:val="007F7C45"/>
    <w:rsid w:val="007F7F8D"/>
    <w:rsid w:val="008004C4"/>
    <w:rsid w:val="008009D3"/>
    <w:rsid w:val="00800D37"/>
    <w:rsid w:val="0080350C"/>
    <w:rsid w:val="00804305"/>
    <w:rsid w:val="008048E1"/>
    <w:rsid w:val="008049E0"/>
    <w:rsid w:val="00805312"/>
    <w:rsid w:val="008065D4"/>
    <w:rsid w:val="00811391"/>
    <w:rsid w:val="00811936"/>
    <w:rsid w:val="008119CA"/>
    <w:rsid w:val="00811DC0"/>
    <w:rsid w:val="00812CC2"/>
    <w:rsid w:val="0081383F"/>
    <w:rsid w:val="0082013B"/>
    <w:rsid w:val="00821578"/>
    <w:rsid w:val="00821760"/>
    <w:rsid w:val="00821B9E"/>
    <w:rsid w:val="00822DCF"/>
    <w:rsid w:val="008231CC"/>
    <w:rsid w:val="00823BF8"/>
    <w:rsid w:val="00823EC7"/>
    <w:rsid w:val="00824103"/>
    <w:rsid w:val="008250B2"/>
    <w:rsid w:val="00825EEF"/>
    <w:rsid w:val="00825F9C"/>
    <w:rsid w:val="008261DB"/>
    <w:rsid w:val="008326D6"/>
    <w:rsid w:val="00832F44"/>
    <w:rsid w:val="00834B72"/>
    <w:rsid w:val="00835022"/>
    <w:rsid w:val="00835CA4"/>
    <w:rsid w:val="008368A1"/>
    <w:rsid w:val="00836A26"/>
    <w:rsid w:val="008379D4"/>
    <w:rsid w:val="0084138F"/>
    <w:rsid w:val="00841576"/>
    <w:rsid w:val="008449C4"/>
    <w:rsid w:val="00845363"/>
    <w:rsid w:val="0084663B"/>
    <w:rsid w:val="00847106"/>
    <w:rsid w:val="00850235"/>
    <w:rsid w:val="008505C5"/>
    <w:rsid w:val="00850E9B"/>
    <w:rsid w:val="008517AF"/>
    <w:rsid w:val="00852168"/>
    <w:rsid w:val="00852CC6"/>
    <w:rsid w:val="00853009"/>
    <w:rsid w:val="00853126"/>
    <w:rsid w:val="00853BA7"/>
    <w:rsid w:val="00854BA1"/>
    <w:rsid w:val="00855B94"/>
    <w:rsid w:val="00855F6C"/>
    <w:rsid w:val="00856762"/>
    <w:rsid w:val="00860529"/>
    <w:rsid w:val="00861435"/>
    <w:rsid w:val="00861779"/>
    <w:rsid w:val="0086219C"/>
    <w:rsid w:val="008625E8"/>
    <w:rsid w:val="00863207"/>
    <w:rsid w:val="00865936"/>
    <w:rsid w:val="00865E16"/>
    <w:rsid w:val="00865F07"/>
    <w:rsid w:val="0086688C"/>
    <w:rsid w:val="008675F9"/>
    <w:rsid w:val="008706B1"/>
    <w:rsid w:val="00870C1E"/>
    <w:rsid w:val="00870FBD"/>
    <w:rsid w:val="00874059"/>
    <w:rsid w:val="0087416A"/>
    <w:rsid w:val="0087540A"/>
    <w:rsid w:val="0087589B"/>
    <w:rsid w:val="008763F2"/>
    <w:rsid w:val="00877484"/>
    <w:rsid w:val="0087751C"/>
    <w:rsid w:val="00880CC5"/>
    <w:rsid w:val="00880D6B"/>
    <w:rsid w:val="008818C0"/>
    <w:rsid w:val="008820BF"/>
    <w:rsid w:val="008829C3"/>
    <w:rsid w:val="00882A1C"/>
    <w:rsid w:val="00884E4D"/>
    <w:rsid w:val="0088599C"/>
    <w:rsid w:val="0088695F"/>
    <w:rsid w:val="0088703C"/>
    <w:rsid w:val="00887E9F"/>
    <w:rsid w:val="0089028B"/>
    <w:rsid w:val="00890747"/>
    <w:rsid w:val="00891D93"/>
    <w:rsid w:val="0089263A"/>
    <w:rsid w:val="008927C4"/>
    <w:rsid w:val="00893340"/>
    <w:rsid w:val="00894397"/>
    <w:rsid w:val="00894499"/>
    <w:rsid w:val="00895795"/>
    <w:rsid w:val="00895DB6"/>
    <w:rsid w:val="008A1E83"/>
    <w:rsid w:val="008A26B5"/>
    <w:rsid w:val="008A4079"/>
    <w:rsid w:val="008A67CA"/>
    <w:rsid w:val="008A6AD7"/>
    <w:rsid w:val="008B020B"/>
    <w:rsid w:val="008B0451"/>
    <w:rsid w:val="008B067C"/>
    <w:rsid w:val="008B0761"/>
    <w:rsid w:val="008B1471"/>
    <w:rsid w:val="008B1894"/>
    <w:rsid w:val="008B190D"/>
    <w:rsid w:val="008B3D00"/>
    <w:rsid w:val="008B44FC"/>
    <w:rsid w:val="008B4BC5"/>
    <w:rsid w:val="008B543A"/>
    <w:rsid w:val="008B580D"/>
    <w:rsid w:val="008B60BD"/>
    <w:rsid w:val="008B7730"/>
    <w:rsid w:val="008C01AA"/>
    <w:rsid w:val="008C063C"/>
    <w:rsid w:val="008C099F"/>
    <w:rsid w:val="008C0A28"/>
    <w:rsid w:val="008C17E9"/>
    <w:rsid w:val="008C349B"/>
    <w:rsid w:val="008C539E"/>
    <w:rsid w:val="008C5789"/>
    <w:rsid w:val="008C57D8"/>
    <w:rsid w:val="008C5C68"/>
    <w:rsid w:val="008C6415"/>
    <w:rsid w:val="008C66A4"/>
    <w:rsid w:val="008C7666"/>
    <w:rsid w:val="008C7E03"/>
    <w:rsid w:val="008D14B7"/>
    <w:rsid w:val="008D28AE"/>
    <w:rsid w:val="008D2C4F"/>
    <w:rsid w:val="008D3510"/>
    <w:rsid w:val="008D42BE"/>
    <w:rsid w:val="008D4537"/>
    <w:rsid w:val="008D466A"/>
    <w:rsid w:val="008D5080"/>
    <w:rsid w:val="008D56A3"/>
    <w:rsid w:val="008D5936"/>
    <w:rsid w:val="008D5BBC"/>
    <w:rsid w:val="008D62C9"/>
    <w:rsid w:val="008D68F3"/>
    <w:rsid w:val="008E1564"/>
    <w:rsid w:val="008E22D9"/>
    <w:rsid w:val="008E2A1C"/>
    <w:rsid w:val="008E3678"/>
    <w:rsid w:val="008E3989"/>
    <w:rsid w:val="008E431C"/>
    <w:rsid w:val="008E46F2"/>
    <w:rsid w:val="008E6C13"/>
    <w:rsid w:val="008E7167"/>
    <w:rsid w:val="008E7463"/>
    <w:rsid w:val="008E75CB"/>
    <w:rsid w:val="008E7B86"/>
    <w:rsid w:val="008F2CFA"/>
    <w:rsid w:val="008F5D7B"/>
    <w:rsid w:val="008F6AB9"/>
    <w:rsid w:val="008F6D6E"/>
    <w:rsid w:val="008F7900"/>
    <w:rsid w:val="009007F4"/>
    <w:rsid w:val="00901EA9"/>
    <w:rsid w:val="00902673"/>
    <w:rsid w:val="00903D26"/>
    <w:rsid w:val="00903FD8"/>
    <w:rsid w:val="00904658"/>
    <w:rsid w:val="00906227"/>
    <w:rsid w:val="00906E48"/>
    <w:rsid w:val="0090705A"/>
    <w:rsid w:val="00907DC8"/>
    <w:rsid w:val="00912D5A"/>
    <w:rsid w:val="00913029"/>
    <w:rsid w:val="00913AFB"/>
    <w:rsid w:val="0091447B"/>
    <w:rsid w:val="00914F0D"/>
    <w:rsid w:val="00915C18"/>
    <w:rsid w:val="0091756E"/>
    <w:rsid w:val="00917A50"/>
    <w:rsid w:val="00920692"/>
    <w:rsid w:val="00920F87"/>
    <w:rsid w:val="0092274E"/>
    <w:rsid w:val="0092330E"/>
    <w:rsid w:val="009241EB"/>
    <w:rsid w:val="00924738"/>
    <w:rsid w:val="00925005"/>
    <w:rsid w:val="009250AC"/>
    <w:rsid w:val="00925C64"/>
    <w:rsid w:val="00925F27"/>
    <w:rsid w:val="00926AF5"/>
    <w:rsid w:val="009272EB"/>
    <w:rsid w:val="0093071F"/>
    <w:rsid w:val="00931141"/>
    <w:rsid w:val="00931EA8"/>
    <w:rsid w:val="00932C42"/>
    <w:rsid w:val="00934026"/>
    <w:rsid w:val="00934089"/>
    <w:rsid w:val="009375B4"/>
    <w:rsid w:val="00940417"/>
    <w:rsid w:val="00941A4C"/>
    <w:rsid w:val="00941FAA"/>
    <w:rsid w:val="0094257B"/>
    <w:rsid w:val="00942584"/>
    <w:rsid w:val="00943025"/>
    <w:rsid w:val="00944AB5"/>
    <w:rsid w:val="009459A0"/>
    <w:rsid w:val="009459EA"/>
    <w:rsid w:val="00945DCD"/>
    <w:rsid w:val="00951888"/>
    <w:rsid w:val="00951C4D"/>
    <w:rsid w:val="00951F45"/>
    <w:rsid w:val="00953D23"/>
    <w:rsid w:val="00954D2B"/>
    <w:rsid w:val="00955069"/>
    <w:rsid w:val="009560A9"/>
    <w:rsid w:val="009570EE"/>
    <w:rsid w:val="0095779A"/>
    <w:rsid w:val="00957A1B"/>
    <w:rsid w:val="00960DFD"/>
    <w:rsid w:val="009626A1"/>
    <w:rsid w:val="009634DD"/>
    <w:rsid w:val="00963C8E"/>
    <w:rsid w:val="0096446C"/>
    <w:rsid w:val="009660AE"/>
    <w:rsid w:val="009669E0"/>
    <w:rsid w:val="00970092"/>
    <w:rsid w:val="0097026D"/>
    <w:rsid w:val="009706D2"/>
    <w:rsid w:val="00970CB8"/>
    <w:rsid w:val="00971756"/>
    <w:rsid w:val="00973A8D"/>
    <w:rsid w:val="009741F5"/>
    <w:rsid w:val="00977A94"/>
    <w:rsid w:val="00981127"/>
    <w:rsid w:val="009811CF"/>
    <w:rsid w:val="009815EB"/>
    <w:rsid w:val="00982734"/>
    <w:rsid w:val="00986203"/>
    <w:rsid w:val="00986E1A"/>
    <w:rsid w:val="00993BBE"/>
    <w:rsid w:val="009945AF"/>
    <w:rsid w:val="009955AE"/>
    <w:rsid w:val="0099560A"/>
    <w:rsid w:val="009A2737"/>
    <w:rsid w:val="009A29BB"/>
    <w:rsid w:val="009A5FFA"/>
    <w:rsid w:val="009A665D"/>
    <w:rsid w:val="009A67F8"/>
    <w:rsid w:val="009B0E53"/>
    <w:rsid w:val="009B140F"/>
    <w:rsid w:val="009B1A1C"/>
    <w:rsid w:val="009B3DDF"/>
    <w:rsid w:val="009B428C"/>
    <w:rsid w:val="009B4E00"/>
    <w:rsid w:val="009B5409"/>
    <w:rsid w:val="009C367E"/>
    <w:rsid w:val="009C3B7B"/>
    <w:rsid w:val="009C6D32"/>
    <w:rsid w:val="009C7403"/>
    <w:rsid w:val="009C7D58"/>
    <w:rsid w:val="009C7FFC"/>
    <w:rsid w:val="009D13B1"/>
    <w:rsid w:val="009D1A62"/>
    <w:rsid w:val="009D2A84"/>
    <w:rsid w:val="009D392F"/>
    <w:rsid w:val="009D3A82"/>
    <w:rsid w:val="009D5106"/>
    <w:rsid w:val="009D60CD"/>
    <w:rsid w:val="009D7ADD"/>
    <w:rsid w:val="009E200B"/>
    <w:rsid w:val="009E2364"/>
    <w:rsid w:val="009E2E41"/>
    <w:rsid w:val="009E3515"/>
    <w:rsid w:val="009E63A0"/>
    <w:rsid w:val="009E7E66"/>
    <w:rsid w:val="009F08CB"/>
    <w:rsid w:val="009F0A6D"/>
    <w:rsid w:val="009F1769"/>
    <w:rsid w:val="009F2394"/>
    <w:rsid w:val="009F2E00"/>
    <w:rsid w:val="009F482D"/>
    <w:rsid w:val="009F6A97"/>
    <w:rsid w:val="009F6F84"/>
    <w:rsid w:val="009F7B4B"/>
    <w:rsid w:val="00A00AD9"/>
    <w:rsid w:val="00A00DF6"/>
    <w:rsid w:val="00A01F37"/>
    <w:rsid w:val="00A02888"/>
    <w:rsid w:val="00A029ED"/>
    <w:rsid w:val="00A04BCC"/>
    <w:rsid w:val="00A066F7"/>
    <w:rsid w:val="00A06CFC"/>
    <w:rsid w:val="00A06FBE"/>
    <w:rsid w:val="00A106F8"/>
    <w:rsid w:val="00A1222C"/>
    <w:rsid w:val="00A125FD"/>
    <w:rsid w:val="00A131D0"/>
    <w:rsid w:val="00A16F10"/>
    <w:rsid w:val="00A16F32"/>
    <w:rsid w:val="00A176A2"/>
    <w:rsid w:val="00A17C23"/>
    <w:rsid w:val="00A209F8"/>
    <w:rsid w:val="00A20EA2"/>
    <w:rsid w:val="00A2337E"/>
    <w:rsid w:val="00A241BF"/>
    <w:rsid w:val="00A25135"/>
    <w:rsid w:val="00A254E5"/>
    <w:rsid w:val="00A2691F"/>
    <w:rsid w:val="00A27191"/>
    <w:rsid w:val="00A275F9"/>
    <w:rsid w:val="00A3063E"/>
    <w:rsid w:val="00A309AD"/>
    <w:rsid w:val="00A31A30"/>
    <w:rsid w:val="00A31F69"/>
    <w:rsid w:val="00A327D8"/>
    <w:rsid w:val="00A32EA6"/>
    <w:rsid w:val="00A331F9"/>
    <w:rsid w:val="00A3348F"/>
    <w:rsid w:val="00A34AA6"/>
    <w:rsid w:val="00A3598A"/>
    <w:rsid w:val="00A35B1C"/>
    <w:rsid w:val="00A35E95"/>
    <w:rsid w:val="00A37304"/>
    <w:rsid w:val="00A4003D"/>
    <w:rsid w:val="00A40267"/>
    <w:rsid w:val="00A40800"/>
    <w:rsid w:val="00A4188E"/>
    <w:rsid w:val="00A41A92"/>
    <w:rsid w:val="00A4392C"/>
    <w:rsid w:val="00A44068"/>
    <w:rsid w:val="00A44957"/>
    <w:rsid w:val="00A4737E"/>
    <w:rsid w:val="00A47A32"/>
    <w:rsid w:val="00A50C32"/>
    <w:rsid w:val="00A537B4"/>
    <w:rsid w:val="00A547EE"/>
    <w:rsid w:val="00A555D0"/>
    <w:rsid w:val="00A55BC2"/>
    <w:rsid w:val="00A60000"/>
    <w:rsid w:val="00A60A15"/>
    <w:rsid w:val="00A61EE9"/>
    <w:rsid w:val="00A62DA8"/>
    <w:rsid w:val="00A62EDC"/>
    <w:rsid w:val="00A638D2"/>
    <w:rsid w:val="00A64267"/>
    <w:rsid w:val="00A64C05"/>
    <w:rsid w:val="00A663D1"/>
    <w:rsid w:val="00A66826"/>
    <w:rsid w:val="00A70BD9"/>
    <w:rsid w:val="00A70D32"/>
    <w:rsid w:val="00A71064"/>
    <w:rsid w:val="00A714C7"/>
    <w:rsid w:val="00A715EC"/>
    <w:rsid w:val="00A73C94"/>
    <w:rsid w:val="00A73EEC"/>
    <w:rsid w:val="00A75210"/>
    <w:rsid w:val="00A75E2E"/>
    <w:rsid w:val="00A77B19"/>
    <w:rsid w:val="00A77B3B"/>
    <w:rsid w:val="00A77EDB"/>
    <w:rsid w:val="00A80444"/>
    <w:rsid w:val="00A82128"/>
    <w:rsid w:val="00A8258F"/>
    <w:rsid w:val="00A8292B"/>
    <w:rsid w:val="00A8308A"/>
    <w:rsid w:val="00A8449C"/>
    <w:rsid w:val="00A84B38"/>
    <w:rsid w:val="00A85C03"/>
    <w:rsid w:val="00A85E1E"/>
    <w:rsid w:val="00A86410"/>
    <w:rsid w:val="00A87003"/>
    <w:rsid w:val="00A9015F"/>
    <w:rsid w:val="00A91DE9"/>
    <w:rsid w:val="00A92970"/>
    <w:rsid w:val="00A95A0B"/>
    <w:rsid w:val="00A96191"/>
    <w:rsid w:val="00A9734B"/>
    <w:rsid w:val="00A977AE"/>
    <w:rsid w:val="00A97F37"/>
    <w:rsid w:val="00AA0E2C"/>
    <w:rsid w:val="00AA0E62"/>
    <w:rsid w:val="00AA1AC4"/>
    <w:rsid w:val="00AA286D"/>
    <w:rsid w:val="00AA3277"/>
    <w:rsid w:val="00AA51B2"/>
    <w:rsid w:val="00AA5647"/>
    <w:rsid w:val="00AA66AB"/>
    <w:rsid w:val="00AA6ACC"/>
    <w:rsid w:val="00AA7B5C"/>
    <w:rsid w:val="00AB0A7A"/>
    <w:rsid w:val="00AB4C7E"/>
    <w:rsid w:val="00AB4D5B"/>
    <w:rsid w:val="00AB4DD5"/>
    <w:rsid w:val="00AB64A1"/>
    <w:rsid w:val="00AB6AE4"/>
    <w:rsid w:val="00AB6E65"/>
    <w:rsid w:val="00AB6FD3"/>
    <w:rsid w:val="00AB6FEB"/>
    <w:rsid w:val="00AB76F3"/>
    <w:rsid w:val="00AB7F30"/>
    <w:rsid w:val="00AC1A6C"/>
    <w:rsid w:val="00AC2A2D"/>
    <w:rsid w:val="00AC3AEA"/>
    <w:rsid w:val="00AC3EFA"/>
    <w:rsid w:val="00AC3F6B"/>
    <w:rsid w:val="00AC4310"/>
    <w:rsid w:val="00AC471B"/>
    <w:rsid w:val="00AC4B42"/>
    <w:rsid w:val="00AC5C8E"/>
    <w:rsid w:val="00AC6165"/>
    <w:rsid w:val="00AC6815"/>
    <w:rsid w:val="00AC6BE4"/>
    <w:rsid w:val="00AD0333"/>
    <w:rsid w:val="00AD0604"/>
    <w:rsid w:val="00AD0806"/>
    <w:rsid w:val="00AD1018"/>
    <w:rsid w:val="00AD45FD"/>
    <w:rsid w:val="00AD4D42"/>
    <w:rsid w:val="00AD5260"/>
    <w:rsid w:val="00AD6A2B"/>
    <w:rsid w:val="00AE0477"/>
    <w:rsid w:val="00AE34A1"/>
    <w:rsid w:val="00AE37DB"/>
    <w:rsid w:val="00AE3D1C"/>
    <w:rsid w:val="00AE42E0"/>
    <w:rsid w:val="00AE4339"/>
    <w:rsid w:val="00AE4628"/>
    <w:rsid w:val="00AE5EBC"/>
    <w:rsid w:val="00AE6DC9"/>
    <w:rsid w:val="00AE77CB"/>
    <w:rsid w:val="00AF0BC7"/>
    <w:rsid w:val="00AF2000"/>
    <w:rsid w:val="00AF355C"/>
    <w:rsid w:val="00AF6C9B"/>
    <w:rsid w:val="00AF7FD7"/>
    <w:rsid w:val="00AF7FDA"/>
    <w:rsid w:val="00B00B4B"/>
    <w:rsid w:val="00B00B7D"/>
    <w:rsid w:val="00B027A8"/>
    <w:rsid w:val="00B0786F"/>
    <w:rsid w:val="00B07C23"/>
    <w:rsid w:val="00B1016B"/>
    <w:rsid w:val="00B10173"/>
    <w:rsid w:val="00B110B5"/>
    <w:rsid w:val="00B116C3"/>
    <w:rsid w:val="00B117F1"/>
    <w:rsid w:val="00B11E98"/>
    <w:rsid w:val="00B12245"/>
    <w:rsid w:val="00B15676"/>
    <w:rsid w:val="00B15A24"/>
    <w:rsid w:val="00B17CF9"/>
    <w:rsid w:val="00B22459"/>
    <w:rsid w:val="00B23361"/>
    <w:rsid w:val="00B23CDF"/>
    <w:rsid w:val="00B2411C"/>
    <w:rsid w:val="00B246C8"/>
    <w:rsid w:val="00B246D1"/>
    <w:rsid w:val="00B2472D"/>
    <w:rsid w:val="00B26198"/>
    <w:rsid w:val="00B26AC9"/>
    <w:rsid w:val="00B2762F"/>
    <w:rsid w:val="00B300EE"/>
    <w:rsid w:val="00B30A84"/>
    <w:rsid w:val="00B30D29"/>
    <w:rsid w:val="00B30DF5"/>
    <w:rsid w:val="00B3145B"/>
    <w:rsid w:val="00B32058"/>
    <w:rsid w:val="00B32767"/>
    <w:rsid w:val="00B32AD9"/>
    <w:rsid w:val="00B33414"/>
    <w:rsid w:val="00B3380D"/>
    <w:rsid w:val="00B33AE4"/>
    <w:rsid w:val="00B341D8"/>
    <w:rsid w:val="00B34A1B"/>
    <w:rsid w:val="00B36053"/>
    <w:rsid w:val="00B36852"/>
    <w:rsid w:val="00B36EDA"/>
    <w:rsid w:val="00B41271"/>
    <w:rsid w:val="00B421C1"/>
    <w:rsid w:val="00B42609"/>
    <w:rsid w:val="00B42E9D"/>
    <w:rsid w:val="00B44216"/>
    <w:rsid w:val="00B46176"/>
    <w:rsid w:val="00B46F3D"/>
    <w:rsid w:val="00B50B6D"/>
    <w:rsid w:val="00B50FDD"/>
    <w:rsid w:val="00B5161E"/>
    <w:rsid w:val="00B51762"/>
    <w:rsid w:val="00B5229D"/>
    <w:rsid w:val="00B52A8D"/>
    <w:rsid w:val="00B52B3C"/>
    <w:rsid w:val="00B53460"/>
    <w:rsid w:val="00B5410E"/>
    <w:rsid w:val="00B55352"/>
    <w:rsid w:val="00B56C9B"/>
    <w:rsid w:val="00B56E38"/>
    <w:rsid w:val="00B56EF4"/>
    <w:rsid w:val="00B57284"/>
    <w:rsid w:val="00B60819"/>
    <w:rsid w:val="00B64886"/>
    <w:rsid w:val="00B657A6"/>
    <w:rsid w:val="00B658AF"/>
    <w:rsid w:val="00B66168"/>
    <w:rsid w:val="00B662AB"/>
    <w:rsid w:val="00B71365"/>
    <w:rsid w:val="00B7140A"/>
    <w:rsid w:val="00B72222"/>
    <w:rsid w:val="00B7255A"/>
    <w:rsid w:val="00B72601"/>
    <w:rsid w:val="00B72E0A"/>
    <w:rsid w:val="00B73B97"/>
    <w:rsid w:val="00B74789"/>
    <w:rsid w:val="00B749A2"/>
    <w:rsid w:val="00B74B30"/>
    <w:rsid w:val="00B74B7B"/>
    <w:rsid w:val="00B75710"/>
    <w:rsid w:val="00B767AB"/>
    <w:rsid w:val="00B77031"/>
    <w:rsid w:val="00B777CB"/>
    <w:rsid w:val="00B77A91"/>
    <w:rsid w:val="00B77D63"/>
    <w:rsid w:val="00B812AB"/>
    <w:rsid w:val="00B82DB0"/>
    <w:rsid w:val="00B833BB"/>
    <w:rsid w:val="00B844E1"/>
    <w:rsid w:val="00B84AF5"/>
    <w:rsid w:val="00B84BB8"/>
    <w:rsid w:val="00B85F54"/>
    <w:rsid w:val="00B8706C"/>
    <w:rsid w:val="00B91098"/>
    <w:rsid w:val="00B915CF"/>
    <w:rsid w:val="00B91A7A"/>
    <w:rsid w:val="00B91F62"/>
    <w:rsid w:val="00B92061"/>
    <w:rsid w:val="00B927AC"/>
    <w:rsid w:val="00B92858"/>
    <w:rsid w:val="00B92C27"/>
    <w:rsid w:val="00B92CF6"/>
    <w:rsid w:val="00B93A7E"/>
    <w:rsid w:val="00B94414"/>
    <w:rsid w:val="00B95496"/>
    <w:rsid w:val="00B95B21"/>
    <w:rsid w:val="00B97347"/>
    <w:rsid w:val="00BA0C31"/>
    <w:rsid w:val="00BA2137"/>
    <w:rsid w:val="00BA294E"/>
    <w:rsid w:val="00BA4034"/>
    <w:rsid w:val="00BA4AC9"/>
    <w:rsid w:val="00BA57C4"/>
    <w:rsid w:val="00BA60F7"/>
    <w:rsid w:val="00BA6213"/>
    <w:rsid w:val="00BA7744"/>
    <w:rsid w:val="00BB03BD"/>
    <w:rsid w:val="00BB09A5"/>
    <w:rsid w:val="00BB0ACF"/>
    <w:rsid w:val="00BB1BBE"/>
    <w:rsid w:val="00BB44B0"/>
    <w:rsid w:val="00BB65F3"/>
    <w:rsid w:val="00BB68B7"/>
    <w:rsid w:val="00BB6EDF"/>
    <w:rsid w:val="00BB6FC6"/>
    <w:rsid w:val="00BB6FD9"/>
    <w:rsid w:val="00BB7DFC"/>
    <w:rsid w:val="00BC01E5"/>
    <w:rsid w:val="00BC24FC"/>
    <w:rsid w:val="00BC4828"/>
    <w:rsid w:val="00BC5A4A"/>
    <w:rsid w:val="00BC6105"/>
    <w:rsid w:val="00BC6DC9"/>
    <w:rsid w:val="00BC6F71"/>
    <w:rsid w:val="00BD095F"/>
    <w:rsid w:val="00BD6191"/>
    <w:rsid w:val="00BD6798"/>
    <w:rsid w:val="00BE00F0"/>
    <w:rsid w:val="00BE037D"/>
    <w:rsid w:val="00BE0969"/>
    <w:rsid w:val="00BE1D1C"/>
    <w:rsid w:val="00BE2726"/>
    <w:rsid w:val="00BE30F3"/>
    <w:rsid w:val="00BE44F2"/>
    <w:rsid w:val="00BE47C4"/>
    <w:rsid w:val="00BE58F2"/>
    <w:rsid w:val="00BE650F"/>
    <w:rsid w:val="00BE7BFB"/>
    <w:rsid w:val="00BF0396"/>
    <w:rsid w:val="00BF07A0"/>
    <w:rsid w:val="00BF106D"/>
    <w:rsid w:val="00BF131B"/>
    <w:rsid w:val="00BF2C1C"/>
    <w:rsid w:val="00BF3687"/>
    <w:rsid w:val="00BF3D22"/>
    <w:rsid w:val="00BF644D"/>
    <w:rsid w:val="00BF71EB"/>
    <w:rsid w:val="00BF7AAA"/>
    <w:rsid w:val="00C00C72"/>
    <w:rsid w:val="00C0110B"/>
    <w:rsid w:val="00C01E93"/>
    <w:rsid w:val="00C03B1D"/>
    <w:rsid w:val="00C06442"/>
    <w:rsid w:val="00C069E4"/>
    <w:rsid w:val="00C06AF6"/>
    <w:rsid w:val="00C10566"/>
    <w:rsid w:val="00C121E1"/>
    <w:rsid w:val="00C129A4"/>
    <w:rsid w:val="00C13F9B"/>
    <w:rsid w:val="00C14F04"/>
    <w:rsid w:val="00C14F65"/>
    <w:rsid w:val="00C15783"/>
    <w:rsid w:val="00C1653C"/>
    <w:rsid w:val="00C16A39"/>
    <w:rsid w:val="00C20A7F"/>
    <w:rsid w:val="00C2194A"/>
    <w:rsid w:val="00C2326E"/>
    <w:rsid w:val="00C23E02"/>
    <w:rsid w:val="00C2498D"/>
    <w:rsid w:val="00C2654C"/>
    <w:rsid w:val="00C26C2D"/>
    <w:rsid w:val="00C26EB0"/>
    <w:rsid w:val="00C31D44"/>
    <w:rsid w:val="00C31F1A"/>
    <w:rsid w:val="00C329A3"/>
    <w:rsid w:val="00C33B4D"/>
    <w:rsid w:val="00C33CAE"/>
    <w:rsid w:val="00C3416E"/>
    <w:rsid w:val="00C34A49"/>
    <w:rsid w:val="00C367F0"/>
    <w:rsid w:val="00C36C0D"/>
    <w:rsid w:val="00C370D1"/>
    <w:rsid w:val="00C37351"/>
    <w:rsid w:val="00C40256"/>
    <w:rsid w:val="00C4307B"/>
    <w:rsid w:val="00C430A6"/>
    <w:rsid w:val="00C43765"/>
    <w:rsid w:val="00C442CD"/>
    <w:rsid w:val="00C45E73"/>
    <w:rsid w:val="00C46A25"/>
    <w:rsid w:val="00C46D98"/>
    <w:rsid w:val="00C50F92"/>
    <w:rsid w:val="00C52038"/>
    <w:rsid w:val="00C52E0B"/>
    <w:rsid w:val="00C53768"/>
    <w:rsid w:val="00C540CA"/>
    <w:rsid w:val="00C545D8"/>
    <w:rsid w:val="00C54EFB"/>
    <w:rsid w:val="00C55134"/>
    <w:rsid w:val="00C557BE"/>
    <w:rsid w:val="00C57E88"/>
    <w:rsid w:val="00C60E86"/>
    <w:rsid w:val="00C62350"/>
    <w:rsid w:val="00C64A47"/>
    <w:rsid w:val="00C72411"/>
    <w:rsid w:val="00C72A16"/>
    <w:rsid w:val="00C73056"/>
    <w:rsid w:val="00C730BA"/>
    <w:rsid w:val="00C75BA5"/>
    <w:rsid w:val="00C76FB8"/>
    <w:rsid w:val="00C7733A"/>
    <w:rsid w:val="00C7736C"/>
    <w:rsid w:val="00C77946"/>
    <w:rsid w:val="00C77A91"/>
    <w:rsid w:val="00C81A14"/>
    <w:rsid w:val="00C83616"/>
    <w:rsid w:val="00C863A7"/>
    <w:rsid w:val="00C86FBF"/>
    <w:rsid w:val="00C87CA6"/>
    <w:rsid w:val="00C87FB7"/>
    <w:rsid w:val="00C9000E"/>
    <w:rsid w:val="00C93D27"/>
    <w:rsid w:val="00C94320"/>
    <w:rsid w:val="00C9640D"/>
    <w:rsid w:val="00C97995"/>
    <w:rsid w:val="00CA26E7"/>
    <w:rsid w:val="00CA2823"/>
    <w:rsid w:val="00CA2CA0"/>
    <w:rsid w:val="00CA4EB6"/>
    <w:rsid w:val="00CA5F91"/>
    <w:rsid w:val="00CB15B9"/>
    <w:rsid w:val="00CB2849"/>
    <w:rsid w:val="00CB357B"/>
    <w:rsid w:val="00CB4B51"/>
    <w:rsid w:val="00CB65F2"/>
    <w:rsid w:val="00CB6781"/>
    <w:rsid w:val="00CB7D0D"/>
    <w:rsid w:val="00CB7F96"/>
    <w:rsid w:val="00CC0141"/>
    <w:rsid w:val="00CC0251"/>
    <w:rsid w:val="00CC0FA3"/>
    <w:rsid w:val="00CC1D11"/>
    <w:rsid w:val="00CC2EA6"/>
    <w:rsid w:val="00CC336A"/>
    <w:rsid w:val="00CC3433"/>
    <w:rsid w:val="00CC5394"/>
    <w:rsid w:val="00CC6A67"/>
    <w:rsid w:val="00CC7C71"/>
    <w:rsid w:val="00CD006E"/>
    <w:rsid w:val="00CD013D"/>
    <w:rsid w:val="00CD0EE2"/>
    <w:rsid w:val="00CD13A0"/>
    <w:rsid w:val="00CD2830"/>
    <w:rsid w:val="00CD3C90"/>
    <w:rsid w:val="00CD4661"/>
    <w:rsid w:val="00CD4C7C"/>
    <w:rsid w:val="00CD6977"/>
    <w:rsid w:val="00CD711C"/>
    <w:rsid w:val="00CD71B7"/>
    <w:rsid w:val="00CD7BC3"/>
    <w:rsid w:val="00CD7F13"/>
    <w:rsid w:val="00CD7FA3"/>
    <w:rsid w:val="00CE0ED6"/>
    <w:rsid w:val="00CE13CF"/>
    <w:rsid w:val="00CE27B7"/>
    <w:rsid w:val="00CE3253"/>
    <w:rsid w:val="00CE6001"/>
    <w:rsid w:val="00CE681A"/>
    <w:rsid w:val="00CE6FA5"/>
    <w:rsid w:val="00CE7392"/>
    <w:rsid w:val="00CF1B85"/>
    <w:rsid w:val="00CF220F"/>
    <w:rsid w:val="00CF2666"/>
    <w:rsid w:val="00CF2BCE"/>
    <w:rsid w:val="00CF462F"/>
    <w:rsid w:val="00CF498C"/>
    <w:rsid w:val="00CF594C"/>
    <w:rsid w:val="00CF5A0B"/>
    <w:rsid w:val="00CF662D"/>
    <w:rsid w:val="00CF6FF6"/>
    <w:rsid w:val="00D01C80"/>
    <w:rsid w:val="00D02892"/>
    <w:rsid w:val="00D036BD"/>
    <w:rsid w:val="00D04851"/>
    <w:rsid w:val="00D057F1"/>
    <w:rsid w:val="00D07796"/>
    <w:rsid w:val="00D07B72"/>
    <w:rsid w:val="00D07C20"/>
    <w:rsid w:val="00D1011C"/>
    <w:rsid w:val="00D108EB"/>
    <w:rsid w:val="00D12290"/>
    <w:rsid w:val="00D14F77"/>
    <w:rsid w:val="00D15D99"/>
    <w:rsid w:val="00D16129"/>
    <w:rsid w:val="00D1706F"/>
    <w:rsid w:val="00D174A7"/>
    <w:rsid w:val="00D20956"/>
    <w:rsid w:val="00D2269E"/>
    <w:rsid w:val="00D228CD"/>
    <w:rsid w:val="00D23A7D"/>
    <w:rsid w:val="00D24399"/>
    <w:rsid w:val="00D25019"/>
    <w:rsid w:val="00D2638E"/>
    <w:rsid w:val="00D26D46"/>
    <w:rsid w:val="00D27257"/>
    <w:rsid w:val="00D27892"/>
    <w:rsid w:val="00D30043"/>
    <w:rsid w:val="00D30DF8"/>
    <w:rsid w:val="00D312E5"/>
    <w:rsid w:val="00D321DF"/>
    <w:rsid w:val="00D3252E"/>
    <w:rsid w:val="00D37AD7"/>
    <w:rsid w:val="00D405BB"/>
    <w:rsid w:val="00D41BA3"/>
    <w:rsid w:val="00D41D14"/>
    <w:rsid w:val="00D42813"/>
    <w:rsid w:val="00D43B73"/>
    <w:rsid w:val="00D44501"/>
    <w:rsid w:val="00D44CDF"/>
    <w:rsid w:val="00D45FF2"/>
    <w:rsid w:val="00D47548"/>
    <w:rsid w:val="00D47957"/>
    <w:rsid w:val="00D501F1"/>
    <w:rsid w:val="00D50F51"/>
    <w:rsid w:val="00D51197"/>
    <w:rsid w:val="00D5195E"/>
    <w:rsid w:val="00D523BA"/>
    <w:rsid w:val="00D5296C"/>
    <w:rsid w:val="00D52E8F"/>
    <w:rsid w:val="00D55096"/>
    <w:rsid w:val="00D55DB9"/>
    <w:rsid w:val="00D56E9B"/>
    <w:rsid w:val="00D57369"/>
    <w:rsid w:val="00D5768F"/>
    <w:rsid w:val="00D63205"/>
    <w:rsid w:val="00D64504"/>
    <w:rsid w:val="00D65A53"/>
    <w:rsid w:val="00D65E98"/>
    <w:rsid w:val="00D664FB"/>
    <w:rsid w:val="00D67A04"/>
    <w:rsid w:val="00D7009F"/>
    <w:rsid w:val="00D71054"/>
    <w:rsid w:val="00D71C15"/>
    <w:rsid w:val="00D73ACD"/>
    <w:rsid w:val="00D74E7E"/>
    <w:rsid w:val="00D754E4"/>
    <w:rsid w:val="00D76756"/>
    <w:rsid w:val="00D77794"/>
    <w:rsid w:val="00D80D81"/>
    <w:rsid w:val="00D81147"/>
    <w:rsid w:val="00D81C8C"/>
    <w:rsid w:val="00D82F13"/>
    <w:rsid w:val="00D83086"/>
    <w:rsid w:val="00D834E9"/>
    <w:rsid w:val="00D83BD5"/>
    <w:rsid w:val="00D83D98"/>
    <w:rsid w:val="00D84C8E"/>
    <w:rsid w:val="00D84D41"/>
    <w:rsid w:val="00D852D3"/>
    <w:rsid w:val="00D8575B"/>
    <w:rsid w:val="00D8584F"/>
    <w:rsid w:val="00D8634B"/>
    <w:rsid w:val="00D86388"/>
    <w:rsid w:val="00D86B1E"/>
    <w:rsid w:val="00D87408"/>
    <w:rsid w:val="00D908B1"/>
    <w:rsid w:val="00D90B74"/>
    <w:rsid w:val="00D91F27"/>
    <w:rsid w:val="00D92045"/>
    <w:rsid w:val="00D93DE9"/>
    <w:rsid w:val="00D947C1"/>
    <w:rsid w:val="00D9499B"/>
    <w:rsid w:val="00D94E4C"/>
    <w:rsid w:val="00D95450"/>
    <w:rsid w:val="00D9671A"/>
    <w:rsid w:val="00DA0346"/>
    <w:rsid w:val="00DA120E"/>
    <w:rsid w:val="00DA1531"/>
    <w:rsid w:val="00DA19D1"/>
    <w:rsid w:val="00DA22C7"/>
    <w:rsid w:val="00DA257D"/>
    <w:rsid w:val="00DA2AD7"/>
    <w:rsid w:val="00DA2E7C"/>
    <w:rsid w:val="00DA3972"/>
    <w:rsid w:val="00DA42EF"/>
    <w:rsid w:val="00DA4A95"/>
    <w:rsid w:val="00DA4C88"/>
    <w:rsid w:val="00DA515E"/>
    <w:rsid w:val="00DA7592"/>
    <w:rsid w:val="00DA778A"/>
    <w:rsid w:val="00DB0BBE"/>
    <w:rsid w:val="00DB0D45"/>
    <w:rsid w:val="00DB0E19"/>
    <w:rsid w:val="00DB0FB7"/>
    <w:rsid w:val="00DB1A0B"/>
    <w:rsid w:val="00DB1C6B"/>
    <w:rsid w:val="00DB26D9"/>
    <w:rsid w:val="00DB2B4B"/>
    <w:rsid w:val="00DB33F0"/>
    <w:rsid w:val="00DB428B"/>
    <w:rsid w:val="00DB5766"/>
    <w:rsid w:val="00DB5B4B"/>
    <w:rsid w:val="00DB7558"/>
    <w:rsid w:val="00DC067B"/>
    <w:rsid w:val="00DC1603"/>
    <w:rsid w:val="00DC2235"/>
    <w:rsid w:val="00DC47B3"/>
    <w:rsid w:val="00DC5C5E"/>
    <w:rsid w:val="00DC6C4F"/>
    <w:rsid w:val="00DC7C51"/>
    <w:rsid w:val="00DD1CBD"/>
    <w:rsid w:val="00DD314A"/>
    <w:rsid w:val="00DD3793"/>
    <w:rsid w:val="00DD3CFC"/>
    <w:rsid w:val="00DD3F78"/>
    <w:rsid w:val="00DD4870"/>
    <w:rsid w:val="00DD4D2F"/>
    <w:rsid w:val="00DD67F6"/>
    <w:rsid w:val="00DD6927"/>
    <w:rsid w:val="00DD7E6C"/>
    <w:rsid w:val="00DE0758"/>
    <w:rsid w:val="00DE0CC8"/>
    <w:rsid w:val="00DE168A"/>
    <w:rsid w:val="00DE1935"/>
    <w:rsid w:val="00DE2A4C"/>
    <w:rsid w:val="00DE36A2"/>
    <w:rsid w:val="00DE6FD4"/>
    <w:rsid w:val="00DF05B0"/>
    <w:rsid w:val="00DF0EBF"/>
    <w:rsid w:val="00DF1056"/>
    <w:rsid w:val="00DF1696"/>
    <w:rsid w:val="00DF2058"/>
    <w:rsid w:val="00DF21FB"/>
    <w:rsid w:val="00DF269F"/>
    <w:rsid w:val="00DF2791"/>
    <w:rsid w:val="00DF2A7B"/>
    <w:rsid w:val="00DF3057"/>
    <w:rsid w:val="00DF63B0"/>
    <w:rsid w:val="00DF687A"/>
    <w:rsid w:val="00DF6AAC"/>
    <w:rsid w:val="00DF759B"/>
    <w:rsid w:val="00E0093B"/>
    <w:rsid w:val="00E018CE"/>
    <w:rsid w:val="00E01AED"/>
    <w:rsid w:val="00E033D3"/>
    <w:rsid w:val="00E0370D"/>
    <w:rsid w:val="00E039EE"/>
    <w:rsid w:val="00E03DF7"/>
    <w:rsid w:val="00E0405A"/>
    <w:rsid w:val="00E043DB"/>
    <w:rsid w:val="00E047B8"/>
    <w:rsid w:val="00E04820"/>
    <w:rsid w:val="00E05B15"/>
    <w:rsid w:val="00E05CB2"/>
    <w:rsid w:val="00E05FA1"/>
    <w:rsid w:val="00E06278"/>
    <w:rsid w:val="00E070C7"/>
    <w:rsid w:val="00E076E1"/>
    <w:rsid w:val="00E11441"/>
    <w:rsid w:val="00E1220C"/>
    <w:rsid w:val="00E125EF"/>
    <w:rsid w:val="00E12906"/>
    <w:rsid w:val="00E13157"/>
    <w:rsid w:val="00E131FD"/>
    <w:rsid w:val="00E13357"/>
    <w:rsid w:val="00E13765"/>
    <w:rsid w:val="00E14890"/>
    <w:rsid w:val="00E14A31"/>
    <w:rsid w:val="00E14A98"/>
    <w:rsid w:val="00E14BFF"/>
    <w:rsid w:val="00E15C9D"/>
    <w:rsid w:val="00E16767"/>
    <w:rsid w:val="00E1733D"/>
    <w:rsid w:val="00E17535"/>
    <w:rsid w:val="00E17A43"/>
    <w:rsid w:val="00E200CE"/>
    <w:rsid w:val="00E20702"/>
    <w:rsid w:val="00E21E63"/>
    <w:rsid w:val="00E22D20"/>
    <w:rsid w:val="00E26023"/>
    <w:rsid w:val="00E27110"/>
    <w:rsid w:val="00E30D6F"/>
    <w:rsid w:val="00E32D3D"/>
    <w:rsid w:val="00E32EA9"/>
    <w:rsid w:val="00E3301E"/>
    <w:rsid w:val="00E33A0D"/>
    <w:rsid w:val="00E41F5A"/>
    <w:rsid w:val="00E4290C"/>
    <w:rsid w:val="00E43375"/>
    <w:rsid w:val="00E447D4"/>
    <w:rsid w:val="00E45313"/>
    <w:rsid w:val="00E45A33"/>
    <w:rsid w:val="00E46D86"/>
    <w:rsid w:val="00E47B33"/>
    <w:rsid w:val="00E50AFD"/>
    <w:rsid w:val="00E51728"/>
    <w:rsid w:val="00E51D11"/>
    <w:rsid w:val="00E52592"/>
    <w:rsid w:val="00E542F5"/>
    <w:rsid w:val="00E5478A"/>
    <w:rsid w:val="00E55E9A"/>
    <w:rsid w:val="00E57605"/>
    <w:rsid w:val="00E57AC1"/>
    <w:rsid w:val="00E57E1D"/>
    <w:rsid w:val="00E61432"/>
    <w:rsid w:val="00E62BC1"/>
    <w:rsid w:val="00E62E99"/>
    <w:rsid w:val="00E63165"/>
    <w:rsid w:val="00E63893"/>
    <w:rsid w:val="00E641E8"/>
    <w:rsid w:val="00E65E9F"/>
    <w:rsid w:val="00E65EE8"/>
    <w:rsid w:val="00E70C66"/>
    <w:rsid w:val="00E7355C"/>
    <w:rsid w:val="00E7368C"/>
    <w:rsid w:val="00E73A41"/>
    <w:rsid w:val="00E73F50"/>
    <w:rsid w:val="00E7406D"/>
    <w:rsid w:val="00E7433B"/>
    <w:rsid w:val="00E751A1"/>
    <w:rsid w:val="00E7647B"/>
    <w:rsid w:val="00E77191"/>
    <w:rsid w:val="00E8045B"/>
    <w:rsid w:val="00E82CFC"/>
    <w:rsid w:val="00E82D28"/>
    <w:rsid w:val="00E870DD"/>
    <w:rsid w:val="00E913AC"/>
    <w:rsid w:val="00E916AB"/>
    <w:rsid w:val="00E947D6"/>
    <w:rsid w:val="00E949C8"/>
    <w:rsid w:val="00E97633"/>
    <w:rsid w:val="00EA1DA4"/>
    <w:rsid w:val="00EA1E7C"/>
    <w:rsid w:val="00EA335E"/>
    <w:rsid w:val="00EA3AC2"/>
    <w:rsid w:val="00EA4C09"/>
    <w:rsid w:val="00EA56DB"/>
    <w:rsid w:val="00EA61BF"/>
    <w:rsid w:val="00EB10EF"/>
    <w:rsid w:val="00EB2FF4"/>
    <w:rsid w:val="00EB3590"/>
    <w:rsid w:val="00EB37BE"/>
    <w:rsid w:val="00EB592B"/>
    <w:rsid w:val="00EB6449"/>
    <w:rsid w:val="00EC2EC9"/>
    <w:rsid w:val="00EC4A75"/>
    <w:rsid w:val="00EC5182"/>
    <w:rsid w:val="00EC5B55"/>
    <w:rsid w:val="00EC72BC"/>
    <w:rsid w:val="00EC75FB"/>
    <w:rsid w:val="00EC7F6B"/>
    <w:rsid w:val="00ED3B44"/>
    <w:rsid w:val="00ED4860"/>
    <w:rsid w:val="00ED4A28"/>
    <w:rsid w:val="00ED56FB"/>
    <w:rsid w:val="00ED6F62"/>
    <w:rsid w:val="00ED7292"/>
    <w:rsid w:val="00EE0462"/>
    <w:rsid w:val="00EE060E"/>
    <w:rsid w:val="00EE083E"/>
    <w:rsid w:val="00EE1C73"/>
    <w:rsid w:val="00EE414D"/>
    <w:rsid w:val="00EE4290"/>
    <w:rsid w:val="00EE4605"/>
    <w:rsid w:val="00EE4C54"/>
    <w:rsid w:val="00EE6DC6"/>
    <w:rsid w:val="00EE6E4E"/>
    <w:rsid w:val="00EE75E7"/>
    <w:rsid w:val="00EE7C4E"/>
    <w:rsid w:val="00EF0870"/>
    <w:rsid w:val="00EF1ED8"/>
    <w:rsid w:val="00EF2A39"/>
    <w:rsid w:val="00EF41FD"/>
    <w:rsid w:val="00EF4816"/>
    <w:rsid w:val="00EF5A3A"/>
    <w:rsid w:val="00EF5C00"/>
    <w:rsid w:val="00EF5FBF"/>
    <w:rsid w:val="00EF7F37"/>
    <w:rsid w:val="00EF7FDF"/>
    <w:rsid w:val="00F00169"/>
    <w:rsid w:val="00F015B5"/>
    <w:rsid w:val="00F0182A"/>
    <w:rsid w:val="00F02104"/>
    <w:rsid w:val="00F0284A"/>
    <w:rsid w:val="00F035C6"/>
    <w:rsid w:val="00F04F85"/>
    <w:rsid w:val="00F07575"/>
    <w:rsid w:val="00F0761D"/>
    <w:rsid w:val="00F10D95"/>
    <w:rsid w:val="00F10DDB"/>
    <w:rsid w:val="00F113FF"/>
    <w:rsid w:val="00F11643"/>
    <w:rsid w:val="00F11C33"/>
    <w:rsid w:val="00F1349C"/>
    <w:rsid w:val="00F13D51"/>
    <w:rsid w:val="00F15B68"/>
    <w:rsid w:val="00F20B0A"/>
    <w:rsid w:val="00F20EC2"/>
    <w:rsid w:val="00F224DF"/>
    <w:rsid w:val="00F22BB4"/>
    <w:rsid w:val="00F2353B"/>
    <w:rsid w:val="00F24335"/>
    <w:rsid w:val="00F2599A"/>
    <w:rsid w:val="00F27526"/>
    <w:rsid w:val="00F27645"/>
    <w:rsid w:val="00F30A82"/>
    <w:rsid w:val="00F30CD3"/>
    <w:rsid w:val="00F3274C"/>
    <w:rsid w:val="00F33704"/>
    <w:rsid w:val="00F365DF"/>
    <w:rsid w:val="00F41C0E"/>
    <w:rsid w:val="00F44EDD"/>
    <w:rsid w:val="00F4503E"/>
    <w:rsid w:val="00F45A55"/>
    <w:rsid w:val="00F46CA8"/>
    <w:rsid w:val="00F46FD4"/>
    <w:rsid w:val="00F50037"/>
    <w:rsid w:val="00F506AB"/>
    <w:rsid w:val="00F50715"/>
    <w:rsid w:val="00F50EFA"/>
    <w:rsid w:val="00F526C8"/>
    <w:rsid w:val="00F526D4"/>
    <w:rsid w:val="00F60DA8"/>
    <w:rsid w:val="00F62C8C"/>
    <w:rsid w:val="00F63AE4"/>
    <w:rsid w:val="00F647F4"/>
    <w:rsid w:val="00F65C78"/>
    <w:rsid w:val="00F67164"/>
    <w:rsid w:val="00F67684"/>
    <w:rsid w:val="00F70434"/>
    <w:rsid w:val="00F70604"/>
    <w:rsid w:val="00F70665"/>
    <w:rsid w:val="00F70C33"/>
    <w:rsid w:val="00F722A1"/>
    <w:rsid w:val="00F725BB"/>
    <w:rsid w:val="00F73E40"/>
    <w:rsid w:val="00F75AD0"/>
    <w:rsid w:val="00F76075"/>
    <w:rsid w:val="00F76BBF"/>
    <w:rsid w:val="00F8122B"/>
    <w:rsid w:val="00F812C9"/>
    <w:rsid w:val="00F81D0F"/>
    <w:rsid w:val="00F82390"/>
    <w:rsid w:val="00F8246D"/>
    <w:rsid w:val="00F828F0"/>
    <w:rsid w:val="00F8368A"/>
    <w:rsid w:val="00F839CB"/>
    <w:rsid w:val="00F83E28"/>
    <w:rsid w:val="00F84089"/>
    <w:rsid w:val="00F84555"/>
    <w:rsid w:val="00F845ED"/>
    <w:rsid w:val="00F84774"/>
    <w:rsid w:val="00F857B4"/>
    <w:rsid w:val="00F85BC7"/>
    <w:rsid w:val="00F864C0"/>
    <w:rsid w:val="00F9087D"/>
    <w:rsid w:val="00F9184D"/>
    <w:rsid w:val="00F947D9"/>
    <w:rsid w:val="00F95853"/>
    <w:rsid w:val="00F96623"/>
    <w:rsid w:val="00F9750B"/>
    <w:rsid w:val="00FA1B54"/>
    <w:rsid w:val="00FA1E8B"/>
    <w:rsid w:val="00FA298E"/>
    <w:rsid w:val="00FA40F0"/>
    <w:rsid w:val="00FA4ACB"/>
    <w:rsid w:val="00FA5EBE"/>
    <w:rsid w:val="00FA6800"/>
    <w:rsid w:val="00FB0105"/>
    <w:rsid w:val="00FB042B"/>
    <w:rsid w:val="00FB060C"/>
    <w:rsid w:val="00FB0AB3"/>
    <w:rsid w:val="00FB0E77"/>
    <w:rsid w:val="00FB35A2"/>
    <w:rsid w:val="00FB3B30"/>
    <w:rsid w:val="00FB3BF6"/>
    <w:rsid w:val="00FB4464"/>
    <w:rsid w:val="00FB49ED"/>
    <w:rsid w:val="00FB6263"/>
    <w:rsid w:val="00FB74AC"/>
    <w:rsid w:val="00FC117D"/>
    <w:rsid w:val="00FC1EB4"/>
    <w:rsid w:val="00FC35ED"/>
    <w:rsid w:val="00FC45E9"/>
    <w:rsid w:val="00FC4E65"/>
    <w:rsid w:val="00FC6D98"/>
    <w:rsid w:val="00FD2274"/>
    <w:rsid w:val="00FD370C"/>
    <w:rsid w:val="00FD3CAA"/>
    <w:rsid w:val="00FD3FE4"/>
    <w:rsid w:val="00FD4490"/>
    <w:rsid w:val="00FD482D"/>
    <w:rsid w:val="00FE4477"/>
    <w:rsid w:val="00FE44E1"/>
    <w:rsid w:val="00FE4A5E"/>
    <w:rsid w:val="00FE4D79"/>
    <w:rsid w:val="00FE522F"/>
    <w:rsid w:val="00FE55A6"/>
    <w:rsid w:val="00FE5A4D"/>
    <w:rsid w:val="00FE5A94"/>
    <w:rsid w:val="00FE5CE8"/>
    <w:rsid w:val="00FE5E6D"/>
    <w:rsid w:val="00FE5EF9"/>
    <w:rsid w:val="00FE6DEF"/>
    <w:rsid w:val="00FF1F91"/>
    <w:rsid w:val="00FF2190"/>
    <w:rsid w:val="00FF21D3"/>
    <w:rsid w:val="00FF24BC"/>
    <w:rsid w:val="00FF2FAB"/>
    <w:rsid w:val="00FF31AE"/>
    <w:rsid w:val="00FF3C1F"/>
    <w:rsid w:val="00FF3D70"/>
    <w:rsid w:val="00FF40AB"/>
    <w:rsid w:val="00FF514E"/>
    <w:rsid w:val="00FF5575"/>
    <w:rsid w:val="00FF6324"/>
    <w:rsid w:val="00FF654A"/>
    <w:rsid w:val="00FF6F07"/>
    <w:rsid w:val="00FF7E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33473"/>
    <o:shapelayout v:ext="edit">
      <o:idmap v:ext="edit" data="1"/>
    </o:shapelayout>
  </w:shapeDefaults>
  <w:decimalSymbol w:val="."/>
  <w:listSeparator w:val=";"/>
  <w14:docId w14:val="00F7D739"/>
  <w15:docId w15:val="{97669ED8-FBFB-4FF4-8FD7-8302311E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theme="minorBidi"/>
        <w:color w:val="262626" w:themeColor="text1" w:themeTint="D9"/>
        <w:sz w:val="18"/>
        <w:szCs w:val="22"/>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4886"/>
  </w:style>
  <w:style w:type="paragraph" w:styleId="1">
    <w:name w:val="heading 1"/>
    <w:basedOn w:val="a"/>
    <w:next w:val="a"/>
    <w:link w:val="1Char"/>
    <w:qFormat/>
    <w:rsid w:val="00B64886"/>
    <w:pPr>
      <w:keepNext/>
      <w:keepLines/>
      <w:spacing w:before="480" w:after="0"/>
      <w:jc w:val="center"/>
      <w:outlineLvl w:val="0"/>
    </w:pPr>
    <w:rPr>
      <w:rFonts w:ascii="Noto Sans Arabic Medium" w:eastAsiaTheme="majorEastAsia" w:hAnsi="Noto Sans Arabic Medium" w:cstheme="majorBidi"/>
      <w:b/>
      <w:bCs/>
      <w:color w:val="auto"/>
      <w:sz w:val="28"/>
      <w:szCs w:val="28"/>
    </w:rPr>
  </w:style>
  <w:style w:type="paragraph" w:styleId="2">
    <w:name w:val="heading 2"/>
    <w:basedOn w:val="a"/>
    <w:next w:val="a"/>
    <w:link w:val="2Char"/>
    <w:uiPriority w:val="9"/>
    <w:unhideWhenUsed/>
    <w:qFormat/>
    <w:rsid w:val="00077B4A"/>
    <w:pPr>
      <w:keepNext/>
      <w:keepLines/>
      <w:spacing w:before="200" w:after="0"/>
      <w:outlineLvl w:val="1"/>
    </w:pPr>
    <w:rPr>
      <w:rFonts w:asciiTheme="majorHAnsi" w:eastAsiaTheme="majorEastAsia" w:hAnsiTheme="majorHAnsi" w:cstheme="majorBidi"/>
      <w:b/>
      <w:bCs/>
      <w:color w:val="71BC3F" w:themeColor="accent1"/>
      <w:sz w:val="26"/>
      <w:szCs w:val="26"/>
    </w:rPr>
  </w:style>
  <w:style w:type="paragraph" w:styleId="3">
    <w:name w:val="heading 3"/>
    <w:basedOn w:val="a"/>
    <w:next w:val="a"/>
    <w:link w:val="3Char"/>
    <w:uiPriority w:val="9"/>
    <w:unhideWhenUsed/>
    <w:qFormat/>
    <w:rsid w:val="00077B4A"/>
    <w:pPr>
      <w:keepNext/>
      <w:keepLines/>
      <w:spacing w:before="200" w:after="0"/>
      <w:outlineLvl w:val="2"/>
    </w:pPr>
    <w:rPr>
      <w:rFonts w:asciiTheme="majorHAnsi" w:eastAsiaTheme="majorEastAsia" w:hAnsiTheme="majorHAnsi" w:cstheme="majorBidi"/>
      <w:b/>
      <w:bCs/>
      <w:color w:val="71BC3F" w:themeColor="accent1"/>
    </w:rPr>
  </w:style>
  <w:style w:type="paragraph" w:styleId="4">
    <w:name w:val="heading 4"/>
    <w:basedOn w:val="a"/>
    <w:next w:val="a"/>
    <w:link w:val="4Char"/>
    <w:uiPriority w:val="9"/>
    <w:unhideWhenUsed/>
    <w:qFormat/>
    <w:rsid w:val="00077B4A"/>
    <w:pPr>
      <w:keepNext/>
      <w:keepLines/>
      <w:spacing w:before="200" w:after="0"/>
      <w:outlineLvl w:val="3"/>
    </w:pPr>
    <w:rPr>
      <w:rFonts w:asciiTheme="majorHAnsi" w:eastAsiaTheme="majorEastAsia" w:hAnsiTheme="majorHAnsi" w:cstheme="majorBidi"/>
      <w:b/>
      <w:bCs/>
      <w:i/>
      <w:iCs/>
      <w:color w:val="71BC3F" w:themeColor="accent1"/>
    </w:rPr>
  </w:style>
  <w:style w:type="paragraph" w:styleId="5">
    <w:name w:val="heading 5"/>
    <w:basedOn w:val="a"/>
    <w:next w:val="a"/>
    <w:link w:val="5Char"/>
    <w:uiPriority w:val="9"/>
    <w:unhideWhenUsed/>
    <w:qFormat/>
    <w:rsid w:val="00077B4A"/>
    <w:pPr>
      <w:keepNext/>
      <w:keepLines/>
      <w:spacing w:before="200" w:after="0"/>
      <w:outlineLvl w:val="4"/>
    </w:pPr>
    <w:rPr>
      <w:rFonts w:asciiTheme="majorHAnsi" w:eastAsiaTheme="majorEastAsia" w:hAnsiTheme="majorHAnsi" w:cstheme="majorBidi"/>
      <w:color w:val="385D1F" w:themeColor="accent1" w:themeShade="7F"/>
    </w:rPr>
  </w:style>
  <w:style w:type="paragraph" w:styleId="6">
    <w:name w:val="heading 6"/>
    <w:basedOn w:val="a"/>
    <w:next w:val="a"/>
    <w:link w:val="6Char"/>
    <w:uiPriority w:val="9"/>
    <w:semiHidden/>
    <w:unhideWhenUsed/>
    <w:qFormat/>
    <w:rsid w:val="00077B4A"/>
    <w:pPr>
      <w:keepNext/>
      <w:keepLines/>
      <w:spacing w:before="200" w:after="0"/>
      <w:outlineLvl w:val="5"/>
    </w:pPr>
    <w:rPr>
      <w:rFonts w:asciiTheme="majorHAnsi" w:eastAsiaTheme="majorEastAsia" w:hAnsiTheme="majorHAnsi" w:cstheme="majorBidi"/>
      <w:i/>
      <w:iCs/>
      <w:color w:val="385D1F" w:themeColor="accent1" w:themeShade="7F"/>
    </w:rPr>
  </w:style>
  <w:style w:type="paragraph" w:styleId="7">
    <w:name w:val="heading 7"/>
    <w:basedOn w:val="a"/>
    <w:next w:val="a"/>
    <w:link w:val="7Char"/>
    <w:uiPriority w:val="9"/>
    <w:semiHidden/>
    <w:unhideWhenUsed/>
    <w:qFormat/>
    <w:rsid w:val="00077B4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077B4A"/>
    <w:pPr>
      <w:keepNext/>
      <w:keepLines/>
      <w:spacing w:before="200" w:after="0"/>
      <w:outlineLvl w:val="7"/>
    </w:pPr>
    <w:rPr>
      <w:rFonts w:asciiTheme="majorHAnsi" w:eastAsiaTheme="majorEastAsia" w:hAnsiTheme="majorHAnsi" w:cstheme="majorBidi"/>
      <w:color w:val="71BC3F" w:themeColor="accent1"/>
      <w:szCs w:val="20"/>
    </w:rPr>
  </w:style>
  <w:style w:type="paragraph" w:styleId="9">
    <w:name w:val="heading 9"/>
    <w:basedOn w:val="a"/>
    <w:next w:val="a"/>
    <w:link w:val="9Char"/>
    <w:uiPriority w:val="9"/>
    <w:semiHidden/>
    <w:unhideWhenUsed/>
    <w:qFormat/>
    <w:rsid w:val="00077B4A"/>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unhideWhenUsed/>
    <w:rsid w:val="00E870DD"/>
    <w:pPr>
      <w:spacing w:before="3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4">
    <w:name w:val="Placeholder Text"/>
    <w:basedOn w:val="a0"/>
    <w:uiPriority w:val="99"/>
    <w:semiHidden/>
    <w:rsid w:val="00226621"/>
    <w:rPr>
      <w:color w:val="808080"/>
    </w:rPr>
  </w:style>
  <w:style w:type="character" w:styleId="Hyperlink">
    <w:name w:val="Hyperlink"/>
    <w:basedOn w:val="a0"/>
    <w:uiPriority w:val="99"/>
    <w:unhideWhenUsed/>
    <w:rsid w:val="00555DAB"/>
    <w:rPr>
      <w:color w:val="EE7B08" w:themeColor="hyperlink"/>
      <w:u w:val="single"/>
    </w:rPr>
  </w:style>
  <w:style w:type="character" w:customStyle="1" w:styleId="1Char">
    <w:name w:val="العنوان 1 Char"/>
    <w:basedOn w:val="a0"/>
    <w:link w:val="1"/>
    <w:rsid w:val="00B64886"/>
    <w:rPr>
      <w:rFonts w:ascii="Noto Sans Arabic Medium" w:eastAsiaTheme="majorEastAsia" w:hAnsi="Noto Sans Arabic Medium" w:cstheme="majorBidi"/>
      <w:b/>
      <w:bCs/>
      <w:color w:val="auto"/>
      <w:sz w:val="28"/>
      <w:szCs w:val="28"/>
    </w:rPr>
  </w:style>
  <w:style w:type="paragraph" w:styleId="a5">
    <w:name w:val="Quote"/>
    <w:basedOn w:val="a"/>
    <w:next w:val="a"/>
    <w:link w:val="Char"/>
    <w:uiPriority w:val="29"/>
    <w:qFormat/>
    <w:rsid w:val="00077B4A"/>
    <w:rPr>
      <w:i/>
      <w:iCs/>
      <w:color w:val="000000" w:themeColor="text1"/>
    </w:rPr>
  </w:style>
  <w:style w:type="character" w:customStyle="1" w:styleId="Char">
    <w:name w:val="اقتباس Char"/>
    <w:basedOn w:val="a0"/>
    <w:link w:val="a5"/>
    <w:uiPriority w:val="29"/>
    <w:rsid w:val="00077B4A"/>
    <w:rPr>
      <w:i/>
      <w:iCs/>
      <w:color w:val="000000" w:themeColor="text1"/>
    </w:rPr>
  </w:style>
  <w:style w:type="character" w:styleId="a6">
    <w:name w:val="Strong"/>
    <w:basedOn w:val="a0"/>
    <w:uiPriority w:val="22"/>
    <w:qFormat/>
    <w:rsid w:val="00077B4A"/>
    <w:rPr>
      <w:b/>
      <w:bCs/>
    </w:rPr>
  </w:style>
  <w:style w:type="paragraph" w:styleId="a7">
    <w:name w:val="Balloon Text"/>
    <w:basedOn w:val="a"/>
    <w:link w:val="Char0"/>
    <w:semiHidden/>
    <w:unhideWhenUsed/>
    <w:rsid w:val="0062127D"/>
    <w:pPr>
      <w:spacing w:after="0" w:line="240" w:lineRule="auto"/>
    </w:pPr>
    <w:rPr>
      <w:rFonts w:ascii="Tahoma" w:hAnsi="Tahoma" w:cs="Tahoma"/>
      <w:sz w:val="16"/>
      <w:szCs w:val="16"/>
    </w:rPr>
  </w:style>
  <w:style w:type="character" w:customStyle="1" w:styleId="Char0">
    <w:name w:val="نص في بالون Char"/>
    <w:basedOn w:val="a0"/>
    <w:link w:val="a7"/>
    <w:uiPriority w:val="99"/>
    <w:semiHidden/>
    <w:rsid w:val="0062127D"/>
    <w:rPr>
      <w:rFonts w:ascii="Tahoma" w:hAnsi="Tahoma" w:cs="Tahoma"/>
      <w:sz w:val="16"/>
      <w:szCs w:val="16"/>
    </w:rPr>
  </w:style>
  <w:style w:type="paragraph" w:styleId="a8">
    <w:name w:val="No Spacing"/>
    <w:link w:val="Char1"/>
    <w:uiPriority w:val="1"/>
    <w:qFormat/>
    <w:rsid w:val="00077B4A"/>
    <w:pPr>
      <w:spacing w:after="0" w:line="240" w:lineRule="auto"/>
    </w:pPr>
  </w:style>
  <w:style w:type="paragraph" w:styleId="a9">
    <w:name w:val="Subtitle"/>
    <w:basedOn w:val="a"/>
    <w:next w:val="a"/>
    <w:link w:val="Char2"/>
    <w:uiPriority w:val="11"/>
    <w:qFormat/>
    <w:rsid w:val="00077B4A"/>
    <w:pPr>
      <w:numPr>
        <w:ilvl w:val="1"/>
      </w:numPr>
    </w:pPr>
    <w:rPr>
      <w:rFonts w:asciiTheme="majorHAnsi" w:eastAsiaTheme="majorEastAsia" w:hAnsiTheme="majorHAnsi" w:cstheme="majorBidi"/>
      <w:i/>
      <w:iCs/>
      <w:color w:val="71BC3F" w:themeColor="accent1"/>
      <w:spacing w:val="15"/>
      <w:sz w:val="24"/>
      <w:szCs w:val="24"/>
    </w:rPr>
  </w:style>
  <w:style w:type="character" w:customStyle="1" w:styleId="Char2">
    <w:name w:val="عنوان فرعي Char"/>
    <w:basedOn w:val="a0"/>
    <w:link w:val="a9"/>
    <w:uiPriority w:val="11"/>
    <w:rsid w:val="00077B4A"/>
    <w:rPr>
      <w:rFonts w:asciiTheme="majorHAnsi" w:eastAsiaTheme="majorEastAsia" w:hAnsiTheme="majorHAnsi" w:cstheme="majorBidi"/>
      <w:i/>
      <w:iCs/>
      <w:color w:val="71BC3F" w:themeColor="accent1"/>
      <w:spacing w:val="15"/>
      <w:sz w:val="24"/>
      <w:szCs w:val="24"/>
    </w:rPr>
  </w:style>
  <w:style w:type="character" w:customStyle="1" w:styleId="2Char">
    <w:name w:val="عنوان 2 Char"/>
    <w:basedOn w:val="a0"/>
    <w:link w:val="2"/>
    <w:uiPriority w:val="9"/>
    <w:rsid w:val="00077B4A"/>
    <w:rPr>
      <w:rFonts w:asciiTheme="majorHAnsi" w:eastAsiaTheme="majorEastAsia" w:hAnsiTheme="majorHAnsi" w:cstheme="majorBidi"/>
      <w:b/>
      <w:bCs/>
      <w:color w:val="71BC3F" w:themeColor="accent1"/>
      <w:sz w:val="26"/>
      <w:szCs w:val="26"/>
    </w:rPr>
  </w:style>
  <w:style w:type="character" w:customStyle="1" w:styleId="3Char">
    <w:name w:val="عنوان 3 Char"/>
    <w:basedOn w:val="a0"/>
    <w:link w:val="3"/>
    <w:uiPriority w:val="9"/>
    <w:rsid w:val="00077B4A"/>
    <w:rPr>
      <w:rFonts w:asciiTheme="majorHAnsi" w:eastAsiaTheme="majorEastAsia" w:hAnsiTheme="majorHAnsi" w:cstheme="majorBidi"/>
      <w:b/>
      <w:bCs/>
      <w:color w:val="71BC3F" w:themeColor="accent1"/>
    </w:rPr>
  </w:style>
  <w:style w:type="character" w:customStyle="1" w:styleId="4Char">
    <w:name w:val="عنوان 4 Char"/>
    <w:basedOn w:val="a0"/>
    <w:link w:val="4"/>
    <w:uiPriority w:val="9"/>
    <w:rsid w:val="00077B4A"/>
    <w:rPr>
      <w:rFonts w:asciiTheme="majorHAnsi" w:eastAsiaTheme="majorEastAsia" w:hAnsiTheme="majorHAnsi" w:cstheme="majorBidi"/>
      <w:b/>
      <w:bCs/>
      <w:i/>
      <w:iCs/>
      <w:color w:val="71BC3F" w:themeColor="accent1"/>
    </w:rPr>
  </w:style>
  <w:style w:type="character" w:customStyle="1" w:styleId="5Char">
    <w:name w:val="عنوان 5 Char"/>
    <w:basedOn w:val="a0"/>
    <w:link w:val="5"/>
    <w:uiPriority w:val="9"/>
    <w:rsid w:val="00077B4A"/>
    <w:rPr>
      <w:rFonts w:asciiTheme="majorHAnsi" w:eastAsiaTheme="majorEastAsia" w:hAnsiTheme="majorHAnsi" w:cstheme="majorBidi"/>
      <w:color w:val="385D1F" w:themeColor="accent1" w:themeShade="7F"/>
    </w:rPr>
  </w:style>
  <w:style w:type="character" w:customStyle="1" w:styleId="6Char">
    <w:name w:val="عنوان 6 Char"/>
    <w:basedOn w:val="a0"/>
    <w:link w:val="6"/>
    <w:uiPriority w:val="9"/>
    <w:rsid w:val="00077B4A"/>
    <w:rPr>
      <w:rFonts w:asciiTheme="majorHAnsi" w:eastAsiaTheme="majorEastAsia" w:hAnsiTheme="majorHAnsi" w:cstheme="majorBidi"/>
      <w:i/>
      <w:iCs/>
      <w:color w:val="385D1F" w:themeColor="accent1" w:themeShade="7F"/>
    </w:rPr>
  </w:style>
  <w:style w:type="character" w:customStyle="1" w:styleId="7Char">
    <w:name w:val="عنوان 7 Char"/>
    <w:basedOn w:val="a0"/>
    <w:link w:val="7"/>
    <w:uiPriority w:val="9"/>
    <w:rsid w:val="00077B4A"/>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rsid w:val="00077B4A"/>
    <w:rPr>
      <w:rFonts w:asciiTheme="majorHAnsi" w:eastAsiaTheme="majorEastAsia" w:hAnsiTheme="majorHAnsi" w:cstheme="majorBidi"/>
      <w:color w:val="71BC3F" w:themeColor="accent1"/>
      <w:sz w:val="20"/>
      <w:szCs w:val="20"/>
    </w:rPr>
  </w:style>
  <w:style w:type="character" w:customStyle="1" w:styleId="9Char">
    <w:name w:val="عنوان 9 Char"/>
    <w:basedOn w:val="a0"/>
    <w:link w:val="9"/>
    <w:uiPriority w:val="9"/>
    <w:rsid w:val="00077B4A"/>
    <w:rPr>
      <w:rFonts w:asciiTheme="majorHAnsi" w:eastAsiaTheme="majorEastAsia" w:hAnsiTheme="majorHAnsi" w:cstheme="majorBidi"/>
      <w:i/>
      <w:iCs/>
      <w:color w:val="404040" w:themeColor="text1" w:themeTint="BF"/>
      <w:sz w:val="20"/>
      <w:szCs w:val="20"/>
    </w:rPr>
  </w:style>
  <w:style w:type="paragraph" w:styleId="aa">
    <w:name w:val="Title"/>
    <w:basedOn w:val="a"/>
    <w:next w:val="a"/>
    <w:link w:val="Char3"/>
    <w:uiPriority w:val="10"/>
    <w:qFormat/>
    <w:rsid w:val="00077B4A"/>
    <w:pPr>
      <w:pBdr>
        <w:bottom w:val="single" w:sz="8" w:space="4" w:color="71BC3F"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character" w:customStyle="1" w:styleId="Char3">
    <w:name w:val="العنوان Char"/>
    <w:basedOn w:val="a0"/>
    <w:link w:val="aa"/>
    <w:uiPriority w:val="10"/>
    <w:rsid w:val="00077B4A"/>
    <w:rPr>
      <w:rFonts w:asciiTheme="majorHAnsi" w:eastAsiaTheme="majorEastAsia" w:hAnsiTheme="majorHAnsi" w:cstheme="majorBidi"/>
      <w:color w:val="33473C" w:themeColor="text2" w:themeShade="BF"/>
      <w:spacing w:val="5"/>
      <w:kern w:val="28"/>
      <w:sz w:val="52"/>
      <w:szCs w:val="52"/>
    </w:rPr>
  </w:style>
  <w:style w:type="character" w:styleId="ab">
    <w:name w:val="Emphasis"/>
    <w:basedOn w:val="a0"/>
    <w:uiPriority w:val="20"/>
    <w:qFormat/>
    <w:rsid w:val="00077B4A"/>
    <w:rPr>
      <w:i/>
      <w:iCs/>
    </w:rPr>
  </w:style>
  <w:style w:type="paragraph" w:styleId="ac">
    <w:name w:val="List Paragraph"/>
    <w:basedOn w:val="a"/>
    <w:uiPriority w:val="1"/>
    <w:qFormat/>
    <w:rsid w:val="00077B4A"/>
    <w:pPr>
      <w:ind w:left="720"/>
      <w:contextualSpacing/>
    </w:pPr>
  </w:style>
  <w:style w:type="paragraph" w:styleId="ad">
    <w:name w:val="Intense Quote"/>
    <w:basedOn w:val="a"/>
    <w:next w:val="a"/>
    <w:link w:val="Char4"/>
    <w:uiPriority w:val="30"/>
    <w:qFormat/>
    <w:rsid w:val="00077B4A"/>
    <w:pPr>
      <w:pBdr>
        <w:bottom w:val="single" w:sz="4" w:space="4" w:color="71BC3F" w:themeColor="accent1"/>
      </w:pBdr>
      <w:spacing w:before="200" w:after="280"/>
      <w:ind w:left="936" w:right="936"/>
    </w:pPr>
    <w:rPr>
      <w:b/>
      <w:bCs/>
      <w:i/>
      <w:iCs/>
      <w:color w:val="71BC3F" w:themeColor="accent1"/>
    </w:rPr>
  </w:style>
  <w:style w:type="character" w:customStyle="1" w:styleId="Char4">
    <w:name w:val="اقتباس مكثف Char"/>
    <w:basedOn w:val="a0"/>
    <w:link w:val="ad"/>
    <w:uiPriority w:val="30"/>
    <w:rsid w:val="00077B4A"/>
    <w:rPr>
      <w:b/>
      <w:bCs/>
      <w:i/>
      <w:iCs/>
      <w:color w:val="71BC3F" w:themeColor="accent1"/>
    </w:rPr>
  </w:style>
  <w:style w:type="character" w:styleId="ae">
    <w:name w:val="Subtle Emphasis"/>
    <w:basedOn w:val="a0"/>
    <w:uiPriority w:val="19"/>
    <w:qFormat/>
    <w:rsid w:val="00077B4A"/>
    <w:rPr>
      <w:i/>
      <w:iCs/>
      <w:color w:val="808080" w:themeColor="text1" w:themeTint="7F"/>
    </w:rPr>
  </w:style>
  <w:style w:type="character" w:styleId="af">
    <w:name w:val="Intense Emphasis"/>
    <w:basedOn w:val="a0"/>
    <w:uiPriority w:val="21"/>
    <w:qFormat/>
    <w:rsid w:val="00077B4A"/>
    <w:rPr>
      <w:b/>
      <w:bCs/>
      <w:i/>
      <w:iCs/>
      <w:color w:val="71BC3F" w:themeColor="accent1"/>
    </w:rPr>
  </w:style>
  <w:style w:type="character" w:styleId="af0">
    <w:name w:val="Subtle Reference"/>
    <w:basedOn w:val="a0"/>
    <w:uiPriority w:val="31"/>
    <w:qFormat/>
    <w:rsid w:val="00077B4A"/>
    <w:rPr>
      <w:smallCaps/>
      <w:color w:val="71BC3F" w:themeColor="accent2"/>
      <w:u w:val="single"/>
    </w:rPr>
  </w:style>
  <w:style w:type="character" w:styleId="af1">
    <w:name w:val="Intense Reference"/>
    <w:basedOn w:val="a0"/>
    <w:uiPriority w:val="32"/>
    <w:qFormat/>
    <w:rsid w:val="00077B4A"/>
    <w:rPr>
      <w:b/>
      <w:bCs/>
      <w:smallCaps/>
      <w:color w:val="71BC3F" w:themeColor="accent2"/>
      <w:spacing w:val="5"/>
      <w:u w:val="single"/>
    </w:rPr>
  </w:style>
  <w:style w:type="character" w:styleId="af2">
    <w:name w:val="Book Title"/>
    <w:basedOn w:val="a0"/>
    <w:uiPriority w:val="33"/>
    <w:qFormat/>
    <w:rsid w:val="00077B4A"/>
    <w:rPr>
      <w:b/>
      <w:bCs/>
      <w:smallCaps/>
      <w:spacing w:val="5"/>
    </w:rPr>
  </w:style>
  <w:style w:type="paragraph" w:styleId="af3">
    <w:name w:val="TOC Heading"/>
    <w:basedOn w:val="1"/>
    <w:next w:val="a"/>
    <w:uiPriority w:val="39"/>
    <w:semiHidden/>
    <w:unhideWhenUsed/>
    <w:qFormat/>
    <w:rsid w:val="00077B4A"/>
    <w:pPr>
      <w:outlineLvl w:val="9"/>
    </w:pPr>
  </w:style>
  <w:style w:type="paragraph" w:styleId="af4">
    <w:name w:val="caption"/>
    <w:basedOn w:val="a"/>
    <w:next w:val="a"/>
    <w:unhideWhenUsed/>
    <w:qFormat/>
    <w:rsid w:val="00077B4A"/>
    <w:pPr>
      <w:spacing w:line="240" w:lineRule="auto"/>
    </w:pPr>
    <w:rPr>
      <w:b/>
      <w:bCs/>
      <w:color w:val="71BC3F" w:themeColor="accent1"/>
      <w:szCs w:val="18"/>
    </w:rPr>
  </w:style>
  <w:style w:type="character" w:customStyle="1" w:styleId="Char1">
    <w:name w:val="بلا تباعد Char"/>
    <w:basedOn w:val="a0"/>
    <w:link w:val="a8"/>
    <w:uiPriority w:val="1"/>
    <w:rsid w:val="00B749A2"/>
  </w:style>
  <w:style w:type="paragraph" w:styleId="af5">
    <w:name w:val="header"/>
    <w:aliases w:val="Header1"/>
    <w:basedOn w:val="a"/>
    <w:link w:val="Char5"/>
    <w:uiPriority w:val="99"/>
    <w:unhideWhenUsed/>
    <w:rsid w:val="00FB3B30"/>
    <w:pPr>
      <w:tabs>
        <w:tab w:val="center" w:pos="4680"/>
        <w:tab w:val="right" w:pos="9360"/>
      </w:tabs>
      <w:spacing w:after="0" w:line="240" w:lineRule="auto"/>
    </w:pPr>
  </w:style>
  <w:style w:type="character" w:customStyle="1" w:styleId="Char5">
    <w:name w:val="رأس الصفحة Char"/>
    <w:aliases w:val="Header1 Char"/>
    <w:basedOn w:val="a0"/>
    <w:link w:val="af5"/>
    <w:uiPriority w:val="99"/>
    <w:rsid w:val="00FB3B30"/>
  </w:style>
  <w:style w:type="paragraph" w:styleId="af6">
    <w:name w:val="footer"/>
    <w:basedOn w:val="a"/>
    <w:link w:val="Char6"/>
    <w:uiPriority w:val="99"/>
    <w:unhideWhenUsed/>
    <w:rsid w:val="00FB3B30"/>
    <w:pPr>
      <w:tabs>
        <w:tab w:val="center" w:pos="4680"/>
        <w:tab w:val="right" w:pos="9360"/>
      </w:tabs>
      <w:spacing w:after="0" w:line="240" w:lineRule="auto"/>
    </w:pPr>
  </w:style>
  <w:style w:type="character" w:customStyle="1" w:styleId="Char6">
    <w:name w:val="تذييل الصفحة Char"/>
    <w:basedOn w:val="a0"/>
    <w:link w:val="af6"/>
    <w:uiPriority w:val="99"/>
    <w:rsid w:val="00FB3B30"/>
  </w:style>
  <w:style w:type="paragraph" w:styleId="af7">
    <w:name w:val="Body Text"/>
    <w:basedOn w:val="a"/>
    <w:link w:val="Char7"/>
    <w:uiPriority w:val="1"/>
    <w:unhideWhenUsed/>
    <w:qFormat/>
    <w:rsid w:val="003817B1"/>
    <w:pPr>
      <w:spacing w:after="120"/>
    </w:pPr>
  </w:style>
  <w:style w:type="character" w:customStyle="1" w:styleId="Char7">
    <w:name w:val="نص أساسي Char"/>
    <w:basedOn w:val="a0"/>
    <w:link w:val="af7"/>
    <w:uiPriority w:val="1"/>
    <w:rsid w:val="003817B1"/>
    <w:rPr>
      <w:rFonts w:eastAsiaTheme="minorEastAsia"/>
      <w:lang w:val="en-GB" w:bidi="ur-PK"/>
    </w:rPr>
  </w:style>
  <w:style w:type="paragraph" w:customStyle="1" w:styleId="BodyText1">
    <w:name w:val="Body Text1"/>
    <w:basedOn w:val="a"/>
    <w:rsid w:val="00AA3277"/>
    <w:pPr>
      <w:widowControl w:val="0"/>
      <w:spacing w:after="0" w:line="240" w:lineRule="auto"/>
      <w:ind w:left="2722" w:right="567"/>
    </w:pPr>
    <w:rPr>
      <w:rFonts w:ascii="Arial" w:eastAsia="Times New Roman" w:hAnsi="Arial" w:cs="Times New Roman"/>
      <w:color w:val="auto"/>
      <w:sz w:val="22"/>
      <w:szCs w:val="24"/>
      <w:lang w:bidi="ar-SA"/>
    </w:rPr>
  </w:style>
  <w:style w:type="character" w:styleId="af8">
    <w:name w:val="page number"/>
    <w:basedOn w:val="a0"/>
    <w:rsid w:val="00AA3277"/>
  </w:style>
  <w:style w:type="paragraph" w:customStyle="1" w:styleId="Adresseeinformation">
    <w:name w:val="Adressee information"/>
    <w:basedOn w:val="a"/>
    <w:rsid w:val="00AA3277"/>
    <w:pPr>
      <w:widowControl w:val="0"/>
      <w:spacing w:after="0" w:line="240" w:lineRule="auto"/>
      <w:ind w:left="2722"/>
    </w:pPr>
    <w:rPr>
      <w:rFonts w:ascii="Bookman" w:eastAsia="Times" w:hAnsi="Bookman" w:cs="Times New Roman"/>
      <w:color w:val="auto"/>
      <w:szCs w:val="20"/>
      <w:lang w:bidi="ar-SA"/>
    </w:rPr>
  </w:style>
  <w:style w:type="paragraph" w:customStyle="1" w:styleId="Nameandaddresse">
    <w:name w:val="Name and addresse"/>
    <w:basedOn w:val="Adresseeinformation"/>
    <w:rsid w:val="00AA3277"/>
    <w:rPr>
      <w:b/>
    </w:rPr>
  </w:style>
  <w:style w:type="paragraph" w:customStyle="1" w:styleId="PT">
    <w:name w:val="PT"/>
    <w:basedOn w:val="a"/>
    <w:rsid w:val="00AA3277"/>
    <w:pPr>
      <w:spacing w:after="0" w:line="240" w:lineRule="auto"/>
    </w:pPr>
    <w:rPr>
      <w:rFonts w:ascii="Times New Roman" w:eastAsia="Times New Roman" w:hAnsi="Times New Roman" w:cs="Times New Roman"/>
      <w:b/>
      <w:color w:val="auto"/>
      <w:sz w:val="24"/>
      <w:szCs w:val="20"/>
      <w:lang w:bidi="ar-SA"/>
    </w:rPr>
  </w:style>
  <w:style w:type="paragraph" w:styleId="af9">
    <w:name w:val="Normal (Web)"/>
    <w:basedOn w:val="a"/>
    <w:uiPriority w:val="99"/>
    <w:semiHidden/>
    <w:unhideWhenUsed/>
    <w:rsid w:val="00A714C7"/>
    <w:pPr>
      <w:spacing w:before="100" w:beforeAutospacing="1" w:after="100" w:afterAutospacing="1" w:line="240" w:lineRule="auto"/>
    </w:pPr>
    <w:rPr>
      <w:rFonts w:ascii="Times New Roman" w:eastAsiaTheme="minorEastAsia" w:hAnsi="Times New Roman" w:cs="Times New Roman"/>
      <w:color w:val="auto"/>
      <w:sz w:val="24"/>
      <w:szCs w:val="24"/>
      <w:lang w:bidi="ar-SA"/>
    </w:rPr>
  </w:style>
  <w:style w:type="paragraph" w:styleId="afa">
    <w:name w:val="Revision"/>
    <w:hidden/>
    <w:uiPriority w:val="99"/>
    <w:semiHidden/>
    <w:rsid w:val="00934089"/>
    <w:pPr>
      <w:spacing w:after="0" w:line="240" w:lineRule="auto"/>
    </w:pPr>
  </w:style>
  <w:style w:type="character" w:customStyle="1" w:styleId="UnresolvedMention1">
    <w:name w:val="Unresolved Mention1"/>
    <w:basedOn w:val="a0"/>
    <w:uiPriority w:val="99"/>
    <w:semiHidden/>
    <w:unhideWhenUsed/>
    <w:rsid w:val="00DB26D9"/>
    <w:rPr>
      <w:color w:val="605E5C"/>
      <w:shd w:val="clear" w:color="auto" w:fill="E1DFDD"/>
    </w:rPr>
  </w:style>
  <w:style w:type="table" w:customStyle="1" w:styleId="TableGrid1">
    <w:name w:val="Table Grid1"/>
    <w:basedOn w:val="a1"/>
    <w:next w:val="a3"/>
    <w:uiPriority w:val="59"/>
    <w:unhideWhenUsed/>
    <w:rsid w:val="00BE7BFB"/>
    <w:pPr>
      <w:spacing w:before="3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10">
    <w:name w:val="إشارة لم يتم حلها1"/>
    <w:basedOn w:val="a0"/>
    <w:uiPriority w:val="99"/>
    <w:semiHidden/>
    <w:unhideWhenUsed/>
    <w:rsid w:val="00C94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085">
      <w:bodyDiv w:val="1"/>
      <w:marLeft w:val="0"/>
      <w:marRight w:val="0"/>
      <w:marTop w:val="0"/>
      <w:marBottom w:val="0"/>
      <w:divBdr>
        <w:top w:val="none" w:sz="0" w:space="0" w:color="auto"/>
        <w:left w:val="none" w:sz="0" w:space="0" w:color="auto"/>
        <w:bottom w:val="none" w:sz="0" w:space="0" w:color="auto"/>
        <w:right w:val="none" w:sz="0" w:space="0" w:color="auto"/>
      </w:divBdr>
    </w:div>
    <w:div w:id="287929374">
      <w:bodyDiv w:val="1"/>
      <w:marLeft w:val="0"/>
      <w:marRight w:val="0"/>
      <w:marTop w:val="0"/>
      <w:marBottom w:val="0"/>
      <w:divBdr>
        <w:top w:val="none" w:sz="0" w:space="0" w:color="auto"/>
        <w:left w:val="none" w:sz="0" w:space="0" w:color="auto"/>
        <w:bottom w:val="none" w:sz="0" w:space="0" w:color="auto"/>
        <w:right w:val="none" w:sz="0" w:space="0" w:color="auto"/>
      </w:divBdr>
    </w:div>
    <w:div w:id="308563187">
      <w:bodyDiv w:val="1"/>
      <w:marLeft w:val="0"/>
      <w:marRight w:val="0"/>
      <w:marTop w:val="0"/>
      <w:marBottom w:val="0"/>
      <w:divBdr>
        <w:top w:val="none" w:sz="0" w:space="0" w:color="auto"/>
        <w:left w:val="none" w:sz="0" w:space="0" w:color="auto"/>
        <w:bottom w:val="none" w:sz="0" w:space="0" w:color="auto"/>
        <w:right w:val="none" w:sz="0" w:space="0" w:color="auto"/>
      </w:divBdr>
    </w:div>
    <w:div w:id="322900158">
      <w:bodyDiv w:val="1"/>
      <w:marLeft w:val="0"/>
      <w:marRight w:val="0"/>
      <w:marTop w:val="0"/>
      <w:marBottom w:val="0"/>
      <w:divBdr>
        <w:top w:val="none" w:sz="0" w:space="0" w:color="auto"/>
        <w:left w:val="none" w:sz="0" w:space="0" w:color="auto"/>
        <w:bottom w:val="none" w:sz="0" w:space="0" w:color="auto"/>
        <w:right w:val="none" w:sz="0" w:space="0" w:color="auto"/>
      </w:divBdr>
    </w:div>
    <w:div w:id="331688798">
      <w:bodyDiv w:val="1"/>
      <w:marLeft w:val="0"/>
      <w:marRight w:val="0"/>
      <w:marTop w:val="0"/>
      <w:marBottom w:val="0"/>
      <w:divBdr>
        <w:top w:val="none" w:sz="0" w:space="0" w:color="auto"/>
        <w:left w:val="none" w:sz="0" w:space="0" w:color="auto"/>
        <w:bottom w:val="none" w:sz="0" w:space="0" w:color="auto"/>
        <w:right w:val="none" w:sz="0" w:space="0" w:color="auto"/>
      </w:divBdr>
    </w:div>
    <w:div w:id="336470358">
      <w:bodyDiv w:val="1"/>
      <w:marLeft w:val="0"/>
      <w:marRight w:val="0"/>
      <w:marTop w:val="0"/>
      <w:marBottom w:val="0"/>
      <w:divBdr>
        <w:top w:val="none" w:sz="0" w:space="0" w:color="auto"/>
        <w:left w:val="none" w:sz="0" w:space="0" w:color="auto"/>
        <w:bottom w:val="none" w:sz="0" w:space="0" w:color="auto"/>
        <w:right w:val="none" w:sz="0" w:space="0" w:color="auto"/>
      </w:divBdr>
    </w:div>
    <w:div w:id="342166464">
      <w:bodyDiv w:val="1"/>
      <w:marLeft w:val="0"/>
      <w:marRight w:val="0"/>
      <w:marTop w:val="0"/>
      <w:marBottom w:val="0"/>
      <w:divBdr>
        <w:top w:val="none" w:sz="0" w:space="0" w:color="auto"/>
        <w:left w:val="none" w:sz="0" w:space="0" w:color="auto"/>
        <w:bottom w:val="none" w:sz="0" w:space="0" w:color="auto"/>
        <w:right w:val="none" w:sz="0" w:space="0" w:color="auto"/>
      </w:divBdr>
    </w:div>
    <w:div w:id="374278900">
      <w:bodyDiv w:val="1"/>
      <w:marLeft w:val="0"/>
      <w:marRight w:val="0"/>
      <w:marTop w:val="0"/>
      <w:marBottom w:val="0"/>
      <w:divBdr>
        <w:top w:val="none" w:sz="0" w:space="0" w:color="auto"/>
        <w:left w:val="none" w:sz="0" w:space="0" w:color="auto"/>
        <w:bottom w:val="none" w:sz="0" w:space="0" w:color="auto"/>
        <w:right w:val="none" w:sz="0" w:space="0" w:color="auto"/>
      </w:divBdr>
    </w:div>
    <w:div w:id="382604167">
      <w:bodyDiv w:val="1"/>
      <w:marLeft w:val="0"/>
      <w:marRight w:val="0"/>
      <w:marTop w:val="0"/>
      <w:marBottom w:val="0"/>
      <w:divBdr>
        <w:top w:val="none" w:sz="0" w:space="0" w:color="auto"/>
        <w:left w:val="none" w:sz="0" w:space="0" w:color="auto"/>
        <w:bottom w:val="none" w:sz="0" w:space="0" w:color="auto"/>
        <w:right w:val="none" w:sz="0" w:space="0" w:color="auto"/>
      </w:divBdr>
    </w:div>
    <w:div w:id="405493837">
      <w:bodyDiv w:val="1"/>
      <w:marLeft w:val="0"/>
      <w:marRight w:val="0"/>
      <w:marTop w:val="0"/>
      <w:marBottom w:val="0"/>
      <w:divBdr>
        <w:top w:val="none" w:sz="0" w:space="0" w:color="auto"/>
        <w:left w:val="none" w:sz="0" w:space="0" w:color="auto"/>
        <w:bottom w:val="none" w:sz="0" w:space="0" w:color="auto"/>
        <w:right w:val="none" w:sz="0" w:space="0" w:color="auto"/>
      </w:divBdr>
    </w:div>
    <w:div w:id="562906434">
      <w:bodyDiv w:val="1"/>
      <w:marLeft w:val="0"/>
      <w:marRight w:val="0"/>
      <w:marTop w:val="0"/>
      <w:marBottom w:val="0"/>
      <w:divBdr>
        <w:top w:val="none" w:sz="0" w:space="0" w:color="auto"/>
        <w:left w:val="none" w:sz="0" w:space="0" w:color="auto"/>
        <w:bottom w:val="none" w:sz="0" w:space="0" w:color="auto"/>
        <w:right w:val="none" w:sz="0" w:space="0" w:color="auto"/>
      </w:divBdr>
    </w:div>
    <w:div w:id="590895921">
      <w:bodyDiv w:val="1"/>
      <w:marLeft w:val="0"/>
      <w:marRight w:val="0"/>
      <w:marTop w:val="0"/>
      <w:marBottom w:val="0"/>
      <w:divBdr>
        <w:top w:val="none" w:sz="0" w:space="0" w:color="auto"/>
        <w:left w:val="none" w:sz="0" w:space="0" w:color="auto"/>
        <w:bottom w:val="none" w:sz="0" w:space="0" w:color="auto"/>
        <w:right w:val="none" w:sz="0" w:space="0" w:color="auto"/>
      </w:divBdr>
    </w:div>
    <w:div w:id="670638933">
      <w:bodyDiv w:val="1"/>
      <w:marLeft w:val="0"/>
      <w:marRight w:val="0"/>
      <w:marTop w:val="0"/>
      <w:marBottom w:val="0"/>
      <w:divBdr>
        <w:top w:val="none" w:sz="0" w:space="0" w:color="auto"/>
        <w:left w:val="none" w:sz="0" w:space="0" w:color="auto"/>
        <w:bottom w:val="none" w:sz="0" w:space="0" w:color="auto"/>
        <w:right w:val="none" w:sz="0" w:space="0" w:color="auto"/>
      </w:divBdr>
    </w:div>
    <w:div w:id="674260193">
      <w:bodyDiv w:val="1"/>
      <w:marLeft w:val="0"/>
      <w:marRight w:val="0"/>
      <w:marTop w:val="0"/>
      <w:marBottom w:val="0"/>
      <w:divBdr>
        <w:top w:val="none" w:sz="0" w:space="0" w:color="auto"/>
        <w:left w:val="none" w:sz="0" w:space="0" w:color="auto"/>
        <w:bottom w:val="none" w:sz="0" w:space="0" w:color="auto"/>
        <w:right w:val="none" w:sz="0" w:space="0" w:color="auto"/>
      </w:divBdr>
    </w:div>
    <w:div w:id="724568595">
      <w:bodyDiv w:val="1"/>
      <w:marLeft w:val="0"/>
      <w:marRight w:val="0"/>
      <w:marTop w:val="0"/>
      <w:marBottom w:val="0"/>
      <w:divBdr>
        <w:top w:val="none" w:sz="0" w:space="0" w:color="auto"/>
        <w:left w:val="none" w:sz="0" w:space="0" w:color="auto"/>
        <w:bottom w:val="none" w:sz="0" w:space="0" w:color="auto"/>
        <w:right w:val="none" w:sz="0" w:space="0" w:color="auto"/>
      </w:divBdr>
    </w:div>
    <w:div w:id="728845458">
      <w:bodyDiv w:val="1"/>
      <w:marLeft w:val="0"/>
      <w:marRight w:val="0"/>
      <w:marTop w:val="0"/>
      <w:marBottom w:val="0"/>
      <w:divBdr>
        <w:top w:val="none" w:sz="0" w:space="0" w:color="auto"/>
        <w:left w:val="none" w:sz="0" w:space="0" w:color="auto"/>
        <w:bottom w:val="none" w:sz="0" w:space="0" w:color="auto"/>
        <w:right w:val="none" w:sz="0" w:space="0" w:color="auto"/>
      </w:divBdr>
    </w:div>
    <w:div w:id="748112739">
      <w:bodyDiv w:val="1"/>
      <w:marLeft w:val="0"/>
      <w:marRight w:val="0"/>
      <w:marTop w:val="0"/>
      <w:marBottom w:val="0"/>
      <w:divBdr>
        <w:top w:val="none" w:sz="0" w:space="0" w:color="auto"/>
        <w:left w:val="none" w:sz="0" w:space="0" w:color="auto"/>
        <w:bottom w:val="none" w:sz="0" w:space="0" w:color="auto"/>
        <w:right w:val="none" w:sz="0" w:space="0" w:color="auto"/>
      </w:divBdr>
    </w:div>
    <w:div w:id="752094348">
      <w:bodyDiv w:val="1"/>
      <w:marLeft w:val="0"/>
      <w:marRight w:val="0"/>
      <w:marTop w:val="0"/>
      <w:marBottom w:val="0"/>
      <w:divBdr>
        <w:top w:val="none" w:sz="0" w:space="0" w:color="auto"/>
        <w:left w:val="none" w:sz="0" w:space="0" w:color="auto"/>
        <w:bottom w:val="none" w:sz="0" w:space="0" w:color="auto"/>
        <w:right w:val="none" w:sz="0" w:space="0" w:color="auto"/>
      </w:divBdr>
    </w:div>
    <w:div w:id="763887813">
      <w:bodyDiv w:val="1"/>
      <w:marLeft w:val="0"/>
      <w:marRight w:val="0"/>
      <w:marTop w:val="0"/>
      <w:marBottom w:val="0"/>
      <w:divBdr>
        <w:top w:val="none" w:sz="0" w:space="0" w:color="auto"/>
        <w:left w:val="none" w:sz="0" w:space="0" w:color="auto"/>
        <w:bottom w:val="none" w:sz="0" w:space="0" w:color="auto"/>
        <w:right w:val="none" w:sz="0" w:space="0" w:color="auto"/>
      </w:divBdr>
    </w:div>
    <w:div w:id="892888317">
      <w:bodyDiv w:val="1"/>
      <w:marLeft w:val="0"/>
      <w:marRight w:val="0"/>
      <w:marTop w:val="0"/>
      <w:marBottom w:val="0"/>
      <w:divBdr>
        <w:top w:val="none" w:sz="0" w:space="0" w:color="auto"/>
        <w:left w:val="none" w:sz="0" w:space="0" w:color="auto"/>
        <w:bottom w:val="none" w:sz="0" w:space="0" w:color="auto"/>
        <w:right w:val="none" w:sz="0" w:space="0" w:color="auto"/>
      </w:divBdr>
    </w:div>
    <w:div w:id="1034427093">
      <w:bodyDiv w:val="1"/>
      <w:marLeft w:val="0"/>
      <w:marRight w:val="0"/>
      <w:marTop w:val="0"/>
      <w:marBottom w:val="0"/>
      <w:divBdr>
        <w:top w:val="none" w:sz="0" w:space="0" w:color="auto"/>
        <w:left w:val="none" w:sz="0" w:space="0" w:color="auto"/>
        <w:bottom w:val="none" w:sz="0" w:space="0" w:color="auto"/>
        <w:right w:val="none" w:sz="0" w:space="0" w:color="auto"/>
      </w:divBdr>
    </w:div>
    <w:div w:id="1125736083">
      <w:bodyDiv w:val="1"/>
      <w:marLeft w:val="0"/>
      <w:marRight w:val="0"/>
      <w:marTop w:val="0"/>
      <w:marBottom w:val="0"/>
      <w:divBdr>
        <w:top w:val="none" w:sz="0" w:space="0" w:color="auto"/>
        <w:left w:val="none" w:sz="0" w:space="0" w:color="auto"/>
        <w:bottom w:val="none" w:sz="0" w:space="0" w:color="auto"/>
        <w:right w:val="none" w:sz="0" w:space="0" w:color="auto"/>
      </w:divBdr>
    </w:div>
    <w:div w:id="1272472531">
      <w:bodyDiv w:val="1"/>
      <w:marLeft w:val="0"/>
      <w:marRight w:val="0"/>
      <w:marTop w:val="0"/>
      <w:marBottom w:val="0"/>
      <w:divBdr>
        <w:top w:val="none" w:sz="0" w:space="0" w:color="auto"/>
        <w:left w:val="none" w:sz="0" w:space="0" w:color="auto"/>
        <w:bottom w:val="none" w:sz="0" w:space="0" w:color="auto"/>
        <w:right w:val="none" w:sz="0" w:space="0" w:color="auto"/>
      </w:divBdr>
    </w:div>
    <w:div w:id="1285036832">
      <w:bodyDiv w:val="1"/>
      <w:marLeft w:val="0"/>
      <w:marRight w:val="0"/>
      <w:marTop w:val="0"/>
      <w:marBottom w:val="0"/>
      <w:divBdr>
        <w:top w:val="none" w:sz="0" w:space="0" w:color="auto"/>
        <w:left w:val="none" w:sz="0" w:space="0" w:color="auto"/>
        <w:bottom w:val="none" w:sz="0" w:space="0" w:color="auto"/>
        <w:right w:val="none" w:sz="0" w:space="0" w:color="auto"/>
      </w:divBdr>
    </w:div>
    <w:div w:id="1286741083">
      <w:bodyDiv w:val="1"/>
      <w:marLeft w:val="0"/>
      <w:marRight w:val="0"/>
      <w:marTop w:val="0"/>
      <w:marBottom w:val="0"/>
      <w:divBdr>
        <w:top w:val="none" w:sz="0" w:space="0" w:color="auto"/>
        <w:left w:val="none" w:sz="0" w:space="0" w:color="auto"/>
        <w:bottom w:val="none" w:sz="0" w:space="0" w:color="auto"/>
        <w:right w:val="none" w:sz="0" w:space="0" w:color="auto"/>
      </w:divBdr>
    </w:div>
    <w:div w:id="1316766489">
      <w:bodyDiv w:val="1"/>
      <w:marLeft w:val="0"/>
      <w:marRight w:val="0"/>
      <w:marTop w:val="0"/>
      <w:marBottom w:val="0"/>
      <w:divBdr>
        <w:top w:val="none" w:sz="0" w:space="0" w:color="auto"/>
        <w:left w:val="none" w:sz="0" w:space="0" w:color="auto"/>
        <w:bottom w:val="none" w:sz="0" w:space="0" w:color="auto"/>
        <w:right w:val="none" w:sz="0" w:space="0" w:color="auto"/>
      </w:divBdr>
    </w:div>
    <w:div w:id="1326200166">
      <w:bodyDiv w:val="1"/>
      <w:marLeft w:val="0"/>
      <w:marRight w:val="0"/>
      <w:marTop w:val="0"/>
      <w:marBottom w:val="0"/>
      <w:divBdr>
        <w:top w:val="none" w:sz="0" w:space="0" w:color="auto"/>
        <w:left w:val="none" w:sz="0" w:space="0" w:color="auto"/>
        <w:bottom w:val="none" w:sz="0" w:space="0" w:color="auto"/>
        <w:right w:val="none" w:sz="0" w:space="0" w:color="auto"/>
      </w:divBdr>
    </w:div>
    <w:div w:id="1365643022">
      <w:bodyDiv w:val="1"/>
      <w:marLeft w:val="0"/>
      <w:marRight w:val="0"/>
      <w:marTop w:val="0"/>
      <w:marBottom w:val="0"/>
      <w:divBdr>
        <w:top w:val="none" w:sz="0" w:space="0" w:color="auto"/>
        <w:left w:val="none" w:sz="0" w:space="0" w:color="auto"/>
        <w:bottom w:val="none" w:sz="0" w:space="0" w:color="auto"/>
        <w:right w:val="none" w:sz="0" w:space="0" w:color="auto"/>
      </w:divBdr>
    </w:div>
    <w:div w:id="1386222350">
      <w:bodyDiv w:val="1"/>
      <w:marLeft w:val="0"/>
      <w:marRight w:val="0"/>
      <w:marTop w:val="0"/>
      <w:marBottom w:val="0"/>
      <w:divBdr>
        <w:top w:val="none" w:sz="0" w:space="0" w:color="auto"/>
        <w:left w:val="none" w:sz="0" w:space="0" w:color="auto"/>
        <w:bottom w:val="none" w:sz="0" w:space="0" w:color="auto"/>
        <w:right w:val="none" w:sz="0" w:space="0" w:color="auto"/>
      </w:divBdr>
    </w:div>
    <w:div w:id="1405032168">
      <w:bodyDiv w:val="1"/>
      <w:marLeft w:val="0"/>
      <w:marRight w:val="0"/>
      <w:marTop w:val="0"/>
      <w:marBottom w:val="0"/>
      <w:divBdr>
        <w:top w:val="none" w:sz="0" w:space="0" w:color="auto"/>
        <w:left w:val="none" w:sz="0" w:space="0" w:color="auto"/>
        <w:bottom w:val="none" w:sz="0" w:space="0" w:color="auto"/>
        <w:right w:val="none" w:sz="0" w:space="0" w:color="auto"/>
      </w:divBdr>
    </w:div>
    <w:div w:id="1406107422">
      <w:bodyDiv w:val="1"/>
      <w:marLeft w:val="0"/>
      <w:marRight w:val="0"/>
      <w:marTop w:val="0"/>
      <w:marBottom w:val="0"/>
      <w:divBdr>
        <w:top w:val="none" w:sz="0" w:space="0" w:color="auto"/>
        <w:left w:val="none" w:sz="0" w:space="0" w:color="auto"/>
        <w:bottom w:val="none" w:sz="0" w:space="0" w:color="auto"/>
        <w:right w:val="none" w:sz="0" w:space="0" w:color="auto"/>
      </w:divBdr>
    </w:div>
    <w:div w:id="1475877771">
      <w:bodyDiv w:val="1"/>
      <w:marLeft w:val="0"/>
      <w:marRight w:val="0"/>
      <w:marTop w:val="0"/>
      <w:marBottom w:val="0"/>
      <w:divBdr>
        <w:top w:val="none" w:sz="0" w:space="0" w:color="auto"/>
        <w:left w:val="none" w:sz="0" w:space="0" w:color="auto"/>
        <w:bottom w:val="none" w:sz="0" w:space="0" w:color="auto"/>
        <w:right w:val="none" w:sz="0" w:space="0" w:color="auto"/>
      </w:divBdr>
    </w:div>
    <w:div w:id="1546138674">
      <w:bodyDiv w:val="1"/>
      <w:marLeft w:val="0"/>
      <w:marRight w:val="0"/>
      <w:marTop w:val="0"/>
      <w:marBottom w:val="0"/>
      <w:divBdr>
        <w:top w:val="none" w:sz="0" w:space="0" w:color="auto"/>
        <w:left w:val="none" w:sz="0" w:space="0" w:color="auto"/>
        <w:bottom w:val="none" w:sz="0" w:space="0" w:color="auto"/>
        <w:right w:val="none" w:sz="0" w:space="0" w:color="auto"/>
      </w:divBdr>
    </w:div>
    <w:div w:id="1594623962">
      <w:bodyDiv w:val="1"/>
      <w:marLeft w:val="0"/>
      <w:marRight w:val="0"/>
      <w:marTop w:val="0"/>
      <w:marBottom w:val="0"/>
      <w:divBdr>
        <w:top w:val="none" w:sz="0" w:space="0" w:color="auto"/>
        <w:left w:val="none" w:sz="0" w:space="0" w:color="auto"/>
        <w:bottom w:val="none" w:sz="0" w:space="0" w:color="auto"/>
        <w:right w:val="none" w:sz="0" w:space="0" w:color="auto"/>
      </w:divBdr>
    </w:div>
    <w:div w:id="1604878048">
      <w:bodyDiv w:val="1"/>
      <w:marLeft w:val="0"/>
      <w:marRight w:val="0"/>
      <w:marTop w:val="0"/>
      <w:marBottom w:val="0"/>
      <w:divBdr>
        <w:top w:val="none" w:sz="0" w:space="0" w:color="auto"/>
        <w:left w:val="none" w:sz="0" w:space="0" w:color="auto"/>
        <w:bottom w:val="none" w:sz="0" w:space="0" w:color="auto"/>
        <w:right w:val="none" w:sz="0" w:space="0" w:color="auto"/>
      </w:divBdr>
    </w:div>
    <w:div w:id="1635021540">
      <w:bodyDiv w:val="1"/>
      <w:marLeft w:val="0"/>
      <w:marRight w:val="0"/>
      <w:marTop w:val="0"/>
      <w:marBottom w:val="0"/>
      <w:divBdr>
        <w:top w:val="none" w:sz="0" w:space="0" w:color="auto"/>
        <w:left w:val="none" w:sz="0" w:space="0" w:color="auto"/>
        <w:bottom w:val="none" w:sz="0" w:space="0" w:color="auto"/>
        <w:right w:val="none" w:sz="0" w:space="0" w:color="auto"/>
      </w:divBdr>
    </w:div>
    <w:div w:id="1652633112">
      <w:bodyDiv w:val="1"/>
      <w:marLeft w:val="0"/>
      <w:marRight w:val="0"/>
      <w:marTop w:val="0"/>
      <w:marBottom w:val="0"/>
      <w:divBdr>
        <w:top w:val="none" w:sz="0" w:space="0" w:color="auto"/>
        <w:left w:val="none" w:sz="0" w:space="0" w:color="auto"/>
        <w:bottom w:val="none" w:sz="0" w:space="0" w:color="auto"/>
        <w:right w:val="none" w:sz="0" w:space="0" w:color="auto"/>
      </w:divBdr>
    </w:div>
    <w:div w:id="1766800854">
      <w:bodyDiv w:val="1"/>
      <w:marLeft w:val="0"/>
      <w:marRight w:val="0"/>
      <w:marTop w:val="0"/>
      <w:marBottom w:val="0"/>
      <w:divBdr>
        <w:top w:val="none" w:sz="0" w:space="0" w:color="auto"/>
        <w:left w:val="none" w:sz="0" w:space="0" w:color="auto"/>
        <w:bottom w:val="none" w:sz="0" w:space="0" w:color="auto"/>
        <w:right w:val="none" w:sz="0" w:space="0" w:color="auto"/>
      </w:divBdr>
    </w:div>
    <w:div w:id="1771197886">
      <w:bodyDiv w:val="1"/>
      <w:marLeft w:val="0"/>
      <w:marRight w:val="0"/>
      <w:marTop w:val="0"/>
      <w:marBottom w:val="0"/>
      <w:divBdr>
        <w:top w:val="none" w:sz="0" w:space="0" w:color="auto"/>
        <w:left w:val="none" w:sz="0" w:space="0" w:color="auto"/>
        <w:bottom w:val="none" w:sz="0" w:space="0" w:color="auto"/>
        <w:right w:val="none" w:sz="0" w:space="0" w:color="auto"/>
      </w:divBdr>
    </w:div>
    <w:div w:id="1826432278">
      <w:bodyDiv w:val="1"/>
      <w:marLeft w:val="0"/>
      <w:marRight w:val="0"/>
      <w:marTop w:val="0"/>
      <w:marBottom w:val="0"/>
      <w:divBdr>
        <w:top w:val="none" w:sz="0" w:space="0" w:color="auto"/>
        <w:left w:val="none" w:sz="0" w:space="0" w:color="auto"/>
        <w:bottom w:val="none" w:sz="0" w:space="0" w:color="auto"/>
        <w:right w:val="none" w:sz="0" w:space="0" w:color="auto"/>
      </w:divBdr>
    </w:div>
    <w:div w:id="1845589437">
      <w:bodyDiv w:val="1"/>
      <w:marLeft w:val="0"/>
      <w:marRight w:val="0"/>
      <w:marTop w:val="0"/>
      <w:marBottom w:val="0"/>
      <w:divBdr>
        <w:top w:val="none" w:sz="0" w:space="0" w:color="auto"/>
        <w:left w:val="none" w:sz="0" w:space="0" w:color="auto"/>
        <w:bottom w:val="none" w:sz="0" w:space="0" w:color="auto"/>
        <w:right w:val="none" w:sz="0" w:space="0" w:color="auto"/>
      </w:divBdr>
    </w:div>
    <w:div w:id="1857108624">
      <w:bodyDiv w:val="1"/>
      <w:marLeft w:val="0"/>
      <w:marRight w:val="0"/>
      <w:marTop w:val="0"/>
      <w:marBottom w:val="0"/>
      <w:divBdr>
        <w:top w:val="none" w:sz="0" w:space="0" w:color="auto"/>
        <w:left w:val="none" w:sz="0" w:space="0" w:color="auto"/>
        <w:bottom w:val="none" w:sz="0" w:space="0" w:color="auto"/>
        <w:right w:val="none" w:sz="0" w:space="0" w:color="auto"/>
      </w:divBdr>
    </w:div>
    <w:div w:id="1879931996">
      <w:bodyDiv w:val="1"/>
      <w:marLeft w:val="0"/>
      <w:marRight w:val="0"/>
      <w:marTop w:val="0"/>
      <w:marBottom w:val="0"/>
      <w:divBdr>
        <w:top w:val="none" w:sz="0" w:space="0" w:color="auto"/>
        <w:left w:val="none" w:sz="0" w:space="0" w:color="auto"/>
        <w:bottom w:val="none" w:sz="0" w:space="0" w:color="auto"/>
        <w:right w:val="none" w:sz="0" w:space="0" w:color="auto"/>
      </w:divBdr>
    </w:div>
    <w:div w:id="1894390296">
      <w:bodyDiv w:val="1"/>
      <w:marLeft w:val="0"/>
      <w:marRight w:val="0"/>
      <w:marTop w:val="0"/>
      <w:marBottom w:val="0"/>
      <w:divBdr>
        <w:top w:val="none" w:sz="0" w:space="0" w:color="auto"/>
        <w:left w:val="none" w:sz="0" w:space="0" w:color="auto"/>
        <w:bottom w:val="none" w:sz="0" w:space="0" w:color="auto"/>
        <w:right w:val="none" w:sz="0" w:space="0" w:color="auto"/>
      </w:divBdr>
    </w:div>
    <w:div w:id="1938294329">
      <w:bodyDiv w:val="1"/>
      <w:marLeft w:val="0"/>
      <w:marRight w:val="0"/>
      <w:marTop w:val="0"/>
      <w:marBottom w:val="0"/>
      <w:divBdr>
        <w:top w:val="none" w:sz="0" w:space="0" w:color="auto"/>
        <w:left w:val="none" w:sz="0" w:space="0" w:color="auto"/>
        <w:bottom w:val="none" w:sz="0" w:space="0" w:color="auto"/>
        <w:right w:val="none" w:sz="0" w:space="0" w:color="auto"/>
      </w:divBdr>
    </w:div>
    <w:div w:id="2053378705">
      <w:bodyDiv w:val="1"/>
      <w:marLeft w:val="0"/>
      <w:marRight w:val="0"/>
      <w:marTop w:val="0"/>
      <w:marBottom w:val="0"/>
      <w:divBdr>
        <w:top w:val="none" w:sz="0" w:space="0" w:color="auto"/>
        <w:left w:val="none" w:sz="0" w:space="0" w:color="auto"/>
        <w:bottom w:val="none" w:sz="0" w:space="0" w:color="auto"/>
        <w:right w:val="none" w:sz="0" w:space="0" w:color="auto"/>
      </w:divBdr>
    </w:div>
    <w:div w:id="2070104741">
      <w:bodyDiv w:val="1"/>
      <w:marLeft w:val="0"/>
      <w:marRight w:val="0"/>
      <w:marTop w:val="0"/>
      <w:marBottom w:val="0"/>
      <w:divBdr>
        <w:top w:val="none" w:sz="0" w:space="0" w:color="auto"/>
        <w:left w:val="none" w:sz="0" w:space="0" w:color="auto"/>
        <w:bottom w:val="none" w:sz="0" w:space="0" w:color="auto"/>
        <w:right w:val="none" w:sz="0" w:space="0" w:color="auto"/>
      </w:divBdr>
    </w:div>
    <w:div w:id="209624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info@faateng.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fares\OneDrive\Desktop\faatengproposal\&#1593;&#1602;&#1583;%20&#1578;&#1602;&#1583;&#1610;&#1605;%20&#1608;&#1578;&#1585;&#1603;&#1610;&#1576;%20&#1608;&#1578;&#1588;&#1594;&#1610;&#1604;%20&#1605;&#1589;&#1593;&#1583;.xlsx" TargetMode="External"/><Relationship Id="rId1" Type="http://schemas.openxmlformats.org/officeDocument/2006/relationships/attachedTemplate" Target="file:///C:\Users\Luna\Desktop\Faateng%20Letterhead%20Template%20in%20Word.dotx" TargetMode="External"/></Relationships>
</file>

<file path=word/theme/theme1.xml><?xml version="1.0" encoding="utf-8"?>
<a:theme xmlns:a="http://schemas.openxmlformats.org/drawingml/2006/main" name="Office Theme">
  <a:themeElements>
    <a:clrScheme name="Custom 7">
      <a:dk1>
        <a:sysClr val="windowText" lastClr="000000"/>
      </a:dk1>
      <a:lt1>
        <a:sysClr val="window" lastClr="FFFFFF"/>
      </a:lt1>
      <a:dk2>
        <a:srgbClr val="455F51"/>
      </a:dk2>
      <a:lt2>
        <a:srgbClr val="E2DFCC"/>
      </a:lt2>
      <a:accent1>
        <a:srgbClr val="71BC3F"/>
      </a:accent1>
      <a:accent2>
        <a:srgbClr val="71BC3F"/>
      </a:accent2>
      <a:accent3>
        <a:srgbClr val="71BC3F"/>
      </a:accent3>
      <a:accent4>
        <a:srgbClr val="71BC3F"/>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Offer No. _____________</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AklāqusṢāliḥīn</b:Tag>
    <b:SourceType>Book</b:SourceType>
    <b:Guid>{BD3A242C-4004-487F-91C5-AD103494B49F}</b:Guid>
    <b:Author>
      <b:Author>
        <b:NameList>
          <b:Person>
            <b:Last>Koṫlawī</b:Last>
            <b:First>Abū</b:First>
            <b:Middle>Yusuf Muḥammad Sharīf Muḥaddiš</b:Middle>
          </b:Person>
        </b:NameList>
      </b:Author>
    </b:Author>
    <b:Title>Akhlāq-uṣ-Ṣāliḥīn</b:Title>
    <b:City>Karachi</b:City>
    <b:Publisher>Maktaba-tul-Madīnaĥ</b:Publisher>
    <b:CountryRegion>Pakistan</b:CountryRegion>
    <b:RefOrder>17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717217-5F4A-4441-B8BD-627CF710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Faateng Letterhead Template in Word</Template>
  <TotalTime>99</TotalTime>
  <Pages>18</Pages>
  <Words>2478</Words>
  <Characters>14130</Characters>
  <Application>Microsoft Office Word</Application>
  <DocSecurity>0</DocSecurity>
  <Lines>117</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مصاد  SHARPفي مشروع ماروتا -  البرج B127</vt:lpstr>
      <vt:lpstr>مصاد  SHARPفي مشروع ماروتا -  البرج B127</vt:lpstr>
    </vt:vector>
  </TitlesOfParts>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مصاد  SHARPفي مشروع ماروتا -  البرج B127</dc:title>
  <dc:subject>المقدم من شركة فات للهندسة FAATENG</dc:subject>
  <dc:creator>ares attar</dc:creator>
  <cp:lastModifiedBy>HP</cp:lastModifiedBy>
  <cp:revision>19</cp:revision>
  <cp:lastPrinted>2024-03-10T11:34:00Z</cp:lastPrinted>
  <dcterms:created xsi:type="dcterms:W3CDTF">2024-03-04T07:29:00Z</dcterms:created>
  <dcterms:modified xsi:type="dcterms:W3CDTF">2024-03-23T11:45:00Z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97fcca62a88b145dbb3ee31a1a8108f41ed56a94ea32139ad6159cd0770f4df0</vt:lpwstr>
  </property>
</Properties>
</file>